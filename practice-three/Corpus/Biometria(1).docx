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3C75B3" w:rsidR="009B1D59" w:rsidP="009B1D59" w:rsidRDefault="15EB61CC" w14:paraId="35C36211" w14:textId="51037026">
      <w:pPr>
        <w:pStyle w:val="Ttulo10"/>
      </w:pPr>
      <w:r>
        <w:t xml:space="preserve">Seguridad basada en la persona: Análisis de identificación </w:t>
      </w:r>
      <w:r w:rsidR="7F9DDBE2">
        <w:t>biometría</w:t>
      </w:r>
      <w:r w:rsidR="3758759D">
        <w:t xml:space="preserve"> vascular</w:t>
      </w:r>
    </w:p>
    <w:p w:rsidRPr="003C75B3" w:rsidR="009B1D59" w:rsidP="009B1D59" w:rsidRDefault="11AD96AB" w14:paraId="309197FD" w14:textId="29171E6B">
      <w:pPr>
        <w:pStyle w:val="author"/>
      </w:pPr>
      <w:r>
        <w:t xml:space="preserve">Aldo </w:t>
      </w:r>
      <w:r w:rsidR="444232D0">
        <w:t>García</w:t>
      </w:r>
      <w:r w:rsidRPr="2403DC9A" w:rsidR="08CF09D5">
        <w:rPr>
          <w:rFonts w:eastAsia="Times" w:cs="Times"/>
          <w:sz w:val="12"/>
          <w:szCs w:val="12"/>
          <w:lang w:val="de"/>
        </w:rPr>
        <w:t xml:space="preserve"> 1</w:t>
      </w:r>
      <w:r w:rsidR="737BD18C">
        <w:t xml:space="preserve">, Isaid </w:t>
      </w:r>
      <w:r w:rsidR="444232D0">
        <w:t>García</w:t>
      </w:r>
      <w:r w:rsidRPr="2403DC9A" w:rsidR="3AC3F1EE">
        <w:rPr>
          <w:rFonts w:eastAsia="Times" w:cs="Times"/>
          <w:sz w:val="12"/>
          <w:szCs w:val="12"/>
          <w:lang w:val="de"/>
        </w:rPr>
        <w:t xml:space="preserve"> 1</w:t>
      </w:r>
      <w:r>
        <w:t xml:space="preserve"> </w:t>
      </w:r>
    </w:p>
    <w:p w:rsidRPr="003C75B3" w:rsidR="009B1D59" w:rsidP="2403DC9A" w:rsidRDefault="1A3293D7" w14:paraId="202C3639" w14:textId="31A0DD2E">
      <w:pPr>
        <w:pStyle w:val="email"/>
      </w:pPr>
      <w:r w:rsidRPr="003C75B3">
        <w:rPr>
          <w:position w:val="6"/>
          <w:sz w:val="11"/>
          <w:szCs w:val="11"/>
        </w:rPr>
        <w:t>1</w:t>
      </w:r>
      <w:r w:rsidRPr="003C75B3">
        <w:t xml:space="preserve"> </w:t>
      </w:r>
      <w:r w:rsidRPr="003C75B3" w:rsidR="02338FCF">
        <w:t>facultad</w:t>
      </w:r>
      <w:r w:rsidRPr="003C75B3" w:rsidR="11AD96AB">
        <w:t xml:space="preserve"> de ciencias de la computación</w:t>
      </w:r>
      <w:r w:rsidRPr="003C75B3" w:rsidR="02528BC1">
        <w:t xml:space="preserve">, </w:t>
      </w:r>
      <w:r w:rsidRPr="2403DC9A" w:rsidR="02528BC1">
        <w:t>Avenida San Claudio</w:t>
      </w:r>
    </w:p>
    <w:p w:rsidRPr="003C75B3" w:rsidR="009B1D59" w:rsidP="2403DC9A" w:rsidRDefault="32FC36EB" w14:paraId="218054A9" w14:textId="5063CDA4">
      <w:pPr>
        <w:pStyle w:val="abstract"/>
        <w:spacing w:before="0" w:after="0"/>
        <w:jc w:val="center"/>
      </w:pPr>
      <w:r w:rsidRPr="2403DC9A">
        <w:t xml:space="preserve">72592 </w:t>
      </w:r>
      <w:r w:rsidR="5A6DAB40">
        <w:t xml:space="preserve">Puebla, </w:t>
      </w:r>
      <w:r w:rsidR="2576FA84">
        <w:t>México</w:t>
      </w:r>
      <w:r w:rsidR="7B59AFF5">
        <w:t xml:space="preserve"> </w:t>
      </w:r>
    </w:p>
    <w:p w:rsidRPr="003C75B3" w:rsidR="009B1D59" w:rsidP="2403DC9A" w:rsidRDefault="6E9A89C0" w14:paraId="4C8C3022" w14:textId="0BA5C683">
      <w:pPr>
        <w:pStyle w:val="abstract"/>
        <w:spacing w:before="0" w:after="0"/>
        <w:ind w:left="709"/>
        <w:jc w:val="center"/>
      </w:pPr>
      <w:r>
        <w:t xml:space="preserve"> </w:t>
      </w:r>
      <w:hyperlink r:id="rId11">
        <w:r w:rsidRPr="1FBE6F11" w:rsidR="3BFD9C60">
          <w:rPr>
            <w:rStyle w:val="Hipervnculo"/>
          </w:rPr>
          <w:t>{</w:t>
        </w:r>
        <w:r w:rsidRPr="1FBE6F11" w:rsidR="5445B666">
          <w:rPr>
            <w:rStyle w:val="Hipervnculo"/>
          </w:rPr>
          <w:t>isaid.garcia@alumno.buap.mx</w:t>
        </w:r>
      </w:hyperlink>
      <w:r w:rsidR="49CC4D09">
        <w:t>, aldo.garciape@alumno.buap.mx</w:t>
      </w:r>
      <w:r w:rsidR="3BFD9C60">
        <w:t>}</w:t>
      </w:r>
      <w:r w:rsidR="61688CEB">
        <w:tab/>
      </w:r>
    </w:p>
    <w:p w:rsidRPr="003C75B3" w:rsidR="009B1D59" w:rsidP="009B1D59" w:rsidRDefault="009B1D59" w14:paraId="6BFFE5B4" w14:textId="3E6DE85B">
      <w:pPr>
        <w:pStyle w:val="abstract"/>
      </w:pPr>
      <w:r w:rsidRPr="0FADE125">
        <w:rPr>
          <w:b/>
          <w:bCs/>
        </w:rPr>
        <w:t>Abstract.</w:t>
      </w:r>
      <w:r>
        <w:t xml:space="preserve"> </w:t>
      </w:r>
      <w:r w:rsidR="004C334D">
        <w:t xml:space="preserve">La biometría, una disciplina en crecimiento dentro del campo de la seguridad informática, se basa en la utilización de características físicas o comportamentales únicas de los individuos para su identificación. Este estudio ofrece una revisión exhaustiva de los métodos biométricos más destacados, centrándose en las características físicas como huellas dactilares, iris, geometría de la palma de la mano y reconocimiento facial. </w:t>
      </w:r>
      <w:r w:rsidR="6B9D9542">
        <w:t>Este documento muestra los métodos biométricos, sus principios de funcionamiento y su aplicación en sistemas de seguridad informática.</w:t>
      </w:r>
      <w:r w:rsidR="004C334D">
        <w:t xml:space="preserve"> La comprensión de estas tecnologías es fundamental para el diseño y la implementación efectiva de sistemas de identificación biométrica seguros y confiables en una amplia gama de aplicaciones.</w:t>
      </w:r>
    </w:p>
    <w:p w:rsidRPr="003C75B3" w:rsidR="009B1D59" w:rsidP="009B1D59" w:rsidRDefault="009B1D59" w14:paraId="128C4E13" w14:textId="4585FEA5">
      <w:pPr>
        <w:pStyle w:val="heading1"/>
      </w:pPr>
      <w:r>
        <w:t xml:space="preserve">1   </w:t>
      </w:r>
      <w:r w:rsidR="0BBAF860">
        <w:t>biometría</w:t>
      </w:r>
      <w:r w:rsidR="00DF6DE5">
        <w:t xml:space="preserve"> como </w:t>
      </w:r>
      <w:r w:rsidR="73B1C61D">
        <w:t>método</w:t>
      </w:r>
      <w:r w:rsidR="00DF6DE5">
        <w:t xml:space="preserve"> de </w:t>
      </w:r>
      <w:r w:rsidR="43BE36FC">
        <w:t>autentificación</w:t>
      </w:r>
    </w:p>
    <w:p w:rsidRPr="007D4675" w:rsidR="004C334D" w:rsidP="6D0D7AAE" w:rsidRDefault="004C334D" w14:paraId="0EF78049" w14:textId="1629DC50">
      <w:r>
        <w:t xml:space="preserve">La biometría es la ciencia que estudia los métodos de registro e identificación de seres humanos mediante el reconocimiento de características únicas biológicas, físicas o conductuales. Se sabe que los comerciantes chinos utilizaban las estampas de las huellas de las manos en papel con tinta como método de identificación ya en el siglo XIV. La identificación biométrica no se empezó a utilizar en occidente hasta el siglo XIX, que fue cuando comenzó su uso con fines policiales. </w:t>
      </w:r>
      <w:r w:rsidR="590662E9">
        <w:t>Al principio la identificación se hacía muy elemental, confiando en la memoria, hasta que, en 1883 Alphonse Bertillon, destacado médico y estadístico y miembro de la policía parisina, desarrolló su sistema antropométrico de clasificación.</w:t>
      </w:r>
      <w:r>
        <w:t xml:space="preserve"> Este método fue el primer sistema preciso y ampliamente utilizado para la identificación de criminales. </w:t>
      </w:r>
      <w:r w:rsidR="0F549E43">
        <w:t>Incluía las medidas de largo y ancho de la cabeza, largo del pie izquierdo o el largo del antebrazo del individuo, así como el registro de marcas personales como tatuajes o cicatrices.</w:t>
      </w:r>
    </w:p>
    <w:p w:rsidR="7E1C8841" w:rsidP="6D0D7AAE" w:rsidRDefault="7E1C8841" w14:paraId="18717B88" w14:textId="08A06422">
      <w:r>
        <w:t>Según los organismos de normalización ISO e IEC, la biometría es «el reconocimiento automatizado de individuos basado en sus características biológicas y de comportamiento». Estas características incluyen huellas dactilares, rasgos faciales e incluso el sonido de la voz de una persona. Los dispositivos, por su parte, son las herramientas o instrumentos utilizados para recoger y analizar datos, por lo que los dispositivos biométricos son las herramientas utilizadas para recoger y analizar estas características. [</w:t>
      </w:r>
      <w:r w:rsidR="69D12075">
        <w:t>1</w:t>
      </w:r>
      <w:r>
        <w:t>]</w:t>
      </w:r>
    </w:p>
    <w:p w:rsidR="01B63D30" w:rsidP="6D0D7AAE" w:rsidRDefault="01B63D30" w14:paraId="30CE0F1E" w14:textId="4901ED86">
      <w:r>
        <w:t>Usualmente la identificación de los individuos se puede realizar a través de: objetos (carnet de identidad, tarjeta de identificación, etc.); conocimientos (claves personales, preguntas secretas, etc.); atributos conductuales (firma, forma de teclear, etc.); atributos físicos (huellas dactilares, iris, retina, rostro, etc.); otros atributos (voz, ADN, etc.).</w:t>
      </w:r>
      <w:r w:rsidR="529BEAC1">
        <w:t xml:space="preserve"> [</w:t>
      </w:r>
      <w:r w:rsidR="078B197F">
        <w:t>2</w:t>
      </w:r>
      <w:r w:rsidR="529BEAC1">
        <w:t>]</w:t>
      </w:r>
    </w:p>
    <w:p w:rsidR="45128BA9" w:rsidP="6D0D7AAE" w:rsidRDefault="45128BA9" w14:paraId="6BAC5DA2" w14:textId="52B2E17C">
      <w:pPr>
        <w:rPr>
          <w:rFonts w:eastAsia="Times" w:cs="Times"/>
        </w:rPr>
      </w:pPr>
      <w:r>
        <w:t>La identificación biométrica se basa en el uso de las características físicas o de comportamiento de las personas. En las décadas finales del siglo XX y en los inicios del XXI, los sistemas automáticos capaces de confirmar identidades de personas mediante técnicas biométricas han cobrado importancia. Sus tasas de error y posibilidad de fraude han hecho que entidades importantes como los órganos de seguridad del Estado y las entidades bancarias se hayan fijado en estos sistemas y los implementen en sus actividades con mayor frecuencia.[</w:t>
      </w:r>
      <w:r w:rsidR="70922578">
        <w:t>3</w:t>
      </w:r>
      <w:r>
        <w:t>]</w:t>
      </w:r>
    </w:p>
    <w:p w:rsidR="004C334D" w:rsidP="6D0D7AAE" w:rsidRDefault="004C334D" w14:paraId="3C94239A" w14:textId="43FDD3A8">
      <w:pPr>
        <w:rPr>
          <w:rFonts w:eastAsia="Times" w:cs="Times"/>
        </w:rPr>
      </w:pPr>
      <w:r>
        <w:t>Más que nuestra firma, huella digital o incluso voz, nuestra cara es la forma más fundamental de identificación. Con la tecnología ahora capaz de capturar, analizar y comparar datos sobre la distancia entre la frente y el mentón, o el contorno de las cuencas de los ojos, tomamos la aplicación del reconocimiento facial de manera muy personal. Y con razón. En la economía en línea, donde la actividad se realiza de forma remota, la autenticación e identificación confiables pueden ser difíciles de lograr. Un correo electrónico no es una prueba de identidad segura, las personas olvidan las contraseñas y los PIN, razón por la cual la atención se ha dirigido a alternativas biométricas y al potencial del reconocimiento facial</w:t>
      </w:r>
      <w:r w:rsidR="797DA304">
        <w:t>.[</w:t>
      </w:r>
      <w:r w:rsidR="728AF2ED">
        <w:t>4</w:t>
      </w:r>
      <w:r w:rsidR="797DA304">
        <w:t>]</w:t>
      </w:r>
    </w:p>
    <w:p w:rsidRPr="007D4675" w:rsidR="00770B28" w:rsidP="6D0D7AAE" w:rsidRDefault="00770B28" w14:paraId="671C6305" w14:textId="4EADACA1">
      <w:r>
        <w:t xml:space="preserve">La inseguridad de ciertos datos nos lleva </w:t>
      </w:r>
      <w:r w:rsidR="004E4477">
        <w:t xml:space="preserve">a pensar que para identificar a una persona no basta con una contraseña o un PIN, para realizar alguna acción importante como acceder a una cuenta bancaria o realizar una compra se deben buscar métodos que no impliquen el uso de una llave sino más bien que la llave sea el propio usuario. </w:t>
      </w:r>
    </w:p>
    <w:p w:rsidR="004C334D" w:rsidP="004C334D" w:rsidRDefault="00BA56C6" w14:paraId="2B3B7B62" w14:textId="19B8629A">
      <w:pPr>
        <w:pStyle w:val="Ttulo2"/>
        <w:rPr>
          <w:sz w:val="24"/>
          <w:szCs w:val="24"/>
        </w:rPr>
      </w:pPr>
      <w:r w:rsidRPr="0FADE125">
        <w:rPr>
          <w:sz w:val="24"/>
          <w:szCs w:val="24"/>
        </w:rPr>
        <w:t>2</w:t>
      </w:r>
      <w:r>
        <w:tab/>
      </w:r>
      <w:r w:rsidRPr="0FADE125" w:rsidR="3E49A32C">
        <w:rPr>
          <w:sz w:val="24"/>
          <w:szCs w:val="24"/>
        </w:rPr>
        <w:t>Tipos de identificación biométrica</w:t>
      </w:r>
    </w:p>
    <w:p w:rsidR="004C334D" w:rsidP="004C334D" w:rsidRDefault="004C334D" w14:paraId="289B77F8" w14:textId="77777777">
      <w:pPr>
        <w:pStyle w:val="Ttulo3"/>
      </w:pPr>
      <w:r>
        <w:t>2.1 Reconocimiento facial</w:t>
      </w:r>
    </w:p>
    <w:p w:rsidR="2B79D5CF" w:rsidP="6D0D7AAE" w:rsidRDefault="5BC6872B" w14:paraId="71336788" w14:textId="523989B0">
      <w:r>
        <w:t>Para hablar de características que distinguen la cara de una persona del resto, podemos tomar elementos como: anchura y distancia entre elementos, color, arrugas y seguir enlistándolas hasta llegar a más de 80 características, pero los sistemas de reconocimiento no los usan todos, las características de un rostro se evalúan y se almacenan como un código numérico en una base de datos para comparar.</w:t>
      </w:r>
      <w:r w:rsidR="427EBC2A">
        <w:t xml:space="preserve"> Por lo </w:t>
      </w:r>
      <w:r w:rsidR="3D2AE37B">
        <w:t>tanto,</w:t>
      </w:r>
      <w:r w:rsidR="427EBC2A">
        <w:t xml:space="preserve"> se puede decir que el software trabaja de forma numérica </w:t>
      </w:r>
      <w:r w:rsidR="362FA773">
        <w:t>y no de manera visual. E</w:t>
      </w:r>
      <w:r w:rsidR="427EBC2A">
        <w:t>l conjunto de datos que identifican a un individuo se le llama faceprint.</w:t>
      </w:r>
      <w:r w:rsidR="0C6B1C9D">
        <w:t>[</w:t>
      </w:r>
      <w:r w:rsidR="1CAFF43C">
        <w:t>5</w:t>
      </w:r>
      <w:r w:rsidR="0C6B1C9D">
        <w:t>]</w:t>
      </w:r>
    </w:p>
    <w:p w:rsidR="2B79D5CF" w:rsidP="6D0D7AAE" w:rsidRDefault="2B79D5CF" w14:paraId="19AA73D1" w14:textId="1AAD62DF">
      <w:pPr>
        <w:jc w:val="center"/>
        <w:rPr>
          <w:b/>
          <w:bCs/>
        </w:rPr>
      </w:pPr>
    </w:p>
    <w:p w:rsidR="2B79D5CF" w:rsidP="161FE517" w:rsidRDefault="2B79D5CF" w14:paraId="015A4DE0" w14:textId="7A3F5B6E">
      <w:pPr>
        <w:jc w:val="center"/>
      </w:pPr>
      <w:r w:rsidRPr="6D0D7AAE">
        <w:rPr>
          <w:b/>
          <w:bCs/>
        </w:rPr>
        <w:t>Figura 1.</w:t>
      </w:r>
      <w:r>
        <w:t xml:space="preserve"> La distancia entre los puntos nodales determina el faceprint[4]</w:t>
      </w:r>
    </w:p>
    <w:p w:rsidR="2B79D5CF" w:rsidP="00701F09" w:rsidRDefault="2B79D5CF" w14:paraId="5FD4437E" w14:textId="15B93789">
      <w:pPr>
        <w:spacing w:before="120" w:after="240"/>
        <w:jc w:val="center"/>
      </w:pPr>
      <w:r>
        <w:rPr>
          <w:noProof/>
          <w:lang w:eastAsia="es-MX"/>
        </w:rPr>
        <w:drawing>
          <wp:inline distT="0" distB="0" distL="0" distR="0" wp14:anchorId="7855406B" wp14:editId="04F01427">
            <wp:extent cx="1575369" cy="2307670"/>
            <wp:effectExtent l="0" t="0" r="0" b="0"/>
            <wp:docPr id="2042565548" name="Imagen 204256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575369" cy="2307670"/>
                    </a:xfrm>
                    <a:prstGeom prst="rect">
                      <a:avLst/>
                    </a:prstGeom>
                  </pic:spPr>
                </pic:pic>
              </a:graphicData>
            </a:graphic>
          </wp:inline>
        </w:drawing>
      </w:r>
    </w:p>
    <w:p w:rsidR="004C334D" w:rsidP="6D0D7AAE" w:rsidRDefault="7AD417B3" w14:paraId="49121F18" w14:textId="123C615D">
      <w:r>
        <w:t>Cuando esta tecnología era nueva, se tenían algoritmos de reconocimiento muy simples, esto daba pie a errores donde los sistemas podrían confundir 2 rostros de personas diferentes. Actualmente, este margen de error se ha reducido al punto de que estas fallas han sido mínimas, porque la forma en la que se reconocen rostros ha cambiado.</w:t>
      </w:r>
      <w:r w:rsidR="004C334D">
        <w:t xml:space="preserve"> El reconocimiento facial en base a imágenes 2D es una de las aplicaciones más investigadas en el reconocimiento de patrones y procesamiento de imágenes.</w:t>
      </w:r>
    </w:p>
    <w:p w:rsidRPr="007D4675" w:rsidR="00111672" w:rsidP="6D0D7AAE" w:rsidRDefault="4D50718B" w14:paraId="790AA676" w14:textId="1188E330">
      <w:r>
        <w:t>El procesamiento digital de imágenes o PDI son los diferentes métodos o algoritmos para editarlas mediante un ordenador.</w:t>
      </w:r>
      <w:r w:rsidR="00763541">
        <w:t xml:space="preserve"> No existe aún un acuerdo Sobre los límites entre el PDI y las áreas relacionadas como el análisis de imágenes o la visión computacional, una forma de distinguir entre ambas es tomar en cuenta que los métodos de PDI hacen referencia a aplicar transformaciones utilizando operaciones primitivas como son la reducción de ruido, realce de contraste o refinamiento de una imagen, mientras que el análisis de imágenes se encarga de convertir una imagen en atributos como lo pueden ser texturas, </w:t>
      </w:r>
      <w:r w:rsidR="002B2DA7">
        <w:t xml:space="preserve">o mediciones de objetos, esto implica la segmentación de los distintos elementos que conforman la imagen, haciendo un análisis de algún objeto en particular. </w:t>
      </w:r>
      <w:r w:rsidR="76DEFB57">
        <w:t>Por último, la visión computacional interpreta los objetos y les asigna etiquetas según su reconocimiento, asociado con las funciones cognitivas de la vista.</w:t>
      </w:r>
      <w:r w:rsidR="6B6433FF">
        <w:t xml:space="preserve"> [</w:t>
      </w:r>
      <w:r w:rsidR="447D65A0">
        <w:t>6</w:t>
      </w:r>
      <w:r w:rsidR="09BC0B6D">
        <w:t>]</w:t>
      </w:r>
    </w:p>
    <w:p w:rsidR="004C334D" w:rsidP="004C334D" w:rsidRDefault="004C334D" w14:paraId="75CDBA71" w14:textId="7C2FF031">
      <w:r>
        <w:t>En el proceso de reconocimiento se utilizan algoritmos (analiza cientos de rostros y utiliza un mapeo facial que capta 100 expresiones faciales) para el procesamiento de imágenes, todas las imágenes tienen 50 x 50 pixeles de ancho y alto, y una direccionalidad de 2500 pixeles, por lo que su costo computacional aumenta.</w:t>
      </w:r>
      <w:r w:rsidR="72B8521B">
        <w:t>[</w:t>
      </w:r>
      <w:r w:rsidR="292F23A2">
        <w:t>7</w:t>
      </w:r>
      <w:r w:rsidR="72B8521B">
        <w:t>]</w:t>
      </w:r>
    </w:p>
    <w:p w:rsidR="004C334D" w:rsidP="004C334D" w:rsidRDefault="004C334D" w14:paraId="672A6659" w14:textId="77777777"/>
    <w:p w:rsidR="004C334D" w:rsidP="004C334D" w:rsidRDefault="004C334D" w14:paraId="3AFE649B" w14:textId="77777777">
      <w:r w:rsidRPr="007D4675">
        <w:t>Algunos de los algoritmos de reconocimiento más eficientes de la actualidad se encuentran los siguientes:</w:t>
      </w:r>
    </w:p>
    <w:p w:rsidRPr="007D4675" w:rsidR="004C334D" w:rsidP="004C334D" w:rsidRDefault="004C334D" w14:paraId="0A37501D" w14:textId="77777777"/>
    <w:p w:rsidRPr="007D4675" w:rsidR="004C334D" w:rsidP="004C334D" w:rsidRDefault="004C334D" w14:paraId="0DE6C838" w14:textId="77777777">
      <w:pPr>
        <w:rPr>
          <w:b/>
        </w:rPr>
      </w:pPr>
      <w:r w:rsidRPr="007D4675">
        <w:rPr>
          <w:b/>
        </w:rPr>
        <w:t>Métodos de concordancia holística:</w:t>
      </w:r>
    </w:p>
    <w:p w:rsidRPr="007D4675" w:rsidR="004C334D" w:rsidP="004C334D" w:rsidRDefault="004C334D" w14:paraId="2B42B8F7" w14:textId="77777777">
      <w:r w:rsidRPr="007D4675">
        <w:t xml:space="preserve"> Para estos métodos es necesario tener información del rostro completo</w:t>
      </w:r>
    </w:p>
    <w:p w:rsidRPr="007D4675" w:rsidR="004C334D" w:rsidP="004C334D" w:rsidRDefault="004C334D" w14:paraId="582C47E9" w14:textId="77777777">
      <w:r w:rsidRPr="007D4675">
        <w:t>Eigenfaces. Es un método que utiliza como datos de entrada valores de pixeles de varias imágenes faciales, y a partir de este conjunto de imágenes crea nuevas variables buscando las direcciones de varianza al original.</w:t>
      </w:r>
    </w:p>
    <w:p w:rsidRPr="007D4675" w:rsidR="004C334D" w:rsidP="004C334D" w:rsidRDefault="004C334D" w14:paraId="6D8F07A9" w14:textId="77777777">
      <w:r w:rsidRPr="007D4675">
        <w:t>El método adaptativo basado en eigenespacio Evolutionary Pursuit, este hace uso de algoritmos genéticos para codificar y clasificar las imágenes</w:t>
      </w:r>
    </w:p>
    <w:p w:rsidRPr="007D4675" w:rsidR="004C334D" w:rsidP="004C334D" w:rsidRDefault="004C334D" w14:paraId="33285D6C" w14:textId="77777777">
      <w:r w:rsidRPr="007D4675">
        <w:t>Sin embargo, la información obtenida con estos métodos puede llegar a ser poco precisa.</w:t>
      </w:r>
    </w:p>
    <w:p w:rsidRPr="007D4675" w:rsidR="004C334D" w:rsidP="004C334D" w:rsidRDefault="004C334D" w14:paraId="6C9E8E5B" w14:textId="77777777">
      <w:r w:rsidRPr="007D4675">
        <w:t>Teniendo en cuenta las técnicas de extracción de características se analizaron algunas de las componentes que existen:</w:t>
      </w:r>
    </w:p>
    <w:p w:rsidRPr="007D4675" w:rsidR="004C334D" w:rsidP="004C334D" w:rsidRDefault="004C334D" w14:paraId="4A602798" w14:textId="77777777">
      <w:r w:rsidRPr="007D4675">
        <w:t>•</w:t>
      </w:r>
      <w:r w:rsidRPr="007D4675">
        <w:tab/>
      </w:r>
      <w:r w:rsidRPr="007D4675">
        <w:t xml:space="preserve"> PCA (Principal Component Analysis)</w:t>
      </w:r>
    </w:p>
    <w:p w:rsidRPr="007D4675" w:rsidR="004C334D" w:rsidP="004C334D" w:rsidRDefault="004C334D" w14:paraId="673A0385" w14:textId="77777777">
      <w:r w:rsidRPr="007D4675">
        <w:t>•</w:t>
      </w:r>
      <w:r w:rsidRPr="007D4675">
        <w:tab/>
      </w:r>
      <w:r w:rsidRPr="007D4675">
        <w:t xml:space="preserve"> LDA (Linear Discriminant Analysis)</w:t>
      </w:r>
    </w:p>
    <w:p w:rsidRPr="007D4675" w:rsidR="004C334D" w:rsidP="004C334D" w:rsidRDefault="004C334D" w14:paraId="0D770833" w14:textId="77777777">
      <w:r w:rsidRPr="007D4675">
        <w:t>•</w:t>
      </w:r>
      <w:r w:rsidRPr="007D4675">
        <w:tab/>
      </w:r>
      <w:r w:rsidRPr="007D4675">
        <w:t xml:space="preserve"> LPP (Locality Preserving Projections)</w:t>
      </w:r>
    </w:p>
    <w:p w:rsidRPr="007D4675" w:rsidR="004C334D" w:rsidP="004C334D" w:rsidRDefault="004C334D" w14:paraId="68E81E20" w14:textId="557318ED">
      <w:r w:rsidRPr="0FADE125">
        <w:rPr>
          <w:lang w:val="en-US"/>
        </w:rPr>
        <w:t>•</w:t>
      </w:r>
      <w:r>
        <w:tab/>
      </w:r>
      <w:r w:rsidRPr="0FADE125">
        <w:rPr>
          <w:lang w:val="en-US"/>
        </w:rPr>
        <w:t xml:space="preserve"> DCT (Discrete Cosine Transform)</w:t>
      </w:r>
      <w:r w:rsidRPr="0FADE125" w:rsidR="6139A659">
        <w:rPr>
          <w:lang w:val="en-US"/>
        </w:rPr>
        <w:t xml:space="preserve"> [</w:t>
      </w:r>
      <w:r w:rsidRPr="0FADE125" w:rsidR="08E1C8AB">
        <w:rPr>
          <w:lang w:val="en-US"/>
        </w:rPr>
        <w:t>8</w:t>
      </w:r>
      <w:r w:rsidRPr="0FADE125" w:rsidR="11044CB3">
        <w:rPr>
          <w:lang w:val="en-US"/>
        </w:rPr>
        <w:t>]</w:t>
      </w:r>
    </w:p>
    <w:p w:rsidRPr="007D4675" w:rsidR="004C334D" w:rsidP="004C334D" w:rsidRDefault="004C334D" w14:paraId="2025B58D" w14:textId="27E37319">
      <w:r>
        <w:t>En la PCA es un algoritmo de reducción dimensional que permite encontrar los vectores que mejor representan la distribución y clasificación de un grupo de imágenes. El objetivo de este consiste en representar una imagen en términos de un sistema de coordenadas óptimo reduciendo el número final de componentes que tendrá la imagen</w:t>
      </w:r>
      <w:r w:rsidR="6D366B9D">
        <w:t>.</w:t>
      </w:r>
    </w:p>
    <w:p w:rsidRPr="007D4675" w:rsidR="004C334D" w:rsidP="004C334D" w:rsidRDefault="004C334D" w14:paraId="46F65EC5" w14:textId="0A054570">
      <w:r>
        <w:t>En tanto, LDA se desempeña cuando las mediciones realizadas en variables independientes para cada observación son cantidades continuas. El objetivo es proyectar un conjunto de datos en un espacio de menor dimensión con una separabilidad de clases para evitar la sobre</w:t>
      </w:r>
      <w:r w:rsidR="71B8FFFC">
        <w:t xml:space="preserve"> </w:t>
      </w:r>
      <w:r>
        <w:t>equipaci</w:t>
      </w:r>
      <w:r w:rsidR="5A4072B4">
        <w:t>ó</w:t>
      </w:r>
      <w:r>
        <w:t>n y también reducir los costos computacionales. Cuando se trata de variables categóricas independientes, la técnica equivalente es el análisis de correspondencia discriminante.</w:t>
      </w:r>
      <w:r w:rsidR="460E904F">
        <w:t>[</w:t>
      </w:r>
      <w:r w:rsidR="0D2FAA3C">
        <w:t>9</w:t>
      </w:r>
      <w:r w:rsidR="460E904F">
        <w:t>]</w:t>
      </w:r>
    </w:p>
    <w:p w:rsidRPr="007D4675" w:rsidR="004C334D" w:rsidP="004C334D" w:rsidRDefault="004C334D" w14:paraId="44737A95" w14:textId="0FC84D50">
      <w:r>
        <w:t xml:space="preserve">En el LPP monta gráficos que incluyen información de vecindario como el conjunto de datos. La representación de gráficos es </w:t>
      </w:r>
      <w:r w:rsidR="508FBAB0">
        <w:t>generada</w:t>
      </w:r>
      <w:r>
        <w:t xml:space="preserve"> por el algoritmo puede ser visto como una aproximación discreta lineal a un con que surge naturalmente de la geometría del </w:t>
      </w:r>
      <w:r w:rsidR="45D6364A">
        <w:t>colector.</w:t>
      </w:r>
      <w:r w:rsidR="2DEB63AD">
        <w:t>[</w:t>
      </w:r>
      <w:r w:rsidR="2107D019">
        <w:t>10</w:t>
      </w:r>
      <w:r w:rsidR="2DEB63AD">
        <w:t>]</w:t>
      </w:r>
    </w:p>
    <w:p w:rsidRPr="007D4675" w:rsidR="004C334D" w:rsidP="004C334D" w:rsidRDefault="004C334D" w14:paraId="2FB51093" w14:textId="44BC9C0C">
      <w:r>
        <w:t>En el DCT brinda una transformación de secuencia finita de datos como la suma de funciones coseno oscilando en diferentes frecuencias</w:t>
      </w:r>
      <w:r w:rsidR="7C2762C6">
        <w:t>.</w:t>
      </w:r>
    </w:p>
    <w:p w:rsidR="004C334D" w:rsidP="004C334D" w:rsidRDefault="004C334D" w14:paraId="169FAFD5" w14:textId="77777777">
      <w:r w:rsidRPr="007D4675">
        <w:t>En la DCT se obtienen las características de la imagen y luego se usan para poderlas clasificar, como se hace con PCA, por lo que la base de la DCT independientemente de las imágenes.</w:t>
      </w:r>
    </w:p>
    <w:p w:rsidRPr="007D4675" w:rsidR="004C334D" w:rsidP="004C334D" w:rsidRDefault="004C334D" w14:paraId="6BFF674B" w14:textId="77777777">
      <w:r w:rsidRPr="007D4675">
        <w:t>Etapas del Reconocimiento Facial</w:t>
      </w:r>
    </w:p>
    <w:p w:rsidRPr="007D4675" w:rsidR="004C334D" w:rsidP="004C334D" w:rsidRDefault="004C334D" w14:paraId="0EA18F9F" w14:textId="77777777">
      <w:r w:rsidRPr="007D4675">
        <w:t>Al incluir los sistemas de reconocimiento facial, se rescatan cinco etapas:</w:t>
      </w:r>
    </w:p>
    <w:p w:rsidRPr="007D4675" w:rsidR="004C334D" w:rsidP="004C334D" w:rsidRDefault="004C334D" w14:paraId="7F893B24" w14:textId="77777777">
      <w:r w:rsidRPr="007D4675">
        <w:t>1. Detección del rostro.</w:t>
      </w:r>
    </w:p>
    <w:p w:rsidRPr="007D4675" w:rsidR="004C334D" w:rsidP="004C334D" w:rsidRDefault="004C334D" w14:paraId="24EEB405" w14:textId="77777777">
      <w:r w:rsidRPr="007D4675">
        <w:t>2. Acondicionamiento.</w:t>
      </w:r>
    </w:p>
    <w:p w:rsidRPr="007D4675" w:rsidR="004C334D" w:rsidP="004C334D" w:rsidRDefault="004C334D" w14:paraId="02BF4B1C" w14:textId="77777777">
      <w:r w:rsidRPr="007D4675">
        <w:t>3. Normalización.</w:t>
      </w:r>
    </w:p>
    <w:p w:rsidRPr="007D4675" w:rsidR="004C334D" w:rsidP="004C334D" w:rsidRDefault="004C334D" w14:paraId="3C64B006" w14:textId="77777777">
      <w:r w:rsidRPr="007D4675">
        <w:t>4. Extradición de características.</w:t>
      </w:r>
    </w:p>
    <w:p w:rsidRPr="007D4675" w:rsidR="004C334D" w:rsidP="004C334D" w:rsidRDefault="004C334D" w14:paraId="2B066BED" w14:textId="1480C3DF">
      <w:r>
        <w:t xml:space="preserve">5. Reconocimiento. </w:t>
      </w:r>
      <w:r w:rsidR="0951136A">
        <w:t>[</w:t>
      </w:r>
      <w:r w:rsidR="6239CB2B">
        <w:t>1</w:t>
      </w:r>
      <w:r w:rsidR="6F797171">
        <w:t>1</w:t>
      </w:r>
      <w:r w:rsidR="6239CB2B">
        <w:t>]</w:t>
      </w:r>
    </w:p>
    <w:p w:rsidRPr="007D4675" w:rsidR="004C334D" w:rsidP="004C334D" w:rsidRDefault="004C334D" w14:paraId="7E56D2F6" w14:textId="62261568">
      <w:r>
        <w:t xml:space="preserve">La detección, localiza la región facial (si existe) y la segmentación de </w:t>
      </w:r>
      <w:r w:rsidR="0D3550E9">
        <w:t>esta</w:t>
      </w:r>
      <w:r>
        <w:t xml:space="preserve"> del resto de la escena. El acondicionamiento localiza las componentes y la escala a la que encontramos al rostro, mediante trasformaciones geométricas.</w:t>
      </w:r>
    </w:p>
    <w:p w:rsidRPr="007D4675" w:rsidR="004C334D" w:rsidP="004C334D" w:rsidRDefault="1B1E532E" w14:paraId="6AA63A4F" w14:textId="5D380CB7">
      <w:r>
        <w:t>Después, la normalización consiste en normalizar las imágenes en la etapa de preprocesado para atenuar los efectos de los cambios de iluminación, es decir, igualar en tamaño, intensidad de un rango determinado entre otras y así realizar un escalado y recortar con un rectángulo o elipse.</w:t>
      </w:r>
    </w:p>
    <w:p w:rsidRPr="007D4675" w:rsidR="004C334D" w:rsidP="004C334D" w:rsidRDefault="004C334D" w14:paraId="46A726C6" w14:textId="76B6E36D">
      <w:r>
        <w:t xml:space="preserve"> La determinación de características aporta información necesaria para diferenciar los rostros diferentes de las personas según sulas variaciones geométricas. Por </w:t>
      </w:r>
      <w:r w:rsidR="363C3ED5">
        <w:t>último,</w:t>
      </w:r>
      <w:r>
        <w:t xml:space="preserve"> el reconocimiento da el patrón facial extraído de las características y se compara con la </w:t>
      </w:r>
      <w:r>
        <w:t xml:space="preserve">base de datos. Si se da un 90% de similitud, entrega la identidad del rostro, o </w:t>
      </w:r>
      <w:r w:rsidR="363C3ED5">
        <w:t>si no</w:t>
      </w:r>
      <w:r>
        <w:t xml:space="preserve">, se indica que es un rostro desconocido. </w:t>
      </w:r>
    </w:p>
    <w:p w:rsidRPr="007D4675" w:rsidR="004C334D" w:rsidP="004C334D" w:rsidRDefault="004C334D" w14:paraId="5DAB6C7B" w14:textId="77777777"/>
    <w:p w:rsidRPr="007D4675" w:rsidR="004C334D" w:rsidP="004C334D" w:rsidRDefault="004C334D" w14:paraId="02EB378F" w14:textId="77777777"/>
    <w:p w:rsidRPr="00E5349C" w:rsidR="004C334D" w:rsidP="0FADE125" w:rsidRDefault="00E5349C" w14:paraId="349AB9DD" w14:textId="0282B8AA">
      <w:pPr>
        <w:rPr>
          <w:sz w:val="18"/>
          <w:szCs w:val="18"/>
        </w:rPr>
      </w:pPr>
      <w:r w:rsidRPr="6D0D7AAE">
        <w:rPr>
          <w:b/>
          <w:bCs/>
          <w:sz w:val="18"/>
          <w:szCs w:val="18"/>
        </w:rPr>
        <w:t xml:space="preserve">Tabla </w:t>
      </w:r>
      <w:r w:rsidRPr="6D0D7AAE" w:rsidR="4F92F5FD">
        <w:rPr>
          <w:b/>
          <w:bCs/>
          <w:sz w:val="18"/>
          <w:szCs w:val="18"/>
        </w:rPr>
        <w:t>2</w:t>
      </w:r>
      <w:r w:rsidRPr="6D0D7AAE">
        <w:rPr>
          <w:b/>
          <w:bCs/>
          <w:sz w:val="18"/>
          <w:szCs w:val="18"/>
        </w:rPr>
        <w:t>.</w:t>
      </w:r>
      <w:r w:rsidRPr="6D0D7AAE">
        <w:rPr>
          <w:sz w:val="18"/>
          <w:szCs w:val="18"/>
        </w:rPr>
        <w:t xml:space="preserve"> Tabla que describe algunos usos que pueden tener la biometría en la vida cotidiana</w:t>
      </w:r>
      <w:r w:rsidRPr="6D0D7AAE" w:rsidR="76CBFB62">
        <w:rPr>
          <w:rFonts w:eastAsia="Times" w:cs="Times"/>
        </w:rPr>
        <w:t xml:space="preserve"> [12]</w:t>
      </w:r>
    </w:p>
    <w:tbl>
      <w:tblPr>
        <w:tblStyle w:val="Tablanormal2"/>
        <w:tblW w:w="0" w:type="auto"/>
        <w:tblLook w:val="04A0" w:firstRow="1" w:lastRow="0" w:firstColumn="1" w:lastColumn="0" w:noHBand="0" w:noVBand="1"/>
      </w:tblPr>
      <w:tblGrid>
        <w:gridCol w:w="1795"/>
        <w:gridCol w:w="5122"/>
      </w:tblGrid>
      <w:tr w:rsidR="00904589" w:rsidTr="6D0D7AAE" w14:paraId="0A896A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04589" w:rsidRDefault="00904589" w14:paraId="7DF4B6A6" w14:textId="77777777">
            <w:pPr>
              <w:ind w:firstLine="0"/>
              <w:rPr>
                <w:b w:val="0"/>
                <w:bCs w:val="0"/>
              </w:rPr>
            </w:pPr>
            <w:r>
              <w:rPr>
                <w:b w:val="0"/>
                <w:bCs w:val="0"/>
              </w:rPr>
              <w:t>Usos</w:t>
            </w:r>
          </w:p>
        </w:tc>
        <w:tc>
          <w:tcPr>
            <w:tcW w:w="5248" w:type="dxa"/>
          </w:tcPr>
          <w:p w:rsidR="00904589" w:rsidRDefault="00904589" w14:paraId="7CF7CAE3" w14:textId="77777777">
            <w:pPr>
              <w:ind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Descripci</w:t>
            </w:r>
            <w:r w:rsidR="00E5349C">
              <w:rPr>
                <w:b w:val="0"/>
                <w:bCs w:val="0"/>
              </w:rPr>
              <w:t>ó</w:t>
            </w:r>
            <w:r>
              <w:rPr>
                <w:b w:val="0"/>
                <w:bCs w:val="0"/>
              </w:rPr>
              <w:t>n</w:t>
            </w:r>
          </w:p>
        </w:tc>
      </w:tr>
      <w:tr w:rsidR="00904589" w:rsidTr="6D0D7AAE" w14:paraId="7F15A00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04589" w:rsidRDefault="00904589" w14:paraId="7BE92F40" w14:textId="77777777">
            <w:pPr>
              <w:ind w:firstLine="0"/>
              <w:rPr>
                <w:b w:val="0"/>
                <w:bCs w:val="0"/>
              </w:rPr>
            </w:pPr>
            <w:r>
              <w:rPr>
                <w:b w:val="0"/>
                <w:bCs w:val="0"/>
              </w:rPr>
              <w:t>Prevenci</w:t>
            </w:r>
            <w:r w:rsidR="00E5349C">
              <w:rPr>
                <w:b w:val="0"/>
                <w:bCs w:val="0"/>
              </w:rPr>
              <w:t>ó</w:t>
            </w:r>
            <w:r>
              <w:rPr>
                <w:b w:val="0"/>
                <w:bCs w:val="0"/>
              </w:rPr>
              <w:t>n del crimen</w:t>
            </w:r>
          </w:p>
        </w:tc>
        <w:tc>
          <w:tcPr>
            <w:tcW w:w="5248" w:type="dxa"/>
          </w:tcPr>
          <w:p w:rsidR="00904589" w:rsidRDefault="00904589" w14:paraId="398728AB" w14:textId="77777777">
            <w:pPr>
              <w:ind w:firstLine="0"/>
              <w:cnfStyle w:val="000000100000" w:firstRow="0" w:lastRow="0" w:firstColumn="0" w:lastColumn="0" w:oddVBand="0" w:evenVBand="0" w:oddHBand="1" w:evenHBand="0" w:firstRowFirstColumn="0" w:firstRowLastColumn="0" w:lastRowFirstColumn="0" w:lastRowLastColumn="0"/>
            </w:pPr>
            <w:r w:rsidRPr="00904589">
              <w:t>Prevenir y reducir robo de mercancía en centros comerciales, comparando el rostro los individuos que ingresan con bases de datos privadas que contienen las plantillas previamente almacenadas de individuos que han sido acusados de hurto con anterioridad.</w:t>
            </w:r>
          </w:p>
        </w:tc>
      </w:tr>
      <w:tr w:rsidR="00904589" w:rsidTr="6D0D7AAE" w14:paraId="421A65E9" w14:textId="77777777">
        <w:tc>
          <w:tcPr>
            <w:cnfStyle w:val="001000000000" w:firstRow="0" w:lastRow="0" w:firstColumn="1" w:lastColumn="0" w:oddVBand="0" w:evenVBand="0" w:oddHBand="0" w:evenHBand="0" w:firstRowFirstColumn="0" w:firstRowLastColumn="0" w:lastRowFirstColumn="0" w:lastRowLastColumn="0"/>
            <w:tcW w:w="1809" w:type="dxa"/>
          </w:tcPr>
          <w:p w:rsidR="00904589" w:rsidRDefault="00904589" w14:paraId="10EDF587" w14:textId="77777777">
            <w:pPr>
              <w:ind w:firstLine="0"/>
              <w:rPr>
                <w:b w:val="0"/>
                <w:bCs w:val="0"/>
              </w:rPr>
            </w:pPr>
            <w:r>
              <w:rPr>
                <w:b w:val="0"/>
                <w:bCs w:val="0"/>
              </w:rPr>
              <w:t>Desbloque de dispositivos</w:t>
            </w:r>
          </w:p>
        </w:tc>
        <w:tc>
          <w:tcPr>
            <w:tcW w:w="5248" w:type="dxa"/>
          </w:tcPr>
          <w:p w:rsidR="00904589" w:rsidRDefault="00904589" w14:paraId="05E28D2F" w14:textId="77777777">
            <w:pPr>
              <w:ind w:firstLine="0"/>
              <w:cnfStyle w:val="000000000000" w:firstRow="0" w:lastRow="0" w:firstColumn="0" w:lastColumn="0" w:oddVBand="0" w:evenVBand="0" w:oddHBand="0" w:evenHBand="0" w:firstRowFirstColumn="0" w:firstRowLastColumn="0" w:lastRowFirstColumn="0" w:lastRowLastColumn="0"/>
            </w:pPr>
            <w:r w:rsidRPr="00904589">
              <w:t>Celulares o tabletas hacen uso de esta tecnología para verificar la identidad de quien intenta acceder a ellos.</w:t>
            </w:r>
          </w:p>
        </w:tc>
      </w:tr>
      <w:tr w:rsidR="00904589" w:rsidTr="6D0D7AAE" w14:paraId="054693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04589" w:rsidRDefault="00904589" w14:paraId="390B7F56" w14:textId="77777777">
            <w:pPr>
              <w:ind w:firstLine="0"/>
              <w:rPr>
                <w:b w:val="0"/>
                <w:bCs w:val="0"/>
              </w:rPr>
            </w:pPr>
            <w:r>
              <w:rPr>
                <w:b w:val="0"/>
                <w:bCs w:val="0"/>
              </w:rPr>
              <w:t>Mercadeo y publicidad</w:t>
            </w:r>
          </w:p>
        </w:tc>
        <w:tc>
          <w:tcPr>
            <w:tcW w:w="5248" w:type="dxa"/>
          </w:tcPr>
          <w:p w:rsidR="00904589" w:rsidRDefault="026BE24D" w14:paraId="5F0B433B" w14:textId="7B5C4CDE">
            <w:pPr>
              <w:ind w:firstLine="0"/>
              <w:cnfStyle w:val="000000100000" w:firstRow="0" w:lastRow="0" w:firstColumn="0" w:lastColumn="0" w:oddVBand="0" w:evenVBand="0" w:oddHBand="1" w:evenHBand="0" w:firstRowFirstColumn="0" w:firstRowLastColumn="0" w:lastRowFirstColumn="0" w:lastRowLastColumn="0"/>
            </w:pPr>
            <w:r>
              <w:t>Estrategias de mercadeo según su audiencia objetivo, utilizando esta tecnología para identificar factores decisivos como género y edad.</w:t>
            </w:r>
          </w:p>
        </w:tc>
      </w:tr>
      <w:tr w:rsidR="00904589" w:rsidTr="6D0D7AAE" w14:paraId="7E2C737D" w14:textId="77777777">
        <w:tc>
          <w:tcPr>
            <w:cnfStyle w:val="001000000000" w:firstRow="0" w:lastRow="0" w:firstColumn="1" w:lastColumn="0" w:oddVBand="0" w:evenVBand="0" w:oddHBand="0" w:evenHBand="0" w:firstRowFirstColumn="0" w:firstRowLastColumn="0" w:lastRowFirstColumn="0" w:lastRowLastColumn="0"/>
            <w:tcW w:w="1809" w:type="dxa"/>
          </w:tcPr>
          <w:p w:rsidR="00904589" w:rsidRDefault="00904589" w14:paraId="422F2BA0" w14:textId="77777777">
            <w:pPr>
              <w:ind w:firstLine="0"/>
              <w:rPr>
                <w:b w:val="0"/>
                <w:bCs w:val="0"/>
              </w:rPr>
            </w:pPr>
            <w:r>
              <w:rPr>
                <w:b w:val="0"/>
                <w:bCs w:val="0"/>
              </w:rPr>
              <w:t>Asistencia a personas con condición de discapacidad</w:t>
            </w:r>
          </w:p>
        </w:tc>
        <w:tc>
          <w:tcPr>
            <w:tcW w:w="5248" w:type="dxa"/>
          </w:tcPr>
          <w:p w:rsidR="00904589" w:rsidRDefault="00904589" w14:paraId="28344DCB" w14:textId="77777777">
            <w:pPr>
              <w:ind w:firstLine="0"/>
              <w:cnfStyle w:val="000000000000" w:firstRow="0" w:lastRow="0" w:firstColumn="0" w:lastColumn="0" w:oddVBand="0" w:evenVBand="0" w:oddHBand="0" w:evenHBand="0" w:firstRowFirstColumn="0" w:firstRowLastColumn="0" w:lastRowFirstColumn="0" w:lastRowLastColumn="0"/>
            </w:pPr>
            <w:r w:rsidRPr="00904589">
              <w:t>Aplicaciones que alertan a las personas con discapacidad visual cuando alguien está sonriendo a través de una vibración para ayudarles a comprender mejor las situaciones sociales.</w:t>
            </w:r>
          </w:p>
        </w:tc>
      </w:tr>
      <w:tr w:rsidR="00904589" w:rsidTr="6D0D7AAE" w14:paraId="2CFDBC2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04589" w:rsidRDefault="00904589" w14:paraId="76CF0370" w14:textId="77777777">
            <w:pPr>
              <w:ind w:firstLine="0"/>
              <w:rPr>
                <w:b w:val="0"/>
                <w:bCs w:val="0"/>
              </w:rPr>
            </w:pPr>
            <w:r>
              <w:rPr>
                <w:b w:val="0"/>
                <w:bCs w:val="0"/>
              </w:rPr>
              <w:t>Redes sociales</w:t>
            </w:r>
          </w:p>
        </w:tc>
        <w:tc>
          <w:tcPr>
            <w:tcW w:w="5248" w:type="dxa"/>
          </w:tcPr>
          <w:p w:rsidR="00904589" w:rsidRDefault="00904589" w14:paraId="7B743DC5" w14:textId="77777777">
            <w:pPr>
              <w:ind w:firstLine="0"/>
              <w:cnfStyle w:val="000000100000" w:firstRow="0" w:lastRow="0" w:firstColumn="0" w:lastColumn="0" w:oddVBand="0" w:evenVBand="0" w:oddHBand="1" w:evenHBand="0" w:firstRowFirstColumn="0" w:firstRowLastColumn="0" w:lastRowFirstColumn="0" w:lastRowLastColumn="0"/>
            </w:pPr>
            <w:r w:rsidRPr="00904589">
              <w:t>Identificar personas en las fotos que se suben a las plataformas.</w:t>
            </w:r>
          </w:p>
        </w:tc>
      </w:tr>
      <w:tr w:rsidR="00904589" w:rsidTr="6D0D7AAE" w14:paraId="547953FA" w14:textId="77777777">
        <w:tc>
          <w:tcPr>
            <w:cnfStyle w:val="001000000000" w:firstRow="0" w:lastRow="0" w:firstColumn="1" w:lastColumn="0" w:oddVBand="0" w:evenVBand="0" w:oddHBand="0" w:evenHBand="0" w:firstRowFirstColumn="0" w:firstRowLastColumn="0" w:lastRowFirstColumn="0" w:lastRowLastColumn="0"/>
            <w:tcW w:w="1809" w:type="dxa"/>
          </w:tcPr>
          <w:p w:rsidR="00904589" w:rsidRDefault="00904589" w14:paraId="53ED2981" w14:textId="77777777">
            <w:pPr>
              <w:ind w:firstLine="0"/>
              <w:rPr>
                <w:b w:val="0"/>
                <w:bCs w:val="0"/>
              </w:rPr>
            </w:pPr>
            <w:r>
              <w:rPr>
                <w:b w:val="0"/>
                <w:bCs w:val="0"/>
              </w:rPr>
              <w:t>Diagnosticar enfermedades</w:t>
            </w:r>
          </w:p>
        </w:tc>
        <w:tc>
          <w:tcPr>
            <w:tcW w:w="5248" w:type="dxa"/>
          </w:tcPr>
          <w:p w:rsidR="00904589" w:rsidRDefault="00904589" w14:paraId="244E8BA6" w14:textId="77777777">
            <w:pPr>
              <w:ind w:firstLine="0"/>
              <w:cnfStyle w:val="000000000000" w:firstRow="0" w:lastRow="0" w:firstColumn="0" w:lastColumn="0" w:oddVBand="0" w:evenVBand="0" w:oddHBand="0" w:evenHBand="0" w:firstRowFirstColumn="0" w:firstRowLastColumn="0" w:lastRowFirstColumn="0" w:lastRowLastColumn="0"/>
            </w:pPr>
            <w:r w:rsidRPr="00904589">
              <w:t>Detección de enfermedades que ocasionan cambios en la apariencia de las personas.</w:t>
            </w:r>
          </w:p>
        </w:tc>
      </w:tr>
      <w:tr w:rsidR="00904589" w:rsidTr="6D0D7AAE" w14:paraId="59B75F0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04589" w:rsidRDefault="00904589" w14:paraId="58193D87" w14:textId="77777777">
            <w:pPr>
              <w:ind w:firstLine="0"/>
              <w:rPr>
                <w:b w:val="0"/>
                <w:bCs w:val="0"/>
              </w:rPr>
            </w:pPr>
            <w:r>
              <w:rPr>
                <w:b w:val="0"/>
                <w:bCs w:val="0"/>
              </w:rPr>
              <w:t>Transacciones seguras</w:t>
            </w:r>
          </w:p>
        </w:tc>
        <w:tc>
          <w:tcPr>
            <w:tcW w:w="5248" w:type="dxa"/>
          </w:tcPr>
          <w:p w:rsidRPr="00904589" w:rsidR="00904589" w:rsidRDefault="00904589" w14:paraId="1217F303" w14:textId="7C8DD8C3">
            <w:pPr>
              <w:ind w:firstLine="0"/>
              <w:cnfStyle w:val="000000100000" w:firstRow="0" w:lastRow="0" w:firstColumn="0" w:lastColumn="0" w:oddVBand="0" w:evenVBand="0" w:oddHBand="1" w:evenHBand="0" w:firstRowFirstColumn="0" w:firstRowLastColumn="0" w:lastRowFirstColumn="0" w:lastRowLastColumn="0"/>
            </w:pPr>
            <w:r>
              <w:t>Opción de realizar transacciones únicamente con el escaneo del rostro.</w:t>
            </w:r>
          </w:p>
        </w:tc>
      </w:tr>
    </w:tbl>
    <w:p w:rsidR="004C334D" w:rsidP="6D0D7AAE" w:rsidRDefault="004C334D" w14:paraId="322136D4" w14:textId="572D9EC8">
      <w:pPr>
        <w:pStyle w:val="Ttulo3"/>
        <w:rPr>
          <w:rFonts w:eastAsia="Times" w:cs="Times"/>
        </w:rPr>
      </w:pPr>
      <w:r>
        <w:t>2.2 Reconocimiento de firmas</w:t>
      </w:r>
    </w:p>
    <w:p w:rsidR="004C334D" w:rsidP="10B4AFD6" w:rsidRDefault="004C334D" w14:paraId="4867ED04" w14:textId="235BA71D">
      <w:r>
        <w:t>Es la tecnología biométrica menos problemática, en la actualidad resulta la más difundida en el mundo ya que, entre otras ventajas, es muy económica si se requiere implementar. Un sistema de este tipo solo necesita una tableta de escritura conectada al computador. El escaneo de la firma se analiza desde dos puntos de vista, siendo estos la firma en sí y el modo en que se efectúa. Los datos almacenados incluyen la velocidad, la presión, la dirección, el largo del trazado y las áreas donde el lápiz se levanta. El gran inconveniente de este método es que una persona nunca firma de manera idéntica dos veces</w:t>
      </w:r>
      <w:r w:rsidRPr="0FADE125" w:rsidR="622F8A4C">
        <w:rPr>
          <w:rFonts w:eastAsia="Times" w:cs="Times"/>
        </w:rPr>
        <w:t>.[1</w:t>
      </w:r>
      <w:r w:rsidRPr="0FADE125" w:rsidR="41479C50">
        <w:rPr>
          <w:rFonts w:eastAsia="Times" w:cs="Times"/>
        </w:rPr>
        <w:t>3</w:t>
      </w:r>
      <w:r w:rsidRPr="0FADE125" w:rsidR="622F8A4C">
        <w:rPr>
          <w:rFonts w:eastAsia="Times" w:cs="Times"/>
        </w:rPr>
        <w:t>]</w:t>
      </w:r>
    </w:p>
    <w:p w:rsidR="001D6591" w:rsidP="004C334D" w:rsidRDefault="001D6591" w14:paraId="4F4D249F" w14:textId="77777777">
      <w:r>
        <w:t>Las firmas pueden adquirirse de dos maneras, estática y dinámica.</w:t>
      </w:r>
    </w:p>
    <w:p w:rsidR="001D6591" w:rsidP="004C334D" w:rsidRDefault="001D6591" w14:paraId="4EF0CDA3" w14:textId="77777777">
      <w:r>
        <w:t>La modalidad estática implica la digitalización de una firma manuscrita a partir de una muestra obtenida en papel. Esta técnica es también conocida como off-line, convierte la firma en un formato digital sin considerar su evolución temporal.</w:t>
      </w:r>
    </w:p>
    <w:p w:rsidR="001D6591" w:rsidP="004C334D" w:rsidRDefault="001D6591" w14:paraId="503F5F46" w14:textId="5EE150AF">
      <w:r>
        <w:t xml:space="preserve">Por otra </w:t>
      </w:r>
      <w:r w:rsidR="3E03D783">
        <w:t>parte,</w:t>
      </w:r>
      <w:r>
        <w:t xml:space="preserve"> la modalidad dinámica implica capturar la firma haciendo uso de dispositivos especiales que registran la evolución temporal de varias señales generadas por el lápiz al firmar. Así como también las coordenadas posicionales, estos dispositivos pueden proporcionar información útil adicional, como lo es la presión </w:t>
      </w:r>
      <w:r>
        <w:t xml:space="preserve">ejercida sobre el plano de escritura y los ángulos formados entre el lápiz </w:t>
      </w:r>
      <w:r w:rsidR="00C849DE">
        <w:t>y superficie de escritura.</w:t>
      </w:r>
      <w:r w:rsidR="253F2919">
        <w:t>[1</w:t>
      </w:r>
      <w:r w:rsidR="33A0CC18">
        <w:t>4</w:t>
      </w:r>
      <w:r w:rsidR="253F2919">
        <w:t>]</w:t>
      </w:r>
    </w:p>
    <w:p w:rsidR="00E47DCD" w:rsidP="004C334D" w:rsidRDefault="00E47DCD" w14:paraId="1AA021CD" w14:textId="77777777">
      <w:r>
        <w:t>Para crear un modelo de una firma esta se representa de forma paramétrica o mediante funciones, las características a tomar en cuenta para realizar una representación paramétrica son: velocidad de escritura, máxima, mínima y media. Velocidades de escritura en diferentes ejes cartesianos</w:t>
      </w:r>
      <w:r w:rsidR="00B00B0B">
        <w:t>, duraciones globales y locales del tiempo en contacto con el bolígrafo o papel, relación de aspecto, porcentaje de pixeles y densidades de probabilidad de pixeles en distintas direcciones.</w:t>
      </w:r>
    </w:p>
    <w:p w:rsidR="00B00B0B" w:rsidP="004C334D" w:rsidRDefault="00B00B0B" w14:paraId="59499D28" w14:textId="14839400">
      <w:r>
        <w:t xml:space="preserve">Para crear un modelo mediante funciones se debe analizar la evolución de ciertos parámetros a lo largo de la captura de la firma, por lo </w:t>
      </w:r>
      <w:r w:rsidR="753B3CC0">
        <w:t>tanto,</w:t>
      </w:r>
      <w:r>
        <w:t xml:space="preserve"> este método solo funciona con firmas tomadas en línea, algunas funciones temporales son: posición, precisión, fuerza y ángulos instantáneos del bolígrafo, velocidades y aceleraciones de los parámetros anteriores</w:t>
      </w:r>
      <w:r w:rsidR="001105A1">
        <w:t>.</w:t>
      </w:r>
      <w:r w:rsidR="2AA0260C">
        <w:t>[1</w:t>
      </w:r>
      <w:r w:rsidR="43AB5112">
        <w:t>5</w:t>
      </w:r>
      <w:r w:rsidR="2AA0260C">
        <w:t>]</w:t>
      </w:r>
    </w:p>
    <w:p w:rsidR="15A30482" w:rsidP="15A30482" w:rsidRDefault="15A30482" w14:paraId="544E8432" w14:textId="06205CDC"/>
    <w:p w:rsidR="15A30482" w:rsidP="15A30482" w:rsidRDefault="15A30482" w14:paraId="51233B8C" w14:textId="6B22284D"/>
    <w:p w:rsidR="15A30482" w:rsidP="15A30482" w:rsidRDefault="15A30482" w14:paraId="77A74825" w14:textId="08FAF443"/>
    <w:p w:rsidR="15A30482" w:rsidP="15A30482" w:rsidRDefault="15A30482" w14:paraId="243CD5A7" w14:textId="096E70C4"/>
    <w:p w:rsidR="15A30482" w:rsidP="1FBE6F11" w:rsidRDefault="15A30482" w14:paraId="7FCE08AD" w14:textId="116B4397"/>
    <w:p w:rsidR="1FBE6F11" w:rsidP="1FBE6F11" w:rsidRDefault="1FBE6F11" w14:paraId="0057529D" w14:textId="6B9F78CC"/>
    <w:p w:rsidR="15A30482" w:rsidP="15A30482" w:rsidRDefault="15A30482" w14:paraId="30952740" w14:textId="6ECC4B22"/>
    <w:p w:rsidR="15A30482" w:rsidP="15A30482" w:rsidRDefault="15A30482" w14:paraId="24C1D2B7" w14:textId="25BBE55D"/>
    <w:p w:rsidR="15A30482" w:rsidP="1FBE6F11" w:rsidRDefault="15A30482" w14:paraId="22A4908C" w14:textId="7B75D877"/>
    <w:p w:rsidR="1FBE6F11" w:rsidP="1FBE6F11" w:rsidRDefault="1FBE6F11" w14:paraId="0364CB9C" w14:textId="0D94D48E"/>
    <w:p w:rsidR="3DDA0DA9" w:rsidP="15A30482" w:rsidRDefault="3DDA0DA9" w14:paraId="69DB23D2" w14:textId="68FF4BB5">
      <w:pPr>
        <w:jc w:val="center"/>
      </w:pPr>
      <w:r w:rsidRPr="15A30482">
        <w:rPr>
          <w:b/>
          <w:bCs/>
        </w:rPr>
        <w:t xml:space="preserve">Figura </w:t>
      </w:r>
      <w:r w:rsidRPr="15A30482" w:rsidR="38C821AA">
        <w:rPr>
          <w:b/>
          <w:bCs/>
        </w:rPr>
        <w:t>2</w:t>
      </w:r>
      <w:r w:rsidRPr="15A30482">
        <w:rPr>
          <w:b/>
          <w:bCs/>
        </w:rPr>
        <w:t>.</w:t>
      </w:r>
      <w:r>
        <w:t xml:space="preserve"> Grafica de ejemplo de una firma a </w:t>
      </w:r>
      <w:r w:rsidR="3B1D372E">
        <w:t>analizar [</w:t>
      </w:r>
      <w:r w:rsidR="722F7BB0">
        <w:t>16</w:t>
      </w:r>
      <w:r w:rsidR="3133B6C9">
        <w:t>]</w:t>
      </w:r>
    </w:p>
    <w:p w:rsidR="00E47DCD" w:rsidP="6D0D7AAE" w:rsidRDefault="3DDA0DA9" w14:paraId="5A39BBE3" w14:textId="06864CBE">
      <w:pPr>
        <w:jc w:val="center"/>
      </w:pPr>
      <w:r>
        <w:rPr>
          <w:noProof/>
          <w:lang w:eastAsia="es-MX"/>
        </w:rPr>
        <w:drawing>
          <wp:inline distT="0" distB="0" distL="0" distR="0" wp14:anchorId="54D5E6EA" wp14:editId="49B2C2A2">
            <wp:extent cx="4391025" cy="2933700"/>
            <wp:effectExtent l="0" t="0" r="0" b="0"/>
            <wp:docPr id="627695960" name="Imagen 62769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7695960"/>
                    <pic:cNvPicPr/>
                  </pic:nvPicPr>
                  <pic:blipFill>
                    <a:blip r:embed="rId13">
                      <a:extLst>
                        <a:ext uri="{28A0092B-C50C-407E-A947-70E740481C1C}">
                          <a14:useLocalDpi xmlns:a14="http://schemas.microsoft.com/office/drawing/2010/main" val="0"/>
                        </a:ext>
                      </a:extLst>
                    </a:blip>
                    <a:stretch>
                      <a:fillRect/>
                    </a:stretch>
                  </pic:blipFill>
                  <pic:spPr>
                    <a:xfrm>
                      <a:off x="0" y="0"/>
                      <a:ext cx="4391025" cy="2933700"/>
                    </a:xfrm>
                    <a:prstGeom prst="rect">
                      <a:avLst/>
                    </a:prstGeom>
                  </pic:spPr>
                </pic:pic>
              </a:graphicData>
            </a:graphic>
          </wp:inline>
        </w:drawing>
      </w:r>
    </w:p>
    <w:p w:rsidR="004C334D" w:rsidP="004C334D" w:rsidRDefault="004C334D" w14:paraId="796F0655" w14:textId="77777777">
      <w:pPr>
        <w:pStyle w:val="Ttulo3"/>
      </w:pPr>
      <w:r>
        <w:t>2.3 Reconocimiento de voz</w:t>
      </w:r>
    </w:p>
    <w:p w:rsidR="004C334D" w:rsidP="0FADE125" w:rsidRDefault="004C334D" w14:paraId="02C16399" w14:textId="06C998B5">
      <w:pPr>
        <w:rPr>
          <w:rFonts w:eastAsia="Times" w:cs="Times"/>
        </w:rPr>
      </w:pPr>
      <w:r>
        <w:t xml:space="preserve">El análisis de la voz inicia a mediados de la década de los años 60. El habla se considera como uno de los sistemas biométricos más eficaces, debido a su naturalidad. Se ha podido comprobar que los patrones con que una persona dice una palabra son únicos. El reconocimiento de voz funciona mediante la digitalización de diferentes palabras de una persona. Cada palabra se descompone en segmentos, de los cuales se obtienen 3 o 4 tonos dominantes que son capturados en forma digital y almacenados en una tabla o espectro, que se conoce con el nombre de plantilla de la voz (voice print). </w:t>
      </w:r>
    </w:p>
    <w:p w:rsidR="00983911" w:rsidP="004C334D" w:rsidRDefault="00983911" w14:paraId="047ABF10" w14:textId="39C3B555">
      <w:r>
        <w:t xml:space="preserve">En los primeros días del desarrollo de sistemas de reconocimiento de voz, se establecieron sistemas basados en diálogos discretos, donde se utilizaba un lenguaje hablado marcado por pausas y con un límite de palabras no superior a 50. Con el transcurso del tiempo, se dio inicio al trabajo en sistemas de conversaciones continuas que prescindían de pausas entre palabras, gracias a la implementación de técnicas destinadas a minimizar las discrepancias en la velocidad del habla. </w:t>
      </w:r>
      <w:r w:rsidR="69C6728C">
        <w:t>Con el tiempo, se introdujeron nuevas y más avanzadas técnicas, lo que llevó a los sistemas de reconocimiento de voz a desempeñar un papel significativamente más destacado en diversas industrias de renombre.</w:t>
      </w:r>
      <w:r w:rsidR="68B6CE8D">
        <w:t xml:space="preserve"> [</w:t>
      </w:r>
      <w:r w:rsidR="767E35DC">
        <w:t>1</w:t>
      </w:r>
      <w:r w:rsidR="3ECA01D0">
        <w:t>7</w:t>
      </w:r>
      <w:r w:rsidR="767E35DC">
        <w:t>]</w:t>
      </w:r>
    </w:p>
    <w:p w:rsidR="00443637" w:rsidP="004C334D" w:rsidRDefault="767E35DC" w14:paraId="38E35FF2" w14:textId="1C8D81FB">
      <w:r>
        <w:t>Los sistemas de reconocimiento de voz tienen dos módulos principales: el de extracción y el de comparación.</w:t>
      </w:r>
      <w:r w:rsidR="006814DA">
        <w:t xml:space="preserve"> </w:t>
      </w:r>
      <w:r w:rsidR="5A3FA2B5">
        <w:t>La extracción extrae los datos de señales sonoras de un individuo que luego se usarán para identificarlo.</w:t>
      </w:r>
      <w:r w:rsidR="006814DA">
        <w:t xml:space="preserve"> </w:t>
      </w:r>
      <w:r w:rsidR="00443637">
        <w:t>La comparación de características implica el reconocimiento de una persona a partir de su voz comparándola c</w:t>
      </w:r>
      <w:r w:rsidR="00C849DE">
        <w:t>on las conocidas por el sistema</w:t>
      </w:r>
      <w:r w:rsidR="1F73AAA1">
        <w:t>.</w:t>
      </w:r>
      <w:r w:rsidR="36EB70F3">
        <w:t xml:space="preserve"> [</w:t>
      </w:r>
      <w:r w:rsidR="7C6021E1">
        <w:t>1</w:t>
      </w:r>
      <w:r w:rsidR="3264BFC6">
        <w:t>8</w:t>
      </w:r>
      <w:r w:rsidR="7C6021E1">
        <w:t>]</w:t>
      </w:r>
    </w:p>
    <w:p w:rsidR="4A45C51C" w:rsidP="00701F09" w:rsidRDefault="4A45C51C" w14:paraId="22026444" w14:textId="50A05D7C">
      <w:pPr>
        <w:spacing w:before="120" w:after="240"/>
        <w:jc w:val="center"/>
      </w:pPr>
      <w:r w:rsidRPr="15A30482">
        <w:rPr>
          <w:b/>
          <w:bCs/>
        </w:rPr>
        <w:t xml:space="preserve">Figura </w:t>
      </w:r>
      <w:r w:rsidRPr="15A30482" w:rsidR="28504F37">
        <w:rPr>
          <w:b/>
          <w:bCs/>
        </w:rPr>
        <w:t>3</w:t>
      </w:r>
      <w:r w:rsidRPr="15A30482">
        <w:rPr>
          <w:b/>
          <w:bCs/>
        </w:rPr>
        <w:t>.</w:t>
      </w:r>
      <w:r>
        <w:t xml:space="preserve"> Vista grafica de ondas de sonido de una voz.[</w:t>
      </w:r>
      <w:r w:rsidR="777BA8F6">
        <w:t>19</w:t>
      </w:r>
      <w:r>
        <w:t>]</w:t>
      </w:r>
    </w:p>
    <w:p w:rsidR="4A45C51C" w:rsidP="00701F09" w:rsidRDefault="4A45C51C" w14:paraId="287CC175" w14:textId="4C6D95F0">
      <w:pPr>
        <w:spacing w:before="220" w:after="220"/>
        <w:jc w:val="center"/>
      </w:pPr>
      <w:r>
        <w:rPr>
          <w:noProof/>
          <w:lang w:eastAsia="es-MX"/>
        </w:rPr>
        <w:drawing>
          <wp:inline distT="0" distB="0" distL="0" distR="0" wp14:anchorId="4A62C9D6" wp14:editId="4CE12AA9">
            <wp:extent cx="4391025" cy="3381375"/>
            <wp:effectExtent l="0" t="0" r="0" b="0"/>
            <wp:docPr id="611419281" name="Imagen 61141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91025" cy="3381375"/>
                    </a:xfrm>
                    <a:prstGeom prst="rect">
                      <a:avLst/>
                    </a:prstGeom>
                  </pic:spPr>
                </pic:pic>
              </a:graphicData>
            </a:graphic>
          </wp:inline>
        </w:drawing>
      </w:r>
    </w:p>
    <w:p w:rsidR="004C334D" w:rsidP="004C334D" w:rsidRDefault="004C334D" w14:paraId="4F829DB8" w14:textId="77777777">
      <w:pPr>
        <w:pStyle w:val="Ttulo3"/>
      </w:pPr>
      <w:r>
        <w:t>2.4 Reconocimiento de huellas dactilares</w:t>
      </w:r>
    </w:p>
    <w:p w:rsidR="00B555E6" w:rsidP="6D0D7AAE" w:rsidRDefault="004C334D" w14:paraId="41C8F396" w14:textId="693B00C1">
      <w:pPr>
        <w:rPr>
          <w:rFonts w:eastAsia="Times" w:cs="Times"/>
        </w:rPr>
      </w:pPr>
      <w:r>
        <w:t>El reconocimiento de huellas dactilares es otra de las técnicas más usadas a nivel mundial.</w:t>
      </w:r>
      <w:r w:rsidR="3F556524">
        <w:t>[</w:t>
      </w:r>
      <w:r w:rsidR="754ABB8B">
        <w:t>1</w:t>
      </w:r>
      <w:r w:rsidR="61C9EE25">
        <w:t>8</w:t>
      </w:r>
      <w:r w:rsidR="754ABB8B">
        <w:t>]</w:t>
      </w:r>
      <w:r w:rsidR="20662765">
        <w:t xml:space="preserve"> </w:t>
      </w:r>
      <w:r>
        <w:t>Está basado en el desarrollo realizado por John Evangelist Purkinje quien en 1823 realizó los primeros estudios de las huellas dactilares; años más tarde (1980) Sir Francis Galton comenzó sus observaciones para utilizar las huellas como identificadores personales. En el año de 1892 Galton publicó su libro "Fingerprints" en el que afirmaba que las huellas dactilares eran únicas y que no cambiaban a lo largo de la vida; Galton también estableció un sistema de clasificación de las huellas dactilares.</w:t>
      </w:r>
      <w:r w:rsidRPr="6D0D7AAE" w:rsidR="091CB788">
        <w:rPr>
          <w:rFonts w:eastAsia="Times" w:cs="Times"/>
        </w:rPr>
        <w:t xml:space="preserve"> </w:t>
      </w:r>
    </w:p>
    <w:p w:rsidR="161FE517" w:rsidP="15A30482" w:rsidRDefault="00B555E6" w14:paraId="70166FB0" w14:textId="3F89C055">
      <w:r>
        <w:t xml:space="preserve">La huella dactilar está compuesta por crestas papilares, y surcos </w:t>
      </w:r>
      <w:r w:rsidR="424BED4D">
        <w:t>Inter papilares</w:t>
      </w:r>
      <w:r>
        <w:t>, el origen de las crestas papilares tiene sus orígenes en el aporte genético y el ambiente en el que se desenvuelve el feto, por lo tanto aunque parte de las características de la huella dactilar se forman a partir del material genético, también es cierto que factores como nutrición, presión sanguínea, líquido amniótico, temperatura y posición del feto terminan por da</w:t>
      </w:r>
      <w:r w:rsidR="00C849DE">
        <w:t>rle forma y aspecto a la huella</w:t>
      </w:r>
      <w:r w:rsidR="5000E861">
        <w:t xml:space="preserve">. </w:t>
      </w:r>
      <w:r w:rsidR="203A562B">
        <w:t>[</w:t>
      </w:r>
      <w:r w:rsidR="4132BCF4">
        <w:t>20</w:t>
      </w:r>
      <w:r w:rsidR="203A562B">
        <w:t>]</w:t>
      </w:r>
    </w:p>
    <w:p w:rsidR="161FE517" w:rsidP="161FE517" w:rsidRDefault="161FE517" w14:paraId="4AC76EBC" w14:textId="0F027675"/>
    <w:p w:rsidR="316D0FBE" w:rsidP="161FE517" w:rsidRDefault="316D0FBE" w14:paraId="4D475E0D" w14:textId="732F4254">
      <w:pPr>
        <w:jc w:val="center"/>
      </w:pPr>
      <w:r w:rsidRPr="15A30482">
        <w:rPr>
          <w:b/>
          <w:bCs/>
        </w:rPr>
        <w:t xml:space="preserve">Figura </w:t>
      </w:r>
      <w:r w:rsidRPr="15A30482" w:rsidR="2ECBA2C2">
        <w:rPr>
          <w:b/>
          <w:bCs/>
        </w:rPr>
        <w:t>4</w:t>
      </w:r>
      <w:r w:rsidRPr="15A30482">
        <w:rPr>
          <w:b/>
          <w:bCs/>
        </w:rPr>
        <w:t>.</w:t>
      </w:r>
      <w:r>
        <w:t xml:space="preserve"> </w:t>
      </w:r>
      <w:r w:rsidR="760B4FCF">
        <w:t>Líneas</w:t>
      </w:r>
      <w:r>
        <w:t xml:space="preserve"> de una huella dactilar.</w:t>
      </w:r>
    </w:p>
    <w:p w:rsidR="316D0FBE" w:rsidP="00701F09" w:rsidRDefault="316D0FBE" w14:paraId="71CA5D10" w14:textId="7F946B2A">
      <w:pPr>
        <w:spacing w:before="220" w:after="220"/>
        <w:jc w:val="center"/>
      </w:pPr>
      <w:r>
        <w:rPr>
          <w:noProof/>
          <w:lang w:eastAsia="es-MX"/>
        </w:rPr>
        <w:drawing>
          <wp:inline distT="0" distB="0" distL="0" distR="0" wp14:anchorId="2F421C8E" wp14:editId="20467D7F">
            <wp:extent cx="3657600" cy="2150129"/>
            <wp:effectExtent l="0" t="0" r="0" b="0"/>
            <wp:docPr id="765237977" name="Imagen 765237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57600" cy="2150129"/>
                    </a:xfrm>
                    <a:prstGeom prst="rect">
                      <a:avLst/>
                    </a:prstGeom>
                  </pic:spPr>
                </pic:pic>
              </a:graphicData>
            </a:graphic>
          </wp:inline>
        </w:drawing>
      </w:r>
    </w:p>
    <w:p w:rsidRPr="007D4675" w:rsidR="00B555E6" w:rsidP="004C334D" w:rsidRDefault="00B555E6" w14:paraId="72A3D3EC" w14:textId="77777777"/>
    <w:p w:rsidRPr="007D4675" w:rsidR="004C334D" w:rsidP="004C334D" w:rsidRDefault="43F4578F" w14:paraId="2D103FCC" w14:textId="694D7BFF">
      <w:r>
        <w:t>La distintividad es la ventaja de las huellas dactilares en su uso biométrico, porque se ha comprobado que incluso en gemelos las huellas dactilares y sus patrones son diferentes, hasta ahora no hay pruebas de huellas dactilares idénticas.</w:t>
      </w:r>
      <w:r w:rsidR="004C334D">
        <w:t xml:space="preserve"> La permanencia es otro factor que juega a favor de las huellas, ya que es algo con lo que se nace y se mantiene hasta la muerte.</w:t>
      </w:r>
    </w:p>
    <w:p w:rsidRPr="007D4675" w:rsidR="004C334D" w:rsidP="004C334D" w:rsidRDefault="43F4578F" w14:paraId="221149EA" w14:textId="2A41D361">
      <w:r>
        <w:t>La facilidad con la que se pueden tomar muestras o registros de este tipo es más fácil que el de otros métodos, y por supuesto, conlleva también a una alta aceptación por parte de las personas a que la mayoría accede a que los bancos usen sus registros dactilares para identificar.</w:t>
      </w:r>
      <w:r w:rsidR="004C334D">
        <w:t xml:space="preserve"> </w:t>
      </w:r>
    </w:p>
    <w:p w:rsidRPr="007D4675" w:rsidR="004C334D" w:rsidP="007E31FA" w:rsidRDefault="004C334D" w14:paraId="1D7BAF9B" w14:textId="77777777">
      <w:r w:rsidRPr="007D4675">
        <w:t>En la actualidad la forma más común de obtener los registros dactilares de una persona es a través de la toma de imágenes en tiempo real, a este método se le conoce como live-scan, en la mayoría de los dispositivos de la actualidad los sensores utilizados para este trabajo son:</w:t>
      </w:r>
      <w:r w:rsidR="007E31FA">
        <w:t xml:space="preserve"> </w:t>
      </w:r>
      <w:r w:rsidRPr="007D4675">
        <w:t>Sensores ópticos: los cuales convierten los patrones de la huella en señales digitales.</w:t>
      </w:r>
    </w:p>
    <w:p w:rsidRPr="007D4675" w:rsidR="004C334D" w:rsidP="004C334D" w:rsidRDefault="004C334D" w14:paraId="0F4101C8" w14:textId="77777777">
      <w:r w:rsidRPr="007D4675">
        <w:t>Sensores capacitivos: utilizan sensores de silicona que convierten los datos en una imagen en escala de grises de 8 bits.</w:t>
      </w:r>
    </w:p>
    <w:p w:rsidRPr="007D4675" w:rsidR="004C334D" w:rsidP="004C334D" w:rsidRDefault="004C334D" w14:paraId="5EC244C0" w14:textId="550670E8">
      <w:r>
        <w:t>Sensores de ultrasonido: esta es la tecnología más precisa para la captura de huellas dactilares, con este método se usan ondas de ultrasonido las cuales regre</w:t>
      </w:r>
      <w:r w:rsidR="00EB653C">
        <w:t>san imágenes de alta resolución.</w:t>
      </w:r>
      <w:r w:rsidR="770267FE">
        <w:t>[</w:t>
      </w:r>
      <w:r w:rsidR="5AB08CE8">
        <w:t>2</w:t>
      </w:r>
      <w:r w:rsidR="2E8EA377">
        <w:t>1</w:t>
      </w:r>
      <w:r w:rsidR="770267FE">
        <w:t>]</w:t>
      </w:r>
    </w:p>
    <w:p w:rsidR="004C334D" w:rsidP="004C334D" w:rsidRDefault="004C334D" w14:paraId="70478FFF" w14:textId="16D6A6E4">
      <w:r>
        <w:t>A pesar de que las huellas dactilares han sido un gran mecanismo de identificación también es importante reconocer los peligros y vulnerabilidades que estos podrían presentar, tal es el caso de los ataques hill-climbing, donde se generan patrones con características de huellas dactilares aleatorios, estos patrones se modifican de forma iterativa hasta llegar a un parec</w:t>
      </w:r>
      <w:r w:rsidR="00CC5EAE">
        <w:t>ido al de la huella humana real.</w:t>
      </w:r>
      <w:r w:rsidR="6EE695E7">
        <w:t xml:space="preserve"> </w:t>
      </w:r>
      <w:r w:rsidR="3179EAA5">
        <w:t>[</w:t>
      </w:r>
      <w:r w:rsidR="1553AA46">
        <w:t>2</w:t>
      </w:r>
      <w:r w:rsidR="3E717C7C">
        <w:t>2</w:t>
      </w:r>
      <w:r w:rsidR="3179EAA5">
        <w:t>]</w:t>
      </w:r>
    </w:p>
    <w:p w:rsidR="00295D3F" w:rsidP="00295D3F" w:rsidRDefault="004C334D" w14:paraId="0066C0DC" w14:textId="77777777">
      <w:pPr>
        <w:pStyle w:val="Ttulo3"/>
      </w:pPr>
      <w:r>
        <w:t>2.5 Reconocimiento del Iris</w:t>
      </w:r>
    </w:p>
    <w:p w:rsidRPr="00295D3F" w:rsidR="00295D3F" w:rsidP="00295D3F" w:rsidRDefault="3E845DF7" w14:paraId="128256B3" w14:textId="06F9F337">
      <w:r>
        <w:t>El uso del Iris como método de identificación biométrica no es un descubrimiento reciente, lo propuso hace más de un siglo Alphonse Bertillon (1885), quien estableció métodos de clasificación según datos recabados de personas para identificarlas.</w:t>
      </w:r>
      <w:r w:rsidR="00032167">
        <w:t xml:space="preserve"> Sin </w:t>
      </w:r>
      <w:r w:rsidR="0E62D233">
        <w:t>embargo,</w:t>
      </w:r>
      <w:r w:rsidR="00032167">
        <w:t xml:space="preserve"> no fue hasta 1987 que los oftalmólogos Leonard Flom y Aran Safir obtuvieron una patente por sus trabajos sobre estudios en el iris como medida de identificación. </w:t>
      </w:r>
      <w:r w:rsidR="44297BAF">
        <w:t>[</w:t>
      </w:r>
      <w:r w:rsidR="173D109A">
        <w:t>2</w:t>
      </w:r>
      <w:r w:rsidR="5D199539">
        <w:t>3</w:t>
      </w:r>
      <w:r w:rsidR="44297BAF">
        <w:t>]</w:t>
      </w:r>
    </w:p>
    <w:p w:rsidR="00295D3F" w:rsidP="00295D3F" w:rsidRDefault="2186CD59" w14:paraId="4FBA480F" w14:textId="77306612">
      <w:r>
        <w:t>En el reconocimiento y análisis de patrones algunos métodos como el facial pueden llegar a ser inexactos o tener una gran variabilidad generando problemas para ubicar ojos, nariz, boca, etc. Incluso otros factores como gestos, maquillaje, accesorios y el envejecimiento pueden modificar la información o registros que se tenían, por eso el Iris como método de identificación biométrica es más confiable, tiene una variabilidad enorme y se mantiene casi sin cambios.</w:t>
      </w:r>
    </w:p>
    <w:p w:rsidR="00295D3F" w:rsidP="00295D3F" w:rsidRDefault="00295D3F" w14:paraId="04B94B3C" w14:textId="77777777">
      <w:r>
        <w:t>El iris es un órgano interno del ojo cuya ubicación se encuentra por detrás de la córnea y el humor acuoso, se puede decir que es aquel que diferencia el color de ojos de cada persona.</w:t>
      </w:r>
    </w:p>
    <w:p w:rsidR="00295D3F" w:rsidP="00295D3F" w:rsidRDefault="00295D3F" w14:paraId="0A87AEE8" w14:textId="0925E10C">
      <w:r>
        <w:t xml:space="preserve">La característica más importante y que comparte en común con la huella dactilar es la morfología aleatoria de su estructura. </w:t>
      </w:r>
      <w:r w:rsidR="3F15D2AA">
        <w:t>El órgano no tiene alteración genética más allá de su forma anatómica, color y apariencia.</w:t>
      </w:r>
      <w:r>
        <w:t xml:space="preserve"> </w:t>
      </w:r>
      <w:r w:rsidR="652FB903">
        <w:t>El iris tiene más ventajas sobre las huellas digitales y otros métodos de identificación biométricos, la facilidad de registrar su imagen a ciertas distancias sin necesidad de contacto físico o intrusivo, su aleatoria estructura y su estabilidad durante la vida del individuo donde no se alterará son factores que favorecen este método biométrico.</w:t>
      </w:r>
    </w:p>
    <w:p w:rsidRPr="007D4675" w:rsidR="00295D3F" w:rsidP="00295D3F" w:rsidRDefault="00295D3F" w14:paraId="0D0B940D" w14:textId="77777777"/>
    <w:p w:rsidR="161FE517" w:rsidP="161FE517" w:rsidRDefault="004C334D" w14:paraId="63B8EDA5" w14:textId="09DBC9C9">
      <w:r>
        <w:t>Para tomar los registros se toma una imagen del iris de la persona. Posteriormente la imagen es procesada para ajustar su tamaño, esto debido a que el iris puede ser deformado por la dilatación de la pupila, luego la información es convertida a un código que representa el iris.</w:t>
      </w:r>
    </w:p>
    <w:p w:rsidR="011FB454" w:rsidP="6D0D7AAE" w:rsidRDefault="011FB454" w14:paraId="0E240336" w14:textId="3594AAD5">
      <w:pPr>
        <w:spacing w:before="120" w:after="240"/>
        <w:jc w:val="center"/>
        <w:rPr>
          <w:b/>
          <w:bCs/>
        </w:rPr>
      </w:pPr>
    </w:p>
    <w:p w:rsidR="011FB454" w:rsidP="6D0D7AAE" w:rsidRDefault="011FB454" w14:paraId="590BC3E2" w14:textId="00607904">
      <w:pPr>
        <w:spacing w:before="120" w:after="240"/>
        <w:jc w:val="center"/>
        <w:rPr>
          <w:b/>
          <w:bCs/>
        </w:rPr>
      </w:pPr>
    </w:p>
    <w:p w:rsidR="011FB454" w:rsidP="6D0D7AAE" w:rsidRDefault="011FB454" w14:paraId="7D9B9542" w14:textId="5D197004">
      <w:pPr>
        <w:spacing w:before="120" w:after="240"/>
        <w:jc w:val="center"/>
        <w:rPr>
          <w:b/>
          <w:bCs/>
        </w:rPr>
      </w:pPr>
      <w:r w:rsidRPr="6D0D7AAE">
        <w:rPr>
          <w:b/>
          <w:bCs/>
        </w:rPr>
        <w:t xml:space="preserve">Figura </w:t>
      </w:r>
      <w:r w:rsidRPr="6D0D7AAE" w:rsidR="6E5C84B2">
        <w:rPr>
          <w:b/>
          <w:bCs/>
        </w:rPr>
        <w:t>5</w:t>
      </w:r>
      <w:r w:rsidRPr="6D0D7AAE">
        <w:rPr>
          <w:b/>
          <w:bCs/>
        </w:rPr>
        <w:t>.</w:t>
      </w:r>
      <w:r>
        <w:t xml:space="preserve"> Partes externas del ojo humano</w:t>
      </w:r>
    </w:p>
    <w:p w:rsidR="011FB454" w:rsidP="00701F09" w:rsidRDefault="011FB454" w14:paraId="6BD5E3B2" w14:textId="692CFF30">
      <w:pPr>
        <w:spacing w:before="220" w:after="220"/>
        <w:jc w:val="center"/>
      </w:pPr>
      <w:r>
        <w:rPr>
          <w:noProof/>
          <w:lang w:eastAsia="es-MX"/>
        </w:rPr>
        <w:drawing>
          <wp:inline distT="0" distB="0" distL="0" distR="0" wp14:anchorId="712BC71A" wp14:editId="2C54C5BC">
            <wp:extent cx="3200847" cy="1933845"/>
            <wp:effectExtent l="0" t="0" r="0" b="0"/>
            <wp:docPr id="1176926600" name="Imagen 117692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00847" cy="1933845"/>
                    </a:xfrm>
                    <a:prstGeom prst="rect">
                      <a:avLst/>
                    </a:prstGeom>
                  </pic:spPr>
                </pic:pic>
              </a:graphicData>
            </a:graphic>
          </wp:inline>
        </w:drawing>
      </w:r>
    </w:p>
    <w:p w:rsidR="00C90AFE" w:rsidP="004C334D" w:rsidRDefault="0F817F92" w14:paraId="24F8D73C" w14:textId="5484833E">
      <w:r>
        <w:t>Según esto, se comparan códigos y, según el porcentaje de similitud, se confirma si el iris comparado es de la misma persona.</w:t>
      </w:r>
    </w:p>
    <w:p w:rsidR="004976FF" w:rsidP="004C334D" w:rsidRDefault="00C90AFE" w14:paraId="2FC86462" w14:textId="4BAA6884">
      <w:r>
        <w:t xml:space="preserve">Como regla general el reconocimiento de personas puede trabajar de dos maneras, </w:t>
      </w:r>
      <w:r w:rsidR="004976FF">
        <w:t xml:space="preserve">Autentificación o identificación, en el primero el Iris es comparado con el código de registro de la identidad y </w:t>
      </w:r>
      <w:r w:rsidR="4125A92C">
        <w:t>se llega</w:t>
      </w:r>
      <w:r w:rsidR="004976FF">
        <w:t xml:space="preserve"> a la conclusión de si ambos códigos han sido generados a partir del mismo Iris.</w:t>
      </w:r>
    </w:p>
    <w:p w:rsidR="001B2134" w:rsidP="001B2134" w:rsidRDefault="69A22FAE" w14:paraId="1367A9A0" w14:textId="798A953A">
      <w:r>
        <w:t>En el segundo, el código del iris recolectado busca coincidir en una base de datos para encontrar la identidad de la persona.</w:t>
      </w:r>
      <w:r w:rsidR="004976FF">
        <w:t xml:space="preserve"> </w:t>
      </w:r>
    </w:p>
    <w:p w:rsidR="004C334D" w:rsidP="001B2134" w:rsidRDefault="001B2134" w14:paraId="3F7233D6" w14:textId="24F01CD4">
      <w:r>
        <w:t>Uno de los mayores desafíos en el reconocimiento del iris es capturar una imagen de alta calidad. Este es el paso más importante dentro de todo el procedimiento, ya que afecta significativamente el desempeño del sistema en su totalidad</w:t>
      </w:r>
      <w:r w:rsidR="00793609">
        <w:t>.</w:t>
      </w:r>
      <w:r w:rsidR="237BEE48">
        <w:t>[2</w:t>
      </w:r>
      <w:r w:rsidR="586DD0DD">
        <w:t>4</w:t>
      </w:r>
      <w:r w:rsidR="237BEE48">
        <w:t>]</w:t>
      </w:r>
    </w:p>
    <w:p w:rsidR="004C334D" w:rsidP="004C334D" w:rsidRDefault="004C334D" w14:paraId="3D1B4B2B" w14:textId="77777777">
      <w:pPr>
        <w:pStyle w:val="Ttulo3"/>
      </w:pPr>
      <w:r>
        <w:t xml:space="preserve">2.6 </w:t>
      </w:r>
      <w:r w:rsidR="00904589">
        <w:t>Geometría</w:t>
      </w:r>
      <w:r>
        <w:t xml:space="preserve"> de la mano</w:t>
      </w:r>
    </w:p>
    <w:p w:rsidR="6DC0C8B1" w:rsidP="10B4AFD6" w:rsidRDefault="6DC0C8B1" w14:paraId="462FB886" w14:textId="63DCCF2C">
      <w:r w:rsidRPr="15A30482">
        <w:t>El reconocimiento de la palma de la mano es una modalidad biométrica que usa la estructura física de la palma de la mano de una persona para fines de identificación [2</w:t>
      </w:r>
      <w:r w:rsidRPr="15A30482" w:rsidR="069A4136">
        <w:t>5</w:t>
      </w:r>
      <w:r w:rsidRPr="15A30482">
        <w:t>].</w:t>
      </w:r>
    </w:p>
    <w:p w:rsidR="004C334D" w:rsidP="004C334D" w:rsidRDefault="004C334D" w14:paraId="3C7A0EFC" w14:textId="77777777">
      <w:r>
        <w:t>La geometría de la palma de la mano se utiliza como un método biométrico de identificación, aprovechando las características físicas únicas de la mano.</w:t>
      </w:r>
      <w:r w:rsidR="005A4950">
        <w:t xml:space="preserve"> Para su análisis se hace uso de las protuberancias largas y anchas conocidas como crestas, estas se encuentran separadas por lo que conocemos como valles. (Santiago Ramírez et al., 2013)</w:t>
      </w:r>
      <w:r>
        <w:t xml:space="preserve"> Este sistema proporciona una alta confianza en el reconocimiento de individuos al capturar imágenes de la mano mediante un escáner controlado. La iluminación adecuada y la posición precisa de los dedos son fundamentales durante la captura de imágenes. Además, se aplican técnicas de procesamiento de imágenes, como segmentación y binarización, para obtener características especiales. Estas características se analizan utilizando algoritmos como el de Euclides y la geometría plana, que proporcionan parámetros de identificación y minimizan el tiempo de reconocimiento. Los datos se almacenan en una base de datos para su posterior comparación. El proceso de autenticación implica la captura de datos, la extracción de características, la comparación con la base de datos y la toma de decisión sobre la validez del usuario. Este sistema garantiza una baja probabilidad de errores, lo que lo convierte en un método altamente seg</w:t>
      </w:r>
      <w:r w:rsidR="00243896">
        <w:t xml:space="preserve">uro de autenticación biométrica. </w:t>
      </w:r>
    </w:p>
    <w:p w:rsidR="44F58455" w:rsidP="15A30482" w:rsidRDefault="44F58455" w14:paraId="0FBAFF7C" w14:textId="471C3BBF">
      <w:r w:rsidRPr="15A30482">
        <w:t>La palma de la mano es la parte que va de la muñeca hasta el inicio de los dedos. Esta parte muestra protuberancias largas y estrechas conocidas como crestas, separadas por espacios conocidos como valles. También presenta sur- cos y arrugas. Este conjunto de características es único y permanente para cada persona, por lo que permite realizar una identificación de forma confiable</w:t>
      </w:r>
      <w:r w:rsidRPr="15A30482" w:rsidR="3DB77D8E">
        <w:rPr>
          <w:rFonts w:eastAsia="Times" w:cs="Times"/>
        </w:rPr>
        <w:t>.[2</w:t>
      </w:r>
      <w:r w:rsidRPr="15A30482" w:rsidR="6BC863D7">
        <w:rPr>
          <w:rFonts w:eastAsia="Times" w:cs="Times"/>
        </w:rPr>
        <w:t>6</w:t>
      </w:r>
      <w:r w:rsidRPr="15A30482" w:rsidR="3DB77D8E">
        <w:rPr>
          <w:rFonts w:eastAsia="Times" w:cs="Times"/>
        </w:rPr>
        <w:t>]</w:t>
      </w:r>
    </w:p>
    <w:p w:rsidR="376B33B1" w:rsidP="10B4AFD6" w:rsidRDefault="376B33B1" w14:paraId="24633EB9" w14:textId="71D4D999">
      <w:pPr>
        <w:rPr>
          <w:rFonts w:eastAsia="Times" w:cs="Times"/>
        </w:rPr>
      </w:pPr>
      <w:r w:rsidRPr="15A30482">
        <w:rPr>
          <w:rFonts w:eastAsia="Times" w:cs="Times"/>
          <w:sz w:val="21"/>
          <w:szCs w:val="21"/>
        </w:rPr>
        <w:t>La técnica basada en geometría del dedo se puede considerar como una simplificación de la basada en contorno de la Mano.[2</w:t>
      </w:r>
      <w:r w:rsidRPr="15A30482" w:rsidR="1193595E">
        <w:rPr>
          <w:rFonts w:eastAsia="Times" w:cs="Times"/>
          <w:sz w:val="21"/>
          <w:szCs w:val="21"/>
        </w:rPr>
        <w:t>7</w:t>
      </w:r>
      <w:r w:rsidRPr="15A30482">
        <w:rPr>
          <w:rFonts w:eastAsia="Times" w:cs="Times"/>
          <w:sz w:val="21"/>
          <w:szCs w:val="21"/>
        </w:rPr>
        <w:t>]</w:t>
      </w:r>
    </w:p>
    <w:p w:rsidR="10B4AFD6" w:rsidP="10B4AFD6" w:rsidRDefault="10B4AFD6" w14:paraId="257E6693" w14:textId="023DC241"/>
    <w:p w:rsidR="00A757C4" w:rsidP="00A757C4" w:rsidRDefault="00243896" w14:paraId="0B512634" w14:textId="7127A576">
      <w:r>
        <w:t xml:space="preserve">Las manos humanas están compuestas por músculos flexores localizados en la cara inferior del antebrazo, estos están unidos a falanges </w:t>
      </w:r>
      <w:r w:rsidR="00A757C4">
        <w:t>a través</w:t>
      </w:r>
      <w:r>
        <w:t xml:space="preserve"> de </w:t>
      </w:r>
      <w:r w:rsidR="00A757C4">
        <w:t xml:space="preserve">los </w:t>
      </w:r>
      <w:r>
        <w:t>tendones</w:t>
      </w:r>
      <w:r w:rsidR="00A757C4">
        <w:t>. Los músculos extensores se hallan en la parte exterior del brazo y están unidos de forma similar.</w:t>
      </w:r>
      <w:r w:rsidR="002B08B3">
        <w:t xml:space="preserve"> </w:t>
      </w:r>
      <w:r w:rsidR="2C1DEA95">
        <w:t>La articulación de la mano en los humanos es más compleja y delicada que la de cualquier otro animal, porque se desarrolló para manipular herramientas y utensilios</w:t>
      </w:r>
      <w:r w:rsidR="0009002D">
        <w:t>.</w:t>
      </w:r>
      <w:r w:rsidR="67581A46">
        <w:t>[2</w:t>
      </w:r>
      <w:r w:rsidR="1384E898">
        <w:t>8</w:t>
      </w:r>
      <w:r w:rsidR="67581A46">
        <w:t>]</w:t>
      </w:r>
    </w:p>
    <w:p w:rsidR="00A42578" w:rsidP="00A757C4" w:rsidRDefault="000F5CB6" w14:paraId="28A3120D" w14:textId="70EC4767">
      <w:r>
        <w:t xml:space="preserve">Existen múltiples formas de implementar </w:t>
      </w:r>
      <w:r w:rsidR="00776D16">
        <w:t>un sistema biométrico</w:t>
      </w:r>
      <w:r w:rsidR="00B540C2">
        <w:t xml:space="preserve"> de este tipo, por </w:t>
      </w:r>
      <w:r w:rsidR="4125A92C">
        <w:t>ejemplo,</w:t>
      </w:r>
      <w:r w:rsidR="00B540C2">
        <w:t xml:space="preserve"> los sistemas biométricos en base a la captura del dorso de la mano, este sistema obtiene las imágenes de tres formas, usando una banda visible, otra banda de 850nm y por </w:t>
      </w:r>
      <w:r w:rsidR="24BCF127">
        <w:t>último</w:t>
      </w:r>
      <w:r w:rsidR="00B540C2">
        <w:t xml:space="preserve"> una banda de 1450nm. El proceso de captura inicia con un bombillo el cual ilumina las 3 bandas, después de esto 3 cámaras son colocadas en la parte superior de la mano, para capturar las imágenes en la banda visible se utiliza una webcam de 640x480 pixeles. Para la imagen de la banda de 850nm se usa otra webcam de 640x480 pixeles, sin </w:t>
      </w:r>
      <w:r w:rsidR="5FE0058A">
        <w:t>embargo,</w:t>
      </w:r>
      <w:r w:rsidR="00B540C2">
        <w:t xml:space="preserve"> esta esta modificada para funcionar como infrarrojo. Por </w:t>
      </w:r>
      <w:r w:rsidR="24BCF127">
        <w:t>último,</w:t>
      </w:r>
      <w:r w:rsidR="00B540C2">
        <w:t xml:space="preserve"> para obtener la imagen en la banda de 1450nm se utiliza una cámara con un sensor AsGaln</w:t>
      </w:r>
      <w:r w:rsidR="00A42578">
        <w:t xml:space="preserve"> el cual es sensible en rangos dinámicos de 900 a 1700nm.</w:t>
      </w:r>
    </w:p>
    <w:p w:rsidR="000F5CB6" w:rsidP="00A757C4" w:rsidRDefault="00B540C2" w14:paraId="26E37D26" w14:textId="5A1B0A00">
      <w:r>
        <w:t xml:space="preserve"> </w:t>
      </w:r>
      <w:r w:rsidR="1FA9BD2B">
        <w:t>Otra forma de implementar la biometría con la geometría de la mano es en sistemas de captura por contacto, como ejemplo de los sistemas que funcionan según un escáner, el uso de los escáneres es fundamental y común.</w:t>
      </w:r>
      <w:r w:rsidR="00A42578">
        <w:t xml:space="preserve"> Los individuos deben colocar la mano sobre el escáner sin tocar los bordes del cristal y manteniendo los dedos firmes y extendidos.</w:t>
      </w:r>
    </w:p>
    <w:p w:rsidR="003659B3" w:rsidP="00EE4CD5" w:rsidRDefault="00A42578" w14:paraId="2B80523B" w14:textId="2C933EFB">
      <w:r>
        <w:t>Los sistemas multiespectral sin contacto son sistemas que fueron diseñados</w:t>
      </w:r>
      <w:r w:rsidR="00DA387B">
        <w:t xml:space="preserve"> para la identificación por medio de la geometría de la mano sin tener contacto con el escáner, estos sistemas hacen uso de dos cámaras web, una es designada para tomar imágenes en la banda de 850nm y la otra en la banda visible. La cámara web que captura la banda 850nm es utilizada </w:t>
      </w:r>
      <w:r w:rsidR="00EE4CD5">
        <w:t xml:space="preserve">para capturar las partes de la mano que más expuestas están a la </w:t>
      </w:r>
      <w:r w:rsidR="14831083">
        <w:t>luz, su</w:t>
      </w:r>
      <w:r w:rsidR="00EE4CD5">
        <w:t xml:space="preserve"> fin principal es obtener imágenes saturadas donde en el primer plano la mano se ve brillante y el fondo obscuro.</w:t>
      </w:r>
    </w:p>
    <w:p w:rsidRPr="007D4675" w:rsidR="00594296" w:rsidP="00594296" w:rsidRDefault="3494048C" w14:paraId="3B54D8AA" w14:textId="32EB02BD">
      <w:r>
        <w:t>El sistema con cámaras independientes implementa una cámara a unos pocos centímetros de la mano, la cámara funciona como infrarrojo segmentando la mano para aumentar la capacidad de discriminación del dispositivo.</w:t>
      </w:r>
      <w:r w:rsidR="00594296">
        <w:t xml:space="preserve"> La primera cámara se encarga de capturar imágenes de los dedos cada que el usuario acerca la mano, la otra cámara la cual trabaja con una banda visible se encarga de capturar solo imágenes de la palma de la mano.</w:t>
      </w:r>
      <w:r w:rsidR="2BDF63BA">
        <w:t>[2</w:t>
      </w:r>
      <w:r w:rsidR="462157B4">
        <w:t>9</w:t>
      </w:r>
      <w:r w:rsidR="2BDF63BA">
        <w:t>]</w:t>
      </w:r>
    </w:p>
    <w:p w:rsidR="4CBADE5D" w:rsidP="10B4AFD6" w:rsidRDefault="3789CAD1" w14:paraId="2C98761D" w14:textId="4C61F86D">
      <w:r w:rsidRPr="15A30482">
        <w:rPr>
          <w:rFonts w:eastAsia="Times" w:cs="Times"/>
        </w:rPr>
        <w:t>Aunque es cierto que la estructura de los huesos y las articulaciones de la mano son constantes, pero otras circunstancias, como una inflamación o una lesión, pueden variar la estructura básica de la mano dificultando la autenticación</w:t>
      </w:r>
      <w:r w:rsidRPr="15A30482" w:rsidR="4CBADE5D">
        <w:rPr>
          <w:rFonts w:eastAsia="Times" w:cs="Times"/>
        </w:rPr>
        <w:t>.[</w:t>
      </w:r>
      <w:r w:rsidRPr="15A30482" w:rsidR="0E7F63FC">
        <w:rPr>
          <w:rFonts w:eastAsia="Times" w:cs="Times"/>
        </w:rPr>
        <w:t>30</w:t>
      </w:r>
      <w:r w:rsidRPr="15A30482" w:rsidR="4CBADE5D">
        <w:rPr>
          <w:rFonts w:eastAsia="Times" w:cs="Times"/>
        </w:rPr>
        <w:t>]</w:t>
      </w:r>
    </w:p>
    <w:p w:rsidR="18E53AD0" w:rsidP="00701F09" w:rsidRDefault="18E53AD0" w14:paraId="430249FD" w14:textId="050ADECA">
      <w:pPr>
        <w:spacing w:before="120" w:after="240"/>
        <w:jc w:val="center"/>
        <w:rPr>
          <w:rFonts w:eastAsia="Times" w:cs="Times"/>
        </w:rPr>
      </w:pPr>
      <w:r w:rsidRPr="15A30482">
        <w:rPr>
          <w:rFonts w:eastAsia="Times" w:cs="Times"/>
          <w:b/>
          <w:bCs/>
        </w:rPr>
        <w:t xml:space="preserve">Figura </w:t>
      </w:r>
      <w:r w:rsidRPr="15A30482" w:rsidR="1FD345FD">
        <w:rPr>
          <w:rFonts w:eastAsia="Times" w:cs="Times"/>
          <w:b/>
          <w:bCs/>
        </w:rPr>
        <w:t>6</w:t>
      </w:r>
      <w:r w:rsidRPr="15A30482">
        <w:rPr>
          <w:rFonts w:eastAsia="Times" w:cs="Times"/>
          <w:b/>
          <w:bCs/>
        </w:rPr>
        <w:t>.</w:t>
      </w:r>
      <w:r w:rsidRPr="15A30482">
        <w:rPr>
          <w:rFonts w:eastAsia="Times" w:cs="Times"/>
        </w:rPr>
        <w:t xml:space="preserve"> Geometría de la mano con ciertos parámetros extraídos.[</w:t>
      </w:r>
      <w:r w:rsidRPr="15A30482" w:rsidR="205BD7AB">
        <w:rPr>
          <w:rFonts w:eastAsia="Times" w:cs="Times"/>
        </w:rPr>
        <w:t>31</w:t>
      </w:r>
      <w:r w:rsidRPr="15A30482">
        <w:rPr>
          <w:rFonts w:eastAsia="Times" w:cs="Times"/>
        </w:rPr>
        <w:t>]</w:t>
      </w:r>
    </w:p>
    <w:p w:rsidRPr="004C334D" w:rsidR="004C334D" w:rsidP="6D0D7AAE" w:rsidRDefault="18E53AD0" w14:paraId="0E27B00A" w14:textId="375BDC77">
      <w:pPr>
        <w:spacing w:before="220" w:after="220"/>
        <w:jc w:val="left"/>
      </w:pPr>
      <w:r>
        <w:rPr>
          <w:noProof/>
          <w:lang w:eastAsia="es-MX"/>
        </w:rPr>
        <w:drawing>
          <wp:inline distT="0" distB="0" distL="0" distR="0" wp14:anchorId="3BD26B79" wp14:editId="5407547F">
            <wp:extent cx="4391025" cy="3267075"/>
            <wp:effectExtent l="0" t="0" r="0" b="0"/>
            <wp:docPr id="108214682" name="Imagen 108214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214682"/>
                    <pic:cNvPicPr/>
                  </pic:nvPicPr>
                  <pic:blipFill>
                    <a:blip r:embed="rId17">
                      <a:extLst>
                        <a:ext uri="{28A0092B-C50C-407E-A947-70E740481C1C}">
                          <a14:useLocalDpi xmlns:a14="http://schemas.microsoft.com/office/drawing/2010/main" val="0"/>
                        </a:ext>
                      </a:extLst>
                    </a:blip>
                    <a:stretch>
                      <a:fillRect/>
                    </a:stretch>
                  </pic:blipFill>
                  <pic:spPr>
                    <a:xfrm>
                      <a:off x="0" y="0"/>
                      <a:ext cx="4391025" cy="3267075"/>
                    </a:xfrm>
                    <a:prstGeom prst="rect">
                      <a:avLst/>
                    </a:prstGeom>
                  </pic:spPr>
                </pic:pic>
              </a:graphicData>
            </a:graphic>
          </wp:inline>
        </w:drawing>
      </w:r>
    </w:p>
    <w:p w:rsidR="15AA0590" w:rsidP="0FADE125" w:rsidRDefault="15AA0590" w14:paraId="29719AA5" w14:textId="0615794C">
      <w:pPr>
        <w:pStyle w:val="Ttulo2"/>
      </w:pPr>
      <w:r>
        <w:t>2.7 Reconocimiento a través de venas</w:t>
      </w:r>
    </w:p>
    <w:p w:rsidRPr="004C334D" w:rsidR="004C334D" w:rsidP="00701F09" w:rsidRDefault="23CAE456" w14:paraId="05996D01" w14:textId="008B9A7A">
      <w:pPr>
        <w:spacing w:before="120" w:after="240"/>
      </w:pPr>
      <w:r>
        <w:t>El reconocimiento de personas mediante venas es una técnica relativamente reciente que aún no ha sido suficientemente estudiada y explotada en móviles. Hasta el momento, los dispositivos para captar las imágenes son bastante sofisticados y costosos.[3</w:t>
      </w:r>
      <w:r w:rsidR="292DE72A">
        <w:t>2</w:t>
      </w:r>
      <w:r>
        <w:t>]</w:t>
      </w:r>
    </w:p>
    <w:p w:rsidR="4D5EADC7" w:rsidP="00701F09" w:rsidRDefault="4D5EADC7" w14:paraId="2AD09567" w14:textId="1D5A57B5">
      <w:pPr>
        <w:spacing w:before="120" w:after="240"/>
        <w:jc w:val="center"/>
      </w:pPr>
      <w:r w:rsidRPr="15A30482">
        <w:rPr>
          <w:b/>
          <w:bCs/>
        </w:rPr>
        <w:t xml:space="preserve">Figura </w:t>
      </w:r>
      <w:r w:rsidRPr="15A30482" w:rsidR="11E21F8D">
        <w:rPr>
          <w:b/>
          <w:bCs/>
        </w:rPr>
        <w:t>7</w:t>
      </w:r>
      <w:r w:rsidRPr="15A30482">
        <w:rPr>
          <w:b/>
          <w:bCs/>
        </w:rPr>
        <w:t>.</w:t>
      </w:r>
      <w:r>
        <w:t xml:space="preserve"> Fotografía de venas para su análisis[33]</w:t>
      </w:r>
    </w:p>
    <w:p w:rsidR="4D5EADC7" w:rsidP="00701F09" w:rsidRDefault="4D5EADC7" w14:paraId="303C15E6" w14:textId="3CA7C5AC">
      <w:pPr>
        <w:spacing w:before="220" w:after="220"/>
        <w:jc w:val="center"/>
      </w:pPr>
      <w:r>
        <w:rPr>
          <w:noProof/>
          <w:lang w:eastAsia="es-MX"/>
        </w:rPr>
        <w:drawing>
          <wp:inline distT="0" distB="0" distL="0" distR="0" wp14:anchorId="10B99521" wp14:editId="1414EA4E">
            <wp:extent cx="3190875" cy="3148330"/>
            <wp:effectExtent l="0" t="0" r="0" b="0"/>
            <wp:docPr id="1090972687" name="Imagen 109097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190875" cy="3148330"/>
                    </a:xfrm>
                    <a:prstGeom prst="rect">
                      <a:avLst/>
                    </a:prstGeom>
                  </pic:spPr>
                </pic:pic>
              </a:graphicData>
            </a:graphic>
          </wp:inline>
        </w:drawing>
      </w:r>
    </w:p>
    <w:p w:rsidRPr="004C334D" w:rsidR="004C334D" w:rsidP="10B4AFD6" w:rsidRDefault="0E427010" w14:paraId="0253FBEB" w14:textId="2F4D256A">
      <w:r>
        <w:t>Así, igual que ya está implantado el reconocimiento facial o por huella digital, se podrá implantar el sistema de comprobación por venas.</w:t>
      </w:r>
    </w:p>
    <w:p w:rsidRPr="004C334D" w:rsidR="004C334D" w:rsidP="10B4AFD6" w:rsidRDefault="0E427010" w14:paraId="7B5C5B73" w14:textId="2DB9F405">
      <w:r>
        <w:t>La aplicación se basa en el reconocimiento de los patrones vasculares que están formados por la estructura de los vasos sanguíneos dentro del cuerpo. Tradicionalmente, la adquisición de estos patrones vasculares se ha realizado iluminando la zona con luz infrarroja para obtener una imagen parecida a la de una radiografía. Los vasos se muestran oscuros ya que la hemoglobina absorbe la luz infrarroja y el resto de los tejidos aparecen claros.</w:t>
      </w:r>
    </w:p>
    <w:p w:rsidR="161FE517" w:rsidP="161FE517" w:rsidRDefault="0E427010" w14:paraId="0615AE2E" w14:textId="4202D5E7">
      <w:r>
        <w:t>Tanto las arterias como las venas se pueden emplear como rasgos biométricos, pero las venas son más fáciles de detectar y sus imágenes son más claras. Esto se debe a que, por un lado, hay más venas en el cuerpo humano y, por otro, están más cerca de la superficie de la piel.</w:t>
      </w:r>
    </w:p>
    <w:p w:rsidRPr="004C334D" w:rsidR="004C334D" w:rsidP="15A30482" w:rsidRDefault="2FFFEE2C" w14:paraId="7E7E5F5A" w14:textId="36FA559D">
      <w:r>
        <w:t>Para todo este proceso el formato de las venas es capturado a través del principio de la Transmitancia en la imagen, un proceso de diferencia de absorción de haces de luz del espectro infrarrojo (NIR – Near Infrarred y FIR - FarInfrarred), similar a la utilizada por las cámaras de circuito cerrado de televisión para su visualización en ambientes sin luz visible.</w:t>
      </w:r>
    </w:p>
    <w:p w:rsidRPr="004C334D" w:rsidR="004C334D" w:rsidP="15A30482" w:rsidRDefault="2FFFEE2C" w14:paraId="38C832F8" w14:textId="7882D551">
      <w:r>
        <w:t>Por la composición sanguínea ferrosa, la hemoglobina presente en las venas y los capilares de la capa subcutánea absorbe más espectro infrarrojo que los tejidos musculares del cuerpo, y tienen la diferencia de absorción, de la Transmitancia.</w:t>
      </w:r>
    </w:p>
    <w:p w:rsidRPr="004C334D" w:rsidR="004C334D" w:rsidP="15A30482" w:rsidRDefault="2FFFEE2C" w14:paraId="57DD0AFD" w14:textId="18BEDD5E">
      <w:r>
        <w:t>Un sensor que detecta solo el espectro infrarrojo puede diferenciar lo que es tejido muscular y las venas y capilares. Este sensor puede ser una cámara CCD con un filtro de luz visible.</w:t>
      </w:r>
    </w:p>
    <w:p w:rsidRPr="004C334D" w:rsidR="004C334D" w:rsidP="15A30482" w:rsidRDefault="2FFFEE2C" w14:paraId="3B5BA668" w14:textId="759D9571">
      <w:r>
        <w:t xml:space="preserve">¿Cómo funciona? El equipo emite luz en infrarrojo. La hemoglobina de las venas absorbe la luz creando una imagen estándar de las venas, el cual es reflejado </w:t>
      </w:r>
      <w:r>
        <w:t>nuevamente y capturado por el sensor. La imagen es almacenada en el banco de datos, para ser comparada cuando el usuario vuelva a colocar su mano en el lector.</w:t>
      </w:r>
      <w:r w:rsidR="368918FB">
        <w:t>[3</w:t>
      </w:r>
      <w:r w:rsidR="3C82DD7A">
        <w:t>4</w:t>
      </w:r>
      <w:r w:rsidR="368918FB">
        <w:t>]</w:t>
      </w:r>
    </w:p>
    <w:p w:rsidRPr="004C334D" w:rsidR="004C334D" w:rsidP="15A30482" w:rsidRDefault="004C334D" w14:paraId="363FB556" w14:textId="2C5A8A5D">
      <w:pPr>
        <w:jc w:val="center"/>
        <w:rPr>
          <w:b/>
          <w:bCs/>
        </w:rPr>
      </w:pPr>
    </w:p>
    <w:p w:rsidRPr="004C334D" w:rsidR="004C334D" w:rsidP="161FE517" w:rsidRDefault="08CE4373" w14:paraId="7D68CD4F" w14:textId="08AEAE47">
      <w:pPr>
        <w:jc w:val="center"/>
      </w:pPr>
      <w:r w:rsidRPr="15A30482">
        <w:rPr>
          <w:b/>
          <w:bCs/>
        </w:rPr>
        <w:t xml:space="preserve">Figura </w:t>
      </w:r>
      <w:r w:rsidRPr="15A30482" w:rsidR="30175265">
        <w:rPr>
          <w:b/>
          <w:bCs/>
        </w:rPr>
        <w:t>8</w:t>
      </w:r>
      <w:r w:rsidRPr="15A30482">
        <w:rPr>
          <w:b/>
          <w:bCs/>
        </w:rPr>
        <w:t>.</w:t>
      </w:r>
      <w:r>
        <w:t xml:space="preserve"> </w:t>
      </w:r>
      <w:r w:rsidR="3CBAF260">
        <w:t>Representación</w:t>
      </w:r>
      <w:r>
        <w:t xml:space="preserve"> de </w:t>
      </w:r>
      <w:r w:rsidR="60F874F4">
        <w:t>cómo</w:t>
      </w:r>
      <w:r>
        <w:t xml:space="preserve"> funciona el reconocimiento a </w:t>
      </w:r>
      <w:r w:rsidR="0D668577">
        <w:t>través</w:t>
      </w:r>
      <w:r>
        <w:t xml:space="preserve"> de </w:t>
      </w:r>
      <w:r w:rsidR="7090A613">
        <w:t>infrarrojo</w:t>
      </w:r>
      <w:r>
        <w:t>.</w:t>
      </w:r>
      <w:r w:rsidR="022238E0">
        <w:t>[</w:t>
      </w:r>
      <w:r w:rsidR="74DCEF0C">
        <w:t>34</w:t>
      </w:r>
      <w:r w:rsidR="022238E0">
        <w:t>]</w:t>
      </w:r>
    </w:p>
    <w:p w:rsidRPr="004C334D" w:rsidR="004C334D" w:rsidP="6D0D7AAE" w:rsidRDefault="3F802C49" w14:paraId="7AAD41DB" w14:textId="0E817AF0">
      <w:pPr>
        <w:spacing w:before="220" w:after="220"/>
        <w:jc w:val="center"/>
      </w:pPr>
      <w:r>
        <w:rPr>
          <w:noProof/>
          <w:lang w:eastAsia="es-MX"/>
        </w:rPr>
        <w:drawing>
          <wp:inline distT="0" distB="0" distL="0" distR="0" wp14:anchorId="7B810495" wp14:editId="52DD5ED2">
            <wp:extent cx="3390900" cy="3101340"/>
            <wp:effectExtent l="0" t="0" r="0" b="0"/>
            <wp:docPr id="1035117025" name="Imagen 103511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5117025"/>
                    <pic:cNvPicPr/>
                  </pic:nvPicPr>
                  <pic:blipFill>
                    <a:blip r:embed="rId19">
                      <a:extLst>
                        <a:ext uri="{28A0092B-C50C-407E-A947-70E740481C1C}">
                          <a14:useLocalDpi xmlns:a14="http://schemas.microsoft.com/office/drawing/2010/main" val="0"/>
                        </a:ext>
                      </a:extLst>
                    </a:blip>
                    <a:stretch>
                      <a:fillRect/>
                    </a:stretch>
                  </pic:blipFill>
                  <pic:spPr>
                    <a:xfrm>
                      <a:off x="0" y="0"/>
                      <a:ext cx="3390900" cy="3101340"/>
                    </a:xfrm>
                    <a:prstGeom prst="rect">
                      <a:avLst/>
                    </a:prstGeom>
                  </pic:spPr>
                </pic:pic>
              </a:graphicData>
            </a:graphic>
          </wp:inline>
        </w:drawing>
      </w:r>
    </w:p>
    <w:p w:rsidRPr="004C334D" w:rsidR="004C334D" w:rsidP="10B4AFD6" w:rsidRDefault="6F0CF43A" w14:paraId="6783BFEA" w14:textId="74756F87">
      <w:r w:rsidRPr="15A30482">
        <w:rPr>
          <w:b/>
          <w:bCs/>
        </w:rPr>
        <w:t>Tabla 2.</w:t>
      </w:r>
      <w:r>
        <w:t xml:space="preserve"> Tabla que compara los diferentes tipos de identificación biométrica</w:t>
      </w:r>
      <w:r w:rsidRPr="15A30482" w:rsidR="12544F05">
        <w:rPr>
          <w:rFonts w:eastAsia="Times" w:cs="Times"/>
        </w:rPr>
        <w:t xml:space="preserve"> [3</w:t>
      </w:r>
      <w:r w:rsidRPr="15A30482" w:rsidR="282A352B">
        <w:rPr>
          <w:rFonts w:eastAsia="Times" w:cs="Times"/>
        </w:rPr>
        <w:t>5</w:t>
      </w:r>
      <w:r w:rsidRPr="15A30482" w:rsidR="12544F05">
        <w:rPr>
          <w:rFonts w:eastAsia="Times" w:cs="Times"/>
        </w:rPr>
        <w:t>]</w:t>
      </w:r>
    </w:p>
    <w:tbl>
      <w:tblPr>
        <w:tblStyle w:val="Tablanormal2"/>
        <w:tblW w:w="0" w:type="auto"/>
        <w:tblLayout w:type="fixed"/>
        <w:tblLook w:val="06A0" w:firstRow="1" w:lastRow="0" w:firstColumn="1" w:lastColumn="0" w:noHBand="1" w:noVBand="1"/>
      </w:tblPr>
      <w:tblGrid>
        <w:gridCol w:w="2305"/>
        <w:gridCol w:w="2305"/>
        <w:gridCol w:w="2305"/>
      </w:tblGrid>
      <w:tr w:rsidR="10B4AFD6" w:rsidTr="65F0B758" w14:paraId="53518F1A"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05" w:type="dxa"/>
            <w:tcMar/>
          </w:tcPr>
          <w:p w:rsidR="73BA72D5" w:rsidP="10B4AFD6" w:rsidRDefault="73BA72D5" w14:paraId="1D84F9FD" w14:textId="0765DE11">
            <w:r>
              <w:t>Técnica</w:t>
            </w:r>
          </w:p>
        </w:tc>
        <w:tc>
          <w:tcPr>
            <w:cnfStyle w:val="000000000000" w:firstRow="0" w:lastRow="0" w:firstColumn="0" w:lastColumn="0" w:oddVBand="0" w:evenVBand="0" w:oddHBand="0" w:evenHBand="0" w:firstRowFirstColumn="0" w:firstRowLastColumn="0" w:lastRowFirstColumn="0" w:lastRowLastColumn="0"/>
            <w:tcW w:w="2305" w:type="dxa"/>
            <w:tcMar/>
          </w:tcPr>
          <w:p w:rsidR="44323260" w:rsidP="10B4AFD6" w:rsidRDefault="44323260" w14:paraId="04EF9986" w14:textId="508DE4F3">
            <w:pPr>
              <w:cnfStyle w:val="100000000000" w:firstRow="1" w:lastRow="0" w:firstColumn="0" w:lastColumn="0" w:oddVBand="0" w:evenVBand="0" w:oddHBand="0" w:evenHBand="0" w:firstRowFirstColumn="0" w:firstRowLastColumn="0" w:lastRowFirstColumn="0" w:lastRowLastColumn="0"/>
            </w:pPr>
            <w:r>
              <w:t>Ventajas</w:t>
            </w:r>
          </w:p>
        </w:tc>
        <w:tc>
          <w:tcPr>
            <w:cnfStyle w:val="000000000000" w:firstRow="0" w:lastRow="0" w:firstColumn="0" w:lastColumn="0" w:oddVBand="0" w:evenVBand="0" w:oddHBand="0" w:evenHBand="0" w:firstRowFirstColumn="0" w:firstRowLastColumn="0" w:lastRowFirstColumn="0" w:lastRowLastColumn="0"/>
            <w:tcW w:w="2305" w:type="dxa"/>
            <w:tcMar/>
          </w:tcPr>
          <w:p w:rsidR="44323260" w:rsidP="10B4AFD6" w:rsidRDefault="44323260" w14:paraId="63A685CD" w14:textId="7C3341F1">
            <w:pPr>
              <w:cnfStyle w:val="100000000000" w:firstRow="1" w:lastRow="0" w:firstColumn="0" w:lastColumn="0" w:oddVBand="0" w:evenVBand="0" w:oddHBand="0" w:evenHBand="0" w:firstRowFirstColumn="0" w:firstRowLastColumn="0" w:lastRowFirstColumn="0" w:lastRowLastColumn="0"/>
            </w:pPr>
            <w:r>
              <w:t>Inconvenientes</w:t>
            </w:r>
          </w:p>
        </w:tc>
      </w:tr>
      <w:tr w:rsidR="10B4AFD6" w:rsidTr="65F0B758" w14:paraId="7CBFBD62" w14:textId="77777777">
        <w:trPr>
          <w:trHeight w:val="300"/>
        </w:trPr>
        <w:tc>
          <w:tcPr>
            <w:cnfStyle w:val="001000000000" w:firstRow="0" w:lastRow="0" w:firstColumn="1" w:lastColumn="0" w:oddVBand="0" w:evenVBand="0" w:oddHBand="0" w:evenHBand="0" w:firstRowFirstColumn="0" w:firstRowLastColumn="0" w:lastRowFirstColumn="0" w:lastRowLastColumn="0"/>
            <w:tcW w:w="2305" w:type="dxa"/>
            <w:tcMar/>
          </w:tcPr>
          <w:p w:rsidR="53CBD20D" w:rsidP="10B4AFD6" w:rsidRDefault="24A27494" w14:paraId="30750C3C" w14:textId="0267465C">
            <w:pPr>
              <w:rPr>
                <w:b w:val="0"/>
                <w:bCs w:val="0"/>
              </w:rPr>
            </w:pPr>
            <w:r>
              <w:rPr>
                <w:b w:val="0"/>
                <w:bCs w:val="0"/>
              </w:rPr>
              <w:t>Voz</w:t>
            </w:r>
          </w:p>
        </w:tc>
        <w:tc>
          <w:tcPr>
            <w:cnfStyle w:val="000000000000" w:firstRow="0" w:lastRow="0" w:firstColumn="0" w:lastColumn="0" w:oddVBand="0" w:evenVBand="0" w:oddHBand="0" w:evenHBand="0" w:firstRowFirstColumn="0" w:firstRowLastColumn="0" w:lastRowFirstColumn="0" w:lastRowLastColumn="0"/>
            <w:tcW w:w="2305" w:type="dxa"/>
            <w:tcMar/>
          </w:tcPr>
          <w:p w:rsidR="53CBD20D" w:rsidP="10B4AFD6" w:rsidRDefault="53CBD20D" w14:paraId="4CDBED3E" w14:textId="6459618E">
            <w:pPr>
              <w:cnfStyle w:val="000000000000" w:firstRow="0" w:lastRow="0" w:firstColumn="0" w:lastColumn="0" w:oddVBand="0" w:evenVBand="0" w:oddHBand="0" w:evenHBand="0" w:firstRowFirstColumn="0" w:firstRowLastColumn="0" w:lastRowFirstColumn="0" w:lastRowLastColumn="0"/>
              <w:rPr>
                <w:rFonts w:eastAsia="Times" w:cs="Times"/>
              </w:rPr>
            </w:pPr>
            <w:r w:rsidRPr="10B4AFD6">
              <w:rPr>
                <w:rFonts w:eastAsia="Times" w:cs="Times"/>
                <w:sz w:val="21"/>
                <w:szCs w:val="21"/>
              </w:rPr>
              <w:t xml:space="preserve">Muy bajo costo ­En algunas aplicaciones puede resultar inapropiables para el </w:t>
            </w:r>
            <w:r w:rsidRPr="10B4AFD6" w:rsidR="766DFCCE">
              <w:rPr>
                <w:rFonts w:eastAsia="Times" w:cs="Times"/>
                <w:sz w:val="21"/>
                <w:szCs w:val="21"/>
              </w:rPr>
              <w:t>usuario (</w:t>
            </w:r>
            <w:r w:rsidRPr="10B4AFD6">
              <w:rPr>
                <w:rFonts w:eastAsia="Times" w:cs="Times"/>
                <w:sz w:val="21"/>
                <w:szCs w:val="21"/>
              </w:rPr>
              <w:t xml:space="preserve">por </w:t>
            </w:r>
            <w:r w:rsidRPr="10B4AFD6" w:rsidR="101D8B13">
              <w:rPr>
                <w:rFonts w:eastAsia="Times" w:cs="Times"/>
                <w:sz w:val="21"/>
                <w:szCs w:val="21"/>
              </w:rPr>
              <w:t>ejemplo,</w:t>
            </w:r>
            <w:r w:rsidRPr="10B4AFD6">
              <w:rPr>
                <w:rFonts w:eastAsia="Times" w:cs="Times"/>
                <w:sz w:val="21"/>
                <w:szCs w:val="21"/>
              </w:rPr>
              <w:t xml:space="preserve"> servicios telefónicos)</w:t>
            </w:r>
          </w:p>
        </w:tc>
        <w:tc>
          <w:tcPr>
            <w:cnfStyle w:val="000000000000" w:firstRow="0" w:lastRow="0" w:firstColumn="0" w:lastColumn="0" w:oddVBand="0" w:evenVBand="0" w:oddHBand="0" w:evenHBand="0" w:firstRowFirstColumn="0" w:firstRowLastColumn="0" w:lastRowFirstColumn="0" w:lastRowLastColumn="0"/>
            <w:tcW w:w="2305" w:type="dxa"/>
            <w:tcMar/>
          </w:tcPr>
          <w:p w:rsidR="53CBD20D" w:rsidP="10B4AFD6" w:rsidRDefault="53CBD20D" w14:paraId="68279A29" w14:textId="5544E8AA">
            <w:pPr>
              <w:cnfStyle w:val="000000000000" w:firstRow="0" w:lastRow="0" w:firstColumn="0" w:lastColumn="0" w:oddVBand="0" w:evenVBand="0" w:oddHBand="0" w:evenHBand="0" w:firstRowFirstColumn="0" w:firstRowLastColumn="0" w:lastRowFirstColumn="0" w:lastRowLastColumn="0"/>
              <w:rPr>
                <w:rFonts w:eastAsia="Times" w:cs="Times"/>
              </w:rPr>
            </w:pPr>
            <w:r w:rsidRPr="10B4AFD6">
              <w:rPr>
                <w:rFonts w:eastAsia="Times" w:cs="Times"/>
                <w:sz w:val="21"/>
                <w:szCs w:val="21"/>
              </w:rPr>
              <w:t>Rendimiento bajo. ­Se está estudiando el aumentar la unicidad y la estabilidad</w:t>
            </w:r>
          </w:p>
        </w:tc>
      </w:tr>
      <w:tr w:rsidR="10B4AFD6" w:rsidTr="65F0B758" w14:paraId="3ABE7C2B" w14:textId="77777777">
        <w:trPr>
          <w:trHeight w:val="300"/>
        </w:trPr>
        <w:tc>
          <w:tcPr>
            <w:cnfStyle w:val="001000000000" w:firstRow="0" w:lastRow="0" w:firstColumn="1" w:lastColumn="0" w:oddVBand="0" w:evenVBand="0" w:oddHBand="0" w:evenHBand="0" w:firstRowFirstColumn="0" w:firstRowLastColumn="0" w:lastRowFirstColumn="0" w:lastRowLastColumn="0"/>
            <w:tcW w:w="2305" w:type="dxa"/>
            <w:tcMar/>
          </w:tcPr>
          <w:p w:rsidR="53CBD20D" w:rsidP="10B4AFD6" w:rsidRDefault="24A27494" w14:paraId="7A22A2BD" w14:textId="2E0FF74E">
            <w:pPr>
              <w:rPr>
                <w:b w:val="0"/>
                <w:bCs w:val="0"/>
              </w:rPr>
            </w:pPr>
            <w:r>
              <w:rPr>
                <w:b w:val="0"/>
                <w:bCs w:val="0"/>
              </w:rPr>
              <w:t>Huellas</w:t>
            </w:r>
          </w:p>
        </w:tc>
        <w:tc>
          <w:tcPr>
            <w:cnfStyle w:val="000000000000" w:firstRow="0" w:lastRow="0" w:firstColumn="0" w:lastColumn="0" w:oddVBand="0" w:evenVBand="0" w:oddHBand="0" w:evenHBand="0" w:firstRowFirstColumn="0" w:firstRowLastColumn="0" w:lastRowFirstColumn="0" w:lastRowLastColumn="0"/>
            <w:tcW w:w="2305" w:type="dxa"/>
            <w:tcMar/>
          </w:tcPr>
          <w:p w:rsidR="53CBD20D" w:rsidP="10B4AFD6" w:rsidRDefault="53CBD20D" w14:paraId="3A820551" w14:textId="26F052C5">
            <w:pPr>
              <w:cnfStyle w:val="000000000000" w:firstRow="0" w:lastRow="0" w:firstColumn="0" w:lastColumn="0" w:oddVBand="0" w:evenVBand="0" w:oddHBand="0" w:evenHBand="0" w:firstRowFirstColumn="0" w:firstRowLastColumn="0" w:lastRowFirstColumn="0" w:lastRowLastColumn="0"/>
              <w:rPr>
                <w:rFonts w:eastAsia="Times" w:cs="Times"/>
              </w:rPr>
            </w:pPr>
            <w:r w:rsidRPr="10B4AFD6">
              <w:rPr>
                <w:rFonts w:eastAsia="Times" w:cs="Times"/>
                <w:sz w:val="21"/>
                <w:szCs w:val="21"/>
              </w:rPr>
              <w:t>Muy estudiado/desarrollado ­Unicidad, estabilidad y rendimientos altos. ­Reconocimiento legal. ­Medio coste</w:t>
            </w:r>
          </w:p>
        </w:tc>
        <w:tc>
          <w:tcPr>
            <w:cnfStyle w:val="000000000000" w:firstRow="0" w:lastRow="0" w:firstColumn="0" w:lastColumn="0" w:oddVBand="0" w:evenVBand="0" w:oddHBand="0" w:evenHBand="0" w:firstRowFirstColumn="0" w:firstRowLastColumn="0" w:lastRowFirstColumn="0" w:lastRowLastColumn="0"/>
            <w:tcW w:w="2305" w:type="dxa"/>
            <w:tcMar/>
          </w:tcPr>
          <w:p w:rsidR="53CBD20D" w:rsidP="10B4AFD6" w:rsidRDefault="53CBD20D" w14:paraId="0D15189C" w14:textId="20E9D8DF">
            <w:pPr>
              <w:cnfStyle w:val="000000000000" w:firstRow="0" w:lastRow="0" w:firstColumn="0" w:lastColumn="0" w:oddVBand="0" w:evenVBand="0" w:oddHBand="0" w:evenHBand="0" w:firstRowFirstColumn="0" w:firstRowLastColumn="0" w:lastRowFirstColumn="0" w:lastRowLastColumn="0"/>
              <w:rPr>
                <w:rFonts w:eastAsia="Times" w:cs="Times"/>
              </w:rPr>
            </w:pPr>
            <w:r w:rsidRPr="10B4AFD6">
              <w:rPr>
                <w:rFonts w:eastAsia="Times" w:cs="Times"/>
                <w:sz w:val="21"/>
                <w:szCs w:val="21"/>
              </w:rPr>
              <w:t>connotaciones “policiales” para el usuario ­Detención de dedo vivo, depende de pruebas colaterales a la captura</w:t>
            </w:r>
          </w:p>
        </w:tc>
      </w:tr>
      <w:tr w:rsidR="10B4AFD6" w:rsidTr="65F0B758" w14:paraId="7E780E70" w14:textId="77777777">
        <w:trPr>
          <w:trHeight w:val="300"/>
        </w:trPr>
        <w:tc>
          <w:tcPr>
            <w:cnfStyle w:val="001000000000" w:firstRow="0" w:lastRow="0" w:firstColumn="1" w:lastColumn="0" w:oddVBand="0" w:evenVBand="0" w:oddHBand="0" w:evenHBand="0" w:firstRowFirstColumn="0" w:firstRowLastColumn="0" w:lastRowFirstColumn="0" w:lastRowLastColumn="0"/>
            <w:tcW w:w="2305" w:type="dxa"/>
            <w:tcMar/>
          </w:tcPr>
          <w:p w:rsidR="53CBD20D" w:rsidP="10B4AFD6" w:rsidRDefault="24A27494" w14:paraId="13576E4A" w14:textId="6E290D7C">
            <w:pPr>
              <w:rPr>
                <w:b w:val="0"/>
                <w:bCs w:val="0"/>
              </w:rPr>
            </w:pPr>
            <w:r>
              <w:rPr>
                <w:b w:val="0"/>
                <w:bCs w:val="0"/>
              </w:rPr>
              <w:t>Iris</w:t>
            </w:r>
          </w:p>
        </w:tc>
        <w:tc>
          <w:tcPr>
            <w:cnfStyle w:val="000000000000" w:firstRow="0" w:lastRow="0" w:firstColumn="0" w:lastColumn="0" w:oddVBand="0" w:evenVBand="0" w:oddHBand="0" w:evenHBand="0" w:firstRowFirstColumn="0" w:firstRowLastColumn="0" w:lastRowFirstColumn="0" w:lastRowLastColumn="0"/>
            <w:tcW w:w="2305" w:type="dxa"/>
            <w:tcMar/>
          </w:tcPr>
          <w:p w:rsidR="53CBD20D" w:rsidP="10B4AFD6" w:rsidRDefault="53CBD20D" w14:paraId="500EFE9C" w14:textId="5EB4B08B">
            <w:pPr>
              <w:cnfStyle w:val="000000000000" w:firstRow="0" w:lastRow="0" w:firstColumn="0" w:lastColumn="0" w:oddVBand="0" w:evenVBand="0" w:oddHBand="0" w:evenHBand="0" w:firstRowFirstColumn="0" w:firstRowLastColumn="0" w:lastRowFirstColumn="0" w:lastRowLastColumn="0"/>
              <w:rPr>
                <w:rFonts w:eastAsia="Times" w:cs="Times"/>
              </w:rPr>
            </w:pPr>
            <w:r w:rsidRPr="10B4AFD6">
              <w:rPr>
                <w:rFonts w:eastAsia="Times" w:cs="Times"/>
                <w:sz w:val="21"/>
                <w:szCs w:val="21"/>
              </w:rPr>
              <w:t xml:space="preserve">Unicidad mayor que huella ­Gran estabilidad por protección de la </w:t>
            </w:r>
            <w:r w:rsidRPr="10B4AFD6" w:rsidR="48CDF72E">
              <w:rPr>
                <w:rFonts w:eastAsia="Times" w:cs="Times"/>
                <w:sz w:val="21"/>
                <w:szCs w:val="21"/>
              </w:rPr>
              <w:t>córnea</w:t>
            </w:r>
            <w:r w:rsidRPr="10B4AFD6">
              <w:rPr>
                <w:rFonts w:eastAsia="Times" w:cs="Times"/>
                <w:sz w:val="21"/>
                <w:szCs w:val="21"/>
              </w:rPr>
              <w:t xml:space="preserve">. ­FAR </w:t>
            </w:r>
            <w:r w:rsidRPr="10B4AFD6">
              <w:rPr>
                <w:rFonts w:eastAsia="Times" w:cs="Times"/>
                <w:sz w:val="21"/>
                <w:szCs w:val="21"/>
              </w:rPr>
              <w:t>prácticamente nula. ­ Fácil detención de ojo vivo</w:t>
            </w:r>
          </w:p>
        </w:tc>
        <w:tc>
          <w:tcPr>
            <w:cnfStyle w:val="000000000000" w:firstRow="0" w:lastRow="0" w:firstColumn="0" w:lastColumn="0" w:oddVBand="0" w:evenVBand="0" w:oddHBand="0" w:evenHBand="0" w:firstRowFirstColumn="0" w:firstRowLastColumn="0" w:lastRowFirstColumn="0" w:lastRowLastColumn="0"/>
            <w:tcW w:w="2305" w:type="dxa"/>
            <w:tcMar/>
          </w:tcPr>
          <w:p w:rsidR="53CBD20D" w:rsidP="10B4AFD6" w:rsidRDefault="53CBD20D" w14:paraId="3477BAEE" w14:textId="0726AD21">
            <w:pPr>
              <w:cnfStyle w:val="000000000000" w:firstRow="0" w:lastRow="0" w:firstColumn="0" w:lastColumn="0" w:oddVBand="0" w:evenVBand="0" w:oddHBand="0" w:evenHBand="0" w:firstRowFirstColumn="0" w:firstRowLastColumn="0" w:lastRowFirstColumn="0" w:lastRowLastColumn="0"/>
              <w:rPr>
                <w:rFonts w:eastAsia="Times" w:cs="Times"/>
              </w:rPr>
            </w:pPr>
            <w:r w:rsidRPr="10B4AFD6">
              <w:rPr>
                <w:rFonts w:eastAsia="Times" w:cs="Times"/>
                <w:sz w:val="21"/>
                <w:szCs w:val="21"/>
              </w:rPr>
              <w:t xml:space="preserve">Alto coste. ­Inicialmente </w:t>
            </w:r>
            <w:r w:rsidRPr="10B4AFD6" w:rsidR="44A0702F">
              <w:rPr>
                <w:rFonts w:eastAsia="Times" w:cs="Times"/>
                <w:sz w:val="21"/>
                <w:szCs w:val="21"/>
              </w:rPr>
              <w:t>incómodo</w:t>
            </w:r>
            <w:r w:rsidRPr="10B4AFD6">
              <w:rPr>
                <w:rFonts w:eastAsia="Times" w:cs="Times"/>
                <w:sz w:val="21"/>
                <w:szCs w:val="21"/>
              </w:rPr>
              <w:t xml:space="preserve"> para el usuario</w:t>
            </w:r>
          </w:p>
        </w:tc>
      </w:tr>
      <w:tr w:rsidR="10B4AFD6" w:rsidTr="65F0B758" w14:paraId="2A414DDD" w14:textId="77777777">
        <w:trPr>
          <w:trHeight w:val="300"/>
        </w:trPr>
        <w:tc>
          <w:tcPr>
            <w:cnfStyle w:val="001000000000" w:firstRow="0" w:lastRow="0" w:firstColumn="1" w:lastColumn="0" w:oddVBand="0" w:evenVBand="0" w:oddHBand="0" w:evenHBand="0" w:firstRowFirstColumn="0" w:firstRowLastColumn="0" w:lastRowFirstColumn="0" w:lastRowLastColumn="0"/>
            <w:tcW w:w="2305" w:type="dxa"/>
            <w:tcMar/>
          </w:tcPr>
          <w:p w:rsidR="53CBD20D" w:rsidP="10B4AFD6" w:rsidRDefault="24A27494" w14:paraId="73551D2E" w14:textId="623CF278">
            <w:pPr>
              <w:rPr>
                <w:b w:val="0"/>
                <w:bCs w:val="0"/>
              </w:rPr>
            </w:pPr>
            <w:r>
              <w:rPr>
                <w:b w:val="0"/>
                <w:bCs w:val="0"/>
              </w:rPr>
              <w:t>Mano</w:t>
            </w:r>
          </w:p>
        </w:tc>
        <w:tc>
          <w:tcPr>
            <w:cnfStyle w:val="000000000000" w:firstRow="0" w:lastRow="0" w:firstColumn="0" w:lastColumn="0" w:oddVBand="0" w:evenVBand="0" w:oddHBand="0" w:evenHBand="0" w:firstRowFirstColumn="0" w:firstRowLastColumn="0" w:lastRowFirstColumn="0" w:lastRowLastColumn="0"/>
            <w:tcW w:w="2305" w:type="dxa"/>
            <w:tcMar/>
          </w:tcPr>
          <w:p w:rsidR="53CBD20D" w:rsidP="10B4AFD6" w:rsidRDefault="53CBD20D" w14:paraId="76283462" w14:textId="526A81DF">
            <w:pPr>
              <w:cnfStyle w:val="000000000000" w:firstRow="0" w:lastRow="0" w:firstColumn="0" w:lastColumn="0" w:oddVBand="0" w:evenVBand="0" w:oddHBand="0" w:evenHBand="0" w:firstRowFirstColumn="0" w:firstRowLastColumn="0" w:lastRowFirstColumn="0" w:lastRowLastColumn="0"/>
              <w:rPr>
                <w:rFonts w:eastAsia="Times" w:cs="Times"/>
              </w:rPr>
            </w:pPr>
            <w:r w:rsidRPr="10B4AFD6">
              <w:rPr>
                <w:rFonts w:eastAsia="Times" w:cs="Times"/>
                <w:sz w:val="21"/>
                <w:szCs w:val="21"/>
              </w:rPr>
              <w:t>Fácil uso y gran aceptación por el usuario. ­Medio coste. ­Bajo coste computacional. ­Sin connotación “policial”</w:t>
            </w:r>
          </w:p>
        </w:tc>
        <w:tc>
          <w:tcPr>
            <w:cnfStyle w:val="000000000000" w:firstRow="0" w:lastRow="0" w:firstColumn="0" w:lastColumn="0" w:oddVBand="0" w:evenVBand="0" w:oddHBand="0" w:evenHBand="0" w:firstRowFirstColumn="0" w:firstRowLastColumn="0" w:lastRowFirstColumn="0" w:lastRowLastColumn="0"/>
            <w:tcW w:w="2305" w:type="dxa"/>
            <w:tcMar/>
          </w:tcPr>
          <w:p w:rsidR="53CBD20D" w:rsidP="10B4AFD6" w:rsidRDefault="53CBD20D" w14:paraId="7FE22DF5" w14:textId="0DF9B538">
            <w:pPr>
              <w:cnfStyle w:val="000000000000" w:firstRow="0" w:lastRow="0" w:firstColumn="0" w:lastColumn="0" w:oddVBand="0" w:evenVBand="0" w:oddHBand="0" w:evenHBand="0" w:firstRowFirstColumn="0" w:firstRowLastColumn="0" w:lastRowFirstColumn="0" w:lastRowLastColumn="0"/>
              <w:rPr>
                <w:rFonts w:eastAsia="Times" w:cs="Times"/>
              </w:rPr>
            </w:pPr>
            <w:r w:rsidRPr="10B4AFD6">
              <w:rPr>
                <w:rFonts w:eastAsia="Times" w:cs="Times"/>
                <w:sz w:val="21"/>
                <w:szCs w:val="21"/>
              </w:rPr>
              <w:t>unicidad y estabilidad no probadas en grandes poblaciones. ­Detención de mano viva, depende de pruebas colaterales</w:t>
            </w:r>
          </w:p>
        </w:tc>
      </w:tr>
      <w:tr w:rsidR="10B4AFD6" w:rsidTr="65F0B758" w14:paraId="49FADF3B" w14:textId="77777777">
        <w:trPr>
          <w:trHeight w:val="300"/>
        </w:trPr>
        <w:tc>
          <w:tcPr>
            <w:cnfStyle w:val="001000000000" w:firstRow="0" w:lastRow="0" w:firstColumn="1" w:lastColumn="0" w:oddVBand="0" w:evenVBand="0" w:oddHBand="0" w:evenHBand="0" w:firstRowFirstColumn="0" w:firstRowLastColumn="0" w:lastRowFirstColumn="0" w:lastRowLastColumn="0"/>
            <w:tcW w:w="2305" w:type="dxa"/>
            <w:tcMar/>
          </w:tcPr>
          <w:p w:rsidR="53CBD20D" w:rsidP="10B4AFD6" w:rsidRDefault="24A27494" w14:paraId="41283592" w14:textId="63920439">
            <w:pPr>
              <w:rPr>
                <w:b w:val="0"/>
                <w:bCs w:val="0"/>
              </w:rPr>
            </w:pPr>
            <w:r>
              <w:rPr>
                <w:b w:val="0"/>
                <w:bCs w:val="0"/>
              </w:rPr>
              <w:t>Rostro</w:t>
            </w:r>
          </w:p>
        </w:tc>
        <w:tc>
          <w:tcPr>
            <w:cnfStyle w:val="000000000000" w:firstRow="0" w:lastRow="0" w:firstColumn="0" w:lastColumn="0" w:oddVBand="0" w:evenVBand="0" w:oddHBand="0" w:evenHBand="0" w:firstRowFirstColumn="0" w:firstRowLastColumn="0" w:lastRowFirstColumn="0" w:lastRowLastColumn="0"/>
            <w:tcW w:w="2305" w:type="dxa"/>
            <w:tcMar/>
          </w:tcPr>
          <w:p w:rsidR="53CBD20D" w:rsidP="10B4AFD6" w:rsidRDefault="53CBD20D" w14:paraId="2A4E0B29" w14:textId="3DB1F472">
            <w:pPr>
              <w:cnfStyle w:val="000000000000" w:firstRow="0" w:lastRow="0" w:firstColumn="0" w:lastColumn="0" w:oddVBand="0" w:evenVBand="0" w:oddHBand="0" w:evenHBand="0" w:firstRowFirstColumn="0" w:firstRowLastColumn="0" w:lastRowFirstColumn="0" w:lastRowLastColumn="0"/>
              <w:rPr>
                <w:rFonts w:eastAsia="Times" w:cs="Times"/>
              </w:rPr>
            </w:pPr>
            <w:r w:rsidRPr="10B4AFD6">
              <w:rPr>
                <w:rFonts w:eastAsia="Times" w:cs="Times"/>
                <w:sz w:val="21"/>
                <w:szCs w:val="21"/>
              </w:rPr>
              <w:t>Cómodo, e incluso inapreciable para el usuario. ­Medio coste</w:t>
            </w:r>
          </w:p>
        </w:tc>
        <w:tc>
          <w:tcPr>
            <w:cnfStyle w:val="000000000000" w:firstRow="0" w:lastRow="0" w:firstColumn="0" w:lastColumn="0" w:oddVBand="0" w:evenVBand="0" w:oddHBand="0" w:evenHBand="0" w:firstRowFirstColumn="0" w:firstRowLastColumn="0" w:lastRowFirstColumn="0" w:lastRowLastColumn="0"/>
            <w:tcW w:w="2305" w:type="dxa"/>
            <w:tcMar/>
          </w:tcPr>
          <w:p w:rsidR="53CBD20D" w:rsidP="10B4AFD6" w:rsidRDefault="53CBD20D" w14:paraId="1043AEF7" w14:textId="73E71E76">
            <w:pPr>
              <w:cnfStyle w:val="000000000000" w:firstRow="0" w:lastRow="0" w:firstColumn="0" w:lastColumn="0" w:oddVBand="0" w:evenVBand="0" w:oddHBand="0" w:evenHBand="0" w:firstRowFirstColumn="0" w:firstRowLastColumn="0" w:lastRowFirstColumn="0" w:lastRowLastColumn="0"/>
              <w:rPr>
                <w:rFonts w:eastAsia="Times" w:cs="Times"/>
              </w:rPr>
            </w:pPr>
            <w:r w:rsidRPr="10B4AFD6">
              <w:rPr>
                <w:rFonts w:eastAsia="Times" w:cs="Times"/>
                <w:sz w:val="21"/>
                <w:szCs w:val="21"/>
              </w:rPr>
              <w:t xml:space="preserve">Sensible a cambios del sujeto (barbas, gafas, </w:t>
            </w:r>
            <w:r w:rsidRPr="10B4AFD6" w:rsidR="05743A51">
              <w:rPr>
                <w:rFonts w:eastAsia="Times" w:cs="Times"/>
                <w:sz w:val="21"/>
                <w:szCs w:val="21"/>
              </w:rPr>
              <w:t>pelos.</w:t>
            </w:r>
            <w:r w:rsidRPr="10B4AFD6">
              <w:rPr>
                <w:rFonts w:eastAsia="Times" w:cs="Times"/>
                <w:sz w:val="21"/>
                <w:szCs w:val="21"/>
              </w:rPr>
              <w:t>). Todavía en investigación y desarrollo</w:t>
            </w:r>
          </w:p>
        </w:tc>
      </w:tr>
      <w:tr w:rsidR="10B4AFD6" w:rsidTr="65F0B758" w14:paraId="16544026" w14:textId="77777777">
        <w:trPr>
          <w:trHeight w:val="300"/>
        </w:trPr>
        <w:tc>
          <w:tcPr>
            <w:cnfStyle w:val="001000000000" w:firstRow="0" w:lastRow="0" w:firstColumn="1" w:lastColumn="0" w:oddVBand="0" w:evenVBand="0" w:oddHBand="0" w:evenHBand="0" w:firstRowFirstColumn="0" w:firstRowLastColumn="0" w:lastRowFirstColumn="0" w:lastRowLastColumn="0"/>
            <w:tcW w:w="2305" w:type="dxa"/>
            <w:tcMar/>
          </w:tcPr>
          <w:p w:rsidR="3246D443" w:rsidP="10B4AFD6" w:rsidRDefault="6378BD75" w14:paraId="7286C209" w14:textId="1FCCEA5C">
            <w:pPr>
              <w:rPr>
                <w:b w:val="0"/>
                <w:bCs w:val="0"/>
              </w:rPr>
            </w:pPr>
            <w:r>
              <w:rPr>
                <w:b w:val="0"/>
                <w:bCs w:val="0"/>
              </w:rPr>
              <w:t>Firmas</w:t>
            </w:r>
          </w:p>
        </w:tc>
        <w:tc>
          <w:tcPr>
            <w:cnfStyle w:val="000000000000" w:firstRow="0" w:lastRow="0" w:firstColumn="0" w:lastColumn="0" w:oddVBand="0" w:evenVBand="0" w:oddHBand="0" w:evenHBand="0" w:firstRowFirstColumn="0" w:firstRowLastColumn="0" w:lastRowFirstColumn="0" w:lastRowLastColumn="0"/>
            <w:tcW w:w="2305" w:type="dxa"/>
            <w:tcMar/>
          </w:tcPr>
          <w:p w:rsidR="3246D443" w:rsidP="10B4AFD6" w:rsidRDefault="3246D443" w14:paraId="54C1409D" w14:textId="55E865FF">
            <w:pPr>
              <w:cnfStyle w:val="000000000000" w:firstRow="0" w:lastRow="0" w:firstColumn="0" w:lastColumn="0" w:oddVBand="0" w:evenVBand="0" w:oddHBand="0" w:evenHBand="0" w:firstRowFirstColumn="0" w:firstRowLastColumn="0" w:lastRowFirstColumn="0" w:lastRowLastColumn="0"/>
              <w:rPr>
                <w:rFonts w:eastAsia="Times" w:cs="Times"/>
                <w:sz w:val="21"/>
                <w:szCs w:val="21"/>
              </w:rPr>
            </w:pPr>
            <w:r w:rsidRPr="10B4AFD6">
              <w:rPr>
                <w:rFonts w:eastAsia="Times" w:cs="Times"/>
                <w:sz w:val="21"/>
                <w:szCs w:val="21"/>
              </w:rPr>
              <w:t>Bajo costo</w:t>
            </w:r>
          </w:p>
          <w:p w:rsidR="60F5757A" w:rsidP="10B4AFD6" w:rsidRDefault="60F5757A" w14:paraId="69DED2A4" w14:textId="72DE9B9C">
            <w:pPr>
              <w:cnfStyle w:val="000000000000" w:firstRow="0" w:lastRow="0" w:firstColumn="0" w:lastColumn="0" w:oddVBand="0" w:evenVBand="0" w:oddHBand="0" w:evenHBand="0" w:firstRowFirstColumn="0" w:firstRowLastColumn="0" w:lastRowFirstColumn="0" w:lastRowLastColumn="0"/>
              <w:rPr>
                <w:rFonts w:eastAsia="Times" w:cs="Times"/>
                <w:sz w:val="21"/>
                <w:szCs w:val="21"/>
              </w:rPr>
            </w:pPr>
            <w:r w:rsidRPr="10B4AFD6">
              <w:rPr>
                <w:rFonts w:eastAsia="Times" w:cs="Times"/>
                <w:sz w:val="21"/>
                <w:szCs w:val="21"/>
              </w:rPr>
              <w:t>Fácil</w:t>
            </w:r>
            <w:r w:rsidRPr="10B4AFD6" w:rsidR="3246D443">
              <w:rPr>
                <w:rFonts w:eastAsia="Times" w:cs="Times"/>
                <w:sz w:val="21"/>
                <w:szCs w:val="21"/>
              </w:rPr>
              <w:t xml:space="preserve"> uso y buena </w:t>
            </w:r>
            <w:r w:rsidRPr="10B4AFD6" w:rsidR="779B643E">
              <w:rPr>
                <w:rFonts w:eastAsia="Times" w:cs="Times"/>
                <w:sz w:val="21"/>
                <w:szCs w:val="21"/>
              </w:rPr>
              <w:t>aceptación</w:t>
            </w:r>
          </w:p>
        </w:tc>
        <w:tc>
          <w:tcPr>
            <w:cnfStyle w:val="000000000000" w:firstRow="0" w:lastRow="0" w:firstColumn="0" w:lastColumn="0" w:oddVBand="0" w:evenVBand="0" w:oddHBand="0" w:evenHBand="0" w:firstRowFirstColumn="0" w:firstRowLastColumn="0" w:lastRowFirstColumn="0" w:lastRowLastColumn="0"/>
            <w:tcW w:w="2305" w:type="dxa"/>
            <w:tcMar/>
          </w:tcPr>
          <w:p w:rsidR="3246D443" w:rsidP="10B4AFD6" w:rsidRDefault="3246D443" w14:paraId="3AB9A840" w14:textId="03451B4D">
            <w:pPr>
              <w:cnfStyle w:val="000000000000" w:firstRow="0" w:lastRow="0" w:firstColumn="0" w:lastColumn="0" w:oddVBand="0" w:evenVBand="0" w:oddHBand="0" w:evenHBand="0" w:firstRowFirstColumn="0" w:firstRowLastColumn="0" w:lastRowFirstColumn="0" w:lastRowLastColumn="0"/>
              <w:rPr>
                <w:rFonts w:eastAsia="Times" w:cs="Times"/>
                <w:sz w:val="21"/>
                <w:szCs w:val="21"/>
              </w:rPr>
            </w:pPr>
            <w:r w:rsidRPr="10B4AFD6">
              <w:rPr>
                <w:rFonts w:eastAsia="Times" w:cs="Times"/>
                <w:sz w:val="21"/>
                <w:szCs w:val="21"/>
              </w:rPr>
              <w:t>Sensible a cambios por el sujeto</w:t>
            </w:r>
          </w:p>
        </w:tc>
      </w:tr>
    </w:tbl>
    <w:p w:rsidRPr="00761CF9" w:rsidR="00933816" w:rsidP="65F0B758" w:rsidRDefault="00933816" w14:paraId="2299C273" w14:textId="17778015">
      <w:pPr>
        <w:pStyle w:val="Ttulo2"/>
        <w:rPr>
          <w:sz w:val="24"/>
          <w:szCs w:val="24"/>
        </w:rPr>
      </w:pPr>
    </w:p>
    <w:p w:rsidRPr="00761CF9" w:rsidR="00933816" w:rsidP="65F0B758" w:rsidRDefault="00933816" w14:paraId="47A5B82F" w14:textId="5245C084">
      <w:pPr>
        <w:pStyle w:val="Ttulo2"/>
        <w:rPr>
          <w:sz w:val="24"/>
          <w:szCs w:val="24"/>
        </w:rPr>
      </w:pPr>
      <w:r w:rsidRPr="65F0B758" w:rsidR="25B3B40C">
        <w:rPr>
          <w:sz w:val="24"/>
          <w:szCs w:val="24"/>
        </w:rPr>
        <w:t>3</w:t>
      </w:r>
      <w:r>
        <w:tab/>
      </w:r>
      <w:r w:rsidRPr="65F0B758" w:rsidR="6D347B97">
        <w:rPr>
          <w:sz w:val="24"/>
          <w:szCs w:val="24"/>
        </w:rPr>
        <w:t>Implementacion de</w:t>
      </w:r>
      <w:r w:rsidRPr="65F0B758" w:rsidR="11C4D43B">
        <w:rPr>
          <w:sz w:val="24"/>
          <w:szCs w:val="24"/>
        </w:rPr>
        <w:t>l</w:t>
      </w:r>
      <w:r w:rsidRPr="65F0B758" w:rsidR="6D347B97">
        <w:rPr>
          <w:sz w:val="24"/>
          <w:szCs w:val="24"/>
        </w:rPr>
        <w:t xml:space="preserve"> sistema </w:t>
      </w:r>
      <w:r w:rsidRPr="65F0B758" w:rsidR="18514FF7">
        <w:rPr>
          <w:sz w:val="24"/>
          <w:szCs w:val="24"/>
        </w:rPr>
        <w:t>biométrico</w:t>
      </w:r>
      <w:r w:rsidRPr="65F0B758" w:rsidR="673A8A6A">
        <w:rPr>
          <w:sz w:val="24"/>
          <w:szCs w:val="24"/>
        </w:rPr>
        <w:t xml:space="preserve"> vascular</w:t>
      </w:r>
      <w:r w:rsidRPr="65F0B758" w:rsidR="5516D7D7">
        <w:rPr>
          <w:sz w:val="24"/>
          <w:szCs w:val="24"/>
        </w:rPr>
        <w:t>.</w:t>
      </w:r>
    </w:p>
    <w:p w:rsidR="6E51DF77" w:rsidP="14CF1570" w:rsidRDefault="6E51DF77" w14:paraId="6D7EBDA0" w14:textId="796DF76A">
      <w:pPr>
        <w:pStyle w:val="Normal"/>
      </w:pPr>
      <w:r w:rsidRPr="14CF1570" w:rsidR="6E51DF77">
        <w:rPr>
          <w:b w:val="1"/>
          <w:bCs w:val="1"/>
        </w:rPr>
        <w:t xml:space="preserve">3.1 Concepto: </w:t>
      </w:r>
      <w:r w:rsidR="6E51DF77">
        <w:rPr>
          <w:b w:val="0"/>
          <w:bCs w:val="0"/>
        </w:rPr>
        <w:t>Desarrollar una aplicación con tecnología de reconocimiento de venas para autenticar la identidad de los usuarios en escenarios, como control de acceso, autenticación de identidad en transacciones en línea y seguridad siempre.</w:t>
      </w:r>
    </w:p>
    <w:p w:rsidR="20F1F1A7" w:rsidP="14CF1570" w:rsidRDefault="20F1F1A7" w14:paraId="16362324" w14:textId="3E42B752">
      <w:pPr>
        <w:pStyle w:val="Normal"/>
        <w:rPr>
          <w:b w:val="1"/>
          <w:bCs w:val="1"/>
        </w:rPr>
      </w:pPr>
      <w:r w:rsidR="20F1F1A7">
        <w:rPr/>
        <w:t>Para desarrollar una aplicación para el reconocimiento de venas, desglosaremos cada paso de la metodología en tareas específicas, utilizando herramientas y tecnologías apropiadas.</w:t>
      </w:r>
    </w:p>
    <w:p w:rsidR="14CF1570" w:rsidP="14CF1570" w:rsidRDefault="14CF1570" w14:paraId="7B354B2E" w14:textId="6BEFC1CB">
      <w:pPr>
        <w:pStyle w:val="Normal"/>
      </w:pPr>
    </w:p>
    <w:p w:rsidR="01C5D5F7" w:rsidP="14CF1570" w:rsidRDefault="01C5D5F7" w14:paraId="630D5A6D" w14:textId="19EB6363">
      <w:pPr>
        <w:pStyle w:val="Normal"/>
        <w:rPr>
          <w:b w:val="1"/>
          <w:bCs w:val="1"/>
        </w:rPr>
      </w:pPr>
      <w:r w:rsidRPr="14CF1570" w:rsidR="01C5D5F7">
        <w:rPr>
          <w:b w:val="1"/>
          <w:bCs w:val="1"/>
        </w:rPr>
        <w:t xml:space="preserve">3.2 </w:t>
      </w:r>
      <w:r w:rsidRPr="14CF1570" w:rsidR="01C5D5F7">
        <w:rPr>
          <w:b w:val="1"/>
          <w:bCs w:val="1"/>
        </w:rPr>
        <w:t>Metodología</w:t>
      </w:r>
    </w:p>
    <w:p w:rsidR="14CF1570" w:rsidP="14CF1570" w:rsidRDefault="14CF1570" w14:paraId="2CCED6B7" w14:textId="677198B0">
      <w:pPr>
        <w:pStyle w:val="Normal"/>
      </w:pPr>
    </w:p>
    <w:p w:rsidR="01C5D5F7" w:rsidP="14CF1570" w:rsidRDefault="01C5D5F7" w14:paraId="67AC4BEB" w14:textId="70F85FD0">
      <w:pPr>
        <w:pStyle w:val="Normal"/>
        <w:rPr>
          <w:b w:val="1"/>
          <w:bCs w:val="1"/>
        </w:rPr>
      </w:pPr>
      <w:r w:rsidRPr="14CF1570" w:rsidR="01C5D5F7">
        <w:rPr>
          <w:b w:val="1"/>
          <w:bCs w:val="1"/>
        </w:rPr>
        <w:t>1. Análisis de Requisitos</w:t>
      </w:r>
    </w:p>
    <w:p w:rsidR="4708C14E" w:rsidP="14CF1570" w:rsidRDefault="4708C14E" w14:paraId="70E9EA64" w14:textId="7561D53F">
      <w:pPr>
        <w:pStyle w:val="Normal"/>
        <w:suppressLineNumbers w:val="0"/>
        <w:bidi w:val="0"/>
        <w:spacing w:before="0" w:beforeAutospacing="off" w:after="0" w:afterAutospacing="off" w:line="259" w:lineRule="auto"/>
        <w:ind w:left="0" w:right="0" w:firstLine="227"/>
        <w:jc w:val="both"/>
      </w:pPr>
      <w:r w:rsidR="4708C14E">
        <w:rPr/>
        <w:t xml:space="preserve">Se busca crear una </w:t>
      </w:r>
      <w:r w:rsidR="4708C14E">
        <w:rPr/>
        <w:t>aplicacion</w:t>
      </w:r>
      <w:r w:rsidR="4708C14E">
        <w:rPr/>
        <w:t xml:space="preserve"> que este diseñada para poder tener un </w:t>
      </w:r>
      <w:r w:rsidR="4708C14E">
        <w:rPr/>
        <w:t>metodo</w:t>
      </w:r>
      <w:r w:rsidR="4708C14E">
        <w:rPr/>
        <w:t xml:space="preserve"> de </w:t>
      </w:r>
      <w:r w:rsidR="4708C14E">
        <w:rPr/>
        <w:t>verificacion</w:t>
      </w:r>
      <w:r w:rsidR="4708C14E">
        <w:rPr/>
        <w:t xml:space="preserve"> basado en la </w:t>
      </w:r>
      <w:r w:rsidR="4708C14E">
        <w:rPr/>
        <w:t>tecnologia</w:t>
      </w:r>
      <w:r w:rsidR="4708C14E">
        <w:rPr/>
        <w:t xml:space="preserve"> de </w:t>
      </w:r>
      <w:r w:rsidR="4708C14E">
        <w:rPr/>
        <w:t>reconicimiento</w:t>
      </w:r>
      <w:r w:rsidR="4708C14E">
        <w:rPr/>
        <w:t xml:space="preserve"> de venas, esta </w:t>
      </w:r>
      <w:r w:rsidR="4708C14E">
        <w:rPr/>
        <w:t>aplicacion</w:t>
      </w:r>
      <w:r w:rsidR="4708C14E">
        <w:rPr/>
        <w:t xml:space="preserve"> debe ser guiada </w:t>
      </w:r>
      <w:r w:rsidR="4708C14E">
        <w:rPr/>
        <w:t>atraves</w:t>
      </w:r>
      <w:r w:rsidR="4708C14E">
        <w:rPr/>
        <w:t xml:space="preserve"> de una </w:t>
      </w:r>
      <w:r w:rsidR="4708C14E">
        <w:rPr/>
        <w:t>fotografia</w:t>
      </w:r>
      <w:r w:rsidR="4708C14E">
        <w:rPr/>
        <w:t xml:space="preserve"> par</w:t>
      </w:r>
      <w:r w:rsidR="105FE7AA">
        <w:rPr/>
        <w:t>a la cual se comparara con venas guardadas previamente para poder verificar si se encuentra registrada y dar acceso o denegarlo.</w:t>
      </w:r>
    </w:p>
    <w:p w:rsidR="14CF1570" w:rsidP="14CF1570" w:rsidRDefault="14CF1570" w14:paraId="5042FF43" w14:textId="3676A4A8">
      <w:pPr>
        <w:pStyle w:val="Normal"/>
        <w:suppressLineNumbers w:val="0"/>
        <w:bidi w:val="0"/>
        <w:spacing w:before="0" w:beforeAutospacing="off" w:after="0" w:afterAutospacing="off" w:line="259" w:lineRule="auto"/>
        <w:ind w:left="0" w:right="0" w:firstLine="227"/>
        <w:jc w:val="both"/>
      </w:pPr>
    </w:p>
    <w:p w:rsidR="01C5D5F7" w:rsidP="14CF1570" w:rsidRDefault="01C5D5F7" w14:paraId="2C3DDC8A" w14:textId="3EDEBD41">
      <w:pPr>
        <w:pStyle w:val="Normal"/>
      </w:pPr>
      <w:r w:rsidRPr="14CF1570" w:rsidR="01C5D5F7">
        <w:rPr>
          <w:b w:val="1"/>
          <w:bCs w:val="1"/>
        </w:rPr>
        <w:t>2. Investigación y Selección de Tecnología</w:t>
      </w:r>
    </w:p>
    <w:p w:rsidR="646718D6" w:rsidP="14CF1570" w:rsidRDefault="646718D6" w14:paraId="7ED3E0D2" w14:textId="36EAE70D">
      <w:pPr>
        <w:pStyle w:val="Prrafodelista"/>
        <w:numPr>
          <w:ilvl w:val="0"/>
          <w:numId w:val="11"/>
        </w:numPr>
        <w:rPr>
          <w:b w:val="1"/>
          <w:bCs w:val="1"/>
        </w:rPr>
      </w:pPr>
      <w:r w:rsidRPr="14CF1570" w:rsidR="646718D6">
        <w:rPr>
          <w:b w:val="1"/>
          <w:bCs w:val="1"/>
        </w:rPr>
        <w:t>Sensores de Imagen:</w:t>
      </w:r>
    </w:p>
    <w:p w:rsidR="646718D6" w:rsidP="14CF1570" w:rsidRDefault="646718D6" w14:paraId="7A94A6C0" w14:textId="5E75F420">
      <w:pPr>
        <w:pStyle w:val="Prrafodelista"/>
        <w:ind w:left="935" w:firstLine="0"/>
        <w:rPr>
          <w:b w:val="0"/>
          <w:bCs w:val="0"/>
        </w:rPr>
      </w:pPr>
      <w:r w:rsidR="646718D6">
        <w:rPr>
          <w:b w:val="0"/>
          <w:bCs w:val="0"/>
        </w:rPr>
        <w:t>Flir</w:t>
      </w:r>
      <w:r w:rsidR="646718D6">
        <w:rPr>
          <w:b w:val="0"/>
          <w:bCs w:val="0"/>
        </w:rPr>
        <w:t xml:space="preserve"> </w:t>
      </w:r>
      <w:r w:rsidR="646718D6">
        <w:rPr>
          <w:b w:val="0"/>
          <w:bCs w:val="0"/>
        </w:rPr>
        <w:t>Lepton</w:t>
      </w:r>
      <w:r w:rsidR="646718D6">
        <w:rPr>
          <w:b w:val="0"/>
          <w:bCs w:val="0"/>
        </w:rPr>
        <w:t>: Seleccionado por su tamaño compacto y precisión adecuada para capturar imágenes de venas.</w:t>
      </w:r>
    </w:p>
    <w:p w:rsidR="646718D6" w:rsidP="14CF1570" w:rsidRDefault="646718D6" w14:paraId="57B63AF0" w14:textId="1241546A">
      <w:pPr>
        <w:pStyle w:val="Prrafodelista"/>
        <w:ind w:left="935" w:firstLine="0"/>
      </w:pPr>
      <w:r w:rsidR="646718D6">
        <w:rPr>
          <w:b w:val="0"/>
          <w:bCs w:val="0"/>
        </w:rPr>
        <w:t>Seek</w:t>
      </w:r>
      <w:r w:rsidR="646718D6">
        <w:rPr>
          <w:b w:val="0"/>
          <w:bCs w:val="0"/>
        </w:rPr>
        <w:t xml:space="preserve"> </w:t>
      </w:r>
      <w:r w:rsidR="646718D6">
        <w:rPr>
          <w:b w:val="0"/>
          <w:bCs w:val="0"/>
        </w:rPr>
        <w:t>Thermal</w:t>
      </w:r>
      <w:r w:rsidR="646718D6">
        <w:rPr>
          <w:b w:val="0"/>
          <w:bCs w:val="0"/>
        </w:rPr>
        <w:t xml:space="preserve"> </w:t>
      </w:r>
      <w:r w:rsidR="646718D6">
        <w:rPr>
          <w:b w:val="0"/>
          <w:bCs w:val="0"/>
        </w:rPr>
        <w:t>CompactPRO</w:t>
      </w:r>
      <w:r w:rsidR="646718D6">
        <w:rPr>
          <w:b w:val="0"/>
          <w:bCs w:val="0"/>
        </w:rPr>
        <w:t>: Seleccionado por su alta resolución y facilidad de uso.</w:t>
      </w:r>
    </w:p>
    <w:p w:rsidR="14CF1570" w:rsidP="14CF1570" w:rsidRDefault="14CF1570" w14:paraId="6DB1DF70" w14:textId="336C4A30">
      <w:pPr>
        <w:pStyle w:val="Normal"/>
        <w:rPr>
          <w:b w:val="0"/>
          <w:bCs w:val="0"/>
        </w:rPr>
      </w:pPr>
    </w:p>
    <w:p w:rsidR="646718D6" w:rsidP="14CF1570" w:rsidRDefault="646718D6" w14:paraId="43F9BF92" w14:textId="3A38140E">
      <w:pPr>
        <w:pStyle w:val="Prrafodelista"/>
        <w:numPr>
          <w:ilvl w:val="0"/>
          <w:numId w:val="11"/>
        </w:numPr>
        <w:rPr>
          <w:b w:val="1"/>
          <w:bCs w:val="1"/>
        </w:rPr>
      </w:pPr>
      <w:r w:rsidRPr="14CF1570" w:rsidR="646718D6">
        <w:rPr>
          <w:b w:val="1"/>
          <w:bCs w:val="1"/>
        </w:rPr>
        <w:t>Bibliotecas de Procesamiento de Imágenes:</w:t>
      </w:r>
    </w:p>
    <w:p w:rsidR="646718D6" w:rsidP="14CF1570" w:rsidRDefault="646718D6" w14:paraId="4A0DFAE1" w14:textId="7B6DD8DD">
      <w:pPr>
        <w:pStyle w:val="Prrafodelista"/>
        <w:ind w:left="935" w:firstLine="0"/>
      </w:pPr>
      <w:r w:rsidR="646718D6">
        <w:rPr>
          <w:b w:val="0"/>
          <w:bCs w:val="0"/>
        </w:rPr>
        <w:t>OpenCV</w:t>
      </w:r>
      <w:r w:rsidR="646718D6">
        <w:rPr>
          <w:b w:val="0"/>
          <w:bCs w:val="0"/>
        </w:rPr>
        <w:t>: Seleccionada por su amplia funcionalidad y soporte comunitario.</w:t>
      </w:r>
    </w:p>
    <w:p w:rsidR="14CF1570" w:rsidP="14CF1570" w:rsidRDefault="14CF1570" w14:paraId="0B83B5B9" w14:textId="2476764A">
      <w:pPr>
        <w:pStyle w:val="Normal"/>
        <w:rPr>
          <w:b w:val="0"/>
          <w:bCs w:val="0"/>
        </w:rPr>
      </w:pPr>
    </w:p>
    <w:p w:rsidR="646718D6" w:rsidP="14CF1570" w:rsidRDefault="646718D6" w14:paraId="03DCB190" w14:textId="4E929030">
      <w:pPr>
        <w:pStyle w:val="Prrafodelista"/>
        <w:numPr>
          <w:ilvl w:val="0"/>
          <w:numId w:val="11"/>
        </w:numPr>
        <w:rPr>
          <w:b w:val="1"/>
          <w:bCs w:val="1"/>
        </w:rPr>
      </w:pPr>
      <w:r w:rsidRPr="14CF1570" w:rsidR="646718D6">
        <w:rPr>
          <w:b w:val="1"/>
          <w:bCs w:val="1"/>
        </w:rPr>
        <w:t>Plataforma de Desarrollo:</w:t>
      </w:r>
    </w:p>
    <w:p w:rsidR="646718D6" w:rsidP="14CF1570" w:rsidRDefault="646718D6" w14:paraId="161C05C7" w14:textId="4B388573">
      <w:pPr>
        <w:pStyle w:val="Prrafodelista"/>
        <w:ind w:left="935" w:firstLine="0"/>
      </w:pPr>
      <w:r w:rsidR="646718D6">
        <w:rPr>
          <w:b w:val="0"/>
          <w:bCs w:val="0"/>
        </w:rPr>
        <w:t>Python: Seleccionado para el prototipado y desarrollo de algoritmos iniciales.</w:t>
      </w:r>
    </w:p>
    <w:p w:rsidR="646718D6" w:rsidP="14CF1570" w:rsidRDefault="646718D6" w14:paraId="50609B80" w14:textId="7810B505">
      <w:pPr>
        <w:pStyle w:val="Prrafodelista"/>
        <w:ind w:left="935" w:firstLine="0"/>
      </w:pPr>
      <w:r w:rsidR="646718D6">
        <w:rPr>
          <w:b w:val="0"/>
          <w:bCs w:val="0"/>
        </w:rPr>
        <w:t>Java/</w:t>
      </w:r>
      <w:r w:rsidR="646718D6">
        <w:rPr>
          <w:b w:val="0"/>
          <w:bCs w:val="0"/>
        </w:rPr>
        <w:t>Kotlin</w:t>
      </w:r>
      <w:r w:rsidR="646718D6">
        <w:rPr>
          <w:b w:val="0"/>
          <w:bCs w:val="0"/>
        </w:rPr>
        <w:t>: Seleccionado para la versión móvil de la aplicación.</w:t>
      </w:r>
    </w:p>
    <w:p w:rsidR="14CF1570" w:rsidP="14CF1570" w:rsidRDefault="14CF1570" w14:paraId="6811678E" w14:textId="095F6073">
      <w:pPr>
        <w:pStyle w:val="Normal"/>
        <w:rPr>
          <w:b w:val="0"/>
          <w:bCs w:val="0"/>
        </w:rPr>
      </w:pPr>
    </w:p>
    <w:p w:rsidR="646718D6" w:rsidP="14CF1570" w:rsidRDefault="646718D6" w14:paraId="5C180360" w14:textId="7BE917CC">
      <w:pPr>
        <w:pStyle w:val="Prrafodelista"/>
        <w:numPr>
          <w:ilvl w:val="0"/>
          <w:numId w:val="11"/>
        </w:numPr>
        <w:rPr>
          <w:b w:val="1"/>
          <w:bCs w:val="1"/>
        </w:rPr>
      </w:pPr>
      <w:r w:rsidRPr="14CF1570" w:rsidR="646718D6">
        <w:rPr>
          <w:b w:val="1"/>
          <w:bCs w:val="1"/>
        </w:rPr>
        <w:t>Frameworks</w:t>
      </w:r>
      <w:r w:rsidRPr="14CF1570" w:rsidR="646718D6">
        <w:rPr>
          <w:b w:val="1"/>
          <w:bCs w:val="1"/>
        </w:rPr>
        <w:t xml:space="preserve"> de Machine </w:t>
      </w:r>
      <w:r w:rsidRPr="14CF1570" w:rsidR="646718D6">
        <w:rPr>
          <w:b w:val="1"/>
          <w:bCs w:val="1"/>
        </w:rPr>
        <w:t>Learning</w:t>
      </w:r>
      <w:r w:rsidRPr="14CF1570" w:rsidR="646718D6">
        <w:rPr>
          <w:b w:val="1"/>
          <w:bCs w:val="1"/>
        </w:rPr>
        <w:t>:</w:t>
      </w:r>
    </w:p>
    <w:p w:rsidR="646718D6" w:rsidP="14CF1570" w:rsidRDefault="646718D6" w14:paraId="6AAFC2F7" w14:textId="7C098AC1">
      <w:pPr>
        <w:pStyle w:val="Prrafodelista"/>
        <w:ind w:left="935" w:firstLine="0"/>
      </w:pPr>
      <w:r w:rsidR="646718D6">
        <w:rPr>
          <w:b w:val="0"/>
          <w:bCs w:val="0"/>
        </w:rPr>
        <w:t>TensorFlow</w:t>
      </w:r>
      <w:r w:rsidR="646718D6">
        <w:rPr>
          <w:b w:val="0"/>
          <w:bCs w:val="0"/>
        </w:rPr>
        <w:t>: Seleccionado para el desarrollo de modelos de reconocimiento debido a su robustez y herramientas de soporte.</w:t>
      </w:r>
    </w:p>
    <w:p w:rsidR="14CF1570" w:rsidP="14CF1570" w:rsidRDefault="14CF1570" w14:paraId="66C2FBF4" w14:textId="0230A944">
      <w:pPr>
        <w:pStyle w:val="Normal"/>
        <w:rPr>
          <w:b w:val="0"/>
          <w:bCs w:val="0"/>
        </w:rPr>
      </w:pPr>
    </w:p>
    <w:p w:rsidR="646718D6" w:rsidP="14CF1570" w:rsidRDefault="646718D6" w14:paraId="37FD560D" w14:textId="2A52FC24">
      <w:pPr>
        <w:pStyle w:val="Prrafodelista"/>
        <w:numPr>
          <w:ilvl w:val="0"/>
          <w:numId w:val="11"/>
        </w:numPr>
        <w:rPr>
          <w:b w:val="1"/>
          <w:bCs w:val="1"/>
        </w:rPr>
      </w:pPr>
      <w:r w:rsidRPr="14CF1570" w:rsidR="646718D6">
        <w:rPr>
          <w:b w:val="1"/>
          <w:bCs w:val="1"/>
        </w:rPr>
        <w:t>Seguridad y Gestión de Datos:</w:t>
      </w:r>
    </w:p>
    <w:p w:rsidR="646718D6" w:rsidP="14CF1570" w:rsidRDefault="646718D6" w14:paraId="52DC1FEA" w14:textId="6DC29222">
      <w:pPr>
        <w:pStyle w:val="Prrafodelista"/>
        <w:ind w:left="935" w:firstLine="0"/>
        <w:rPr>
          <w:b w:val="0"/>
          <w:bCs w:val="0"/>
        </w:rPr>
      </w:pPr>
      <w:r w:rsidR="646718D6">
        <w:rPr>
          <w:b w:val="0"/>
          <w:bCs w:val="0"/>
        </w:rPr>
        <w:t>Cryptography</w:t>
      </w:r>
      <w:r w:rsidR="646718D6">
        <w:rPr>
          <w:b w:val="0"/>
          <w:bCs w:val="0"/>
        </w:rPr>
        <w:t>: Seleccionado para el cifrado de datos biométricos.</w:t>
      </w:r>
    </w:p>
    <w:p w:rsidR="646718D6" w:rsidP="14CF1570" w:rsidRDefault="646718D6" w14:paraId="50426A86" w14:textId="4C8CED81">
      <w:pPr>
        <w:pStyle w:val="Prrafodelista"/>
        <w:ind w:left="935" w:firstLine="0"/>
      </w:pPr>
      <w:r w:rsidR="646718D6">
        <w:rPr>
          <w:b w:val="0"/>
          <w:bCs w:val="0"/>
        </w:rPr>
        <w:t xml:space="preserve">Auth0: Seleccionado para la autenticación </w:t>
      </w:r>
      <w:r w:rsidR="646718D6">
        <w:rPr>
          <w:b w:val="0"/>
          <w:bCs w:val="0"/>
        </w:rPr>
        <w:t>multifactor</w:t>
      </w:r>
      <w:r w:rsidR="646718D6">
        <w:rPr>
          <w:b w:val="0"/>
          <w:bCs w:val="0"/>
        </w:rPr>
        <w:t xml:space="preserve"> y gestión de usuarios.</w:t>
      </w:r>
    </w:p>
    <w:p w:rsidR="14CF1570" w:rsidP="14CF1570" w:rsidRDefault="14CF1570" w14:paraId="4BA78E5F" w14:textId="23757B50">
      <w:pPr>
        <w:pStyle w:val="Prrafodelista"/>
        <w:ind w:left="935" w:firstLine="0"/>
        <w:rPr>
          <w:b w:val="0"/>
          <w:bCs w:val="0"/>
        </w:rPr>
      </w:pPr>
    </w:p>
    <w:p w:rsidR="610DC551" w:rsidP="14CF1570" w:rsidRDefault="610DC551" w14:paraId="48A15C84" w14:textId="1A5B7A48">
      <w:pPr>
        <w:pStyle w:val="Normal"/>
        <w:ind w:left="227" w:firstLine="0"/>
        <w:rPr>
          <w:b w:val="1"/>
          <w:bCs w:val="1"/>
        </w:rPr>
      </w:pPr>
      <w:r w:rsidRPr="14CF1570" w:rsidR="610DC551">
        <w:rPr>
          <w:b w:val="1"/>
          <w:bCs w:val="1"/>
        </w:rPr>
        <w:t xml:space="preserve">3. </w:t>
      </w:r>
      <w:r w:rsidRPr="14CF1570" w:rsidR="263A9C2D">
        <w:rPr>
          <w:b w:val="1"/>
          <w:bCs w:val="1"/>
        </w:rPr>
        <w:t>Arquitectura del Sistema</w:t>
      </w:r>
    </w:p>
    <w:p w:rsidR="263A9C2D" w:rsidP="14CF1570" w:rsidRDefault="263A9C2D" w14:paraId="1FCF4E76" w14:textId="5731BF7A">
      <w:pPr>
        <w:pStyle w:val="Normal"/>
        <w:ind w:left="227" w:firstLine="0"/>
        <w:rPr>
          <w:b w:val="1"/>
          <w:bCs w:val="1"/>
        </w:rPr>
      </w:pPr>
      <w:r w:rsidRPr="14CF1570" w:rsidR="263A9C2D">
        <w:rPr>
          <w:b w:val="1"/>
          <w:bCs w:val="1"/>
        </w:rPr>
        <w:t>Diagrama de arquitectura.</w:t>
      </w:r>
    </w:p>
    <w:p w:rsidR="14CF1570" w:rsidP="14CF1570" w:rsidRDefault="14CF1570" w14:paraId="048B9066" w14:textId="5B34624E">
      <w:pPr>
        <w:pStyle w:val="Normal"/>
        <w:ind w:left="227" w:firstLine="0"/>
        <w:rPr>
          <w:b w:val="1"/>
          <w:bCs w:val="1"/>
        </w:rPr>
      </w:pPr>
    </w:p>
    <w:p w:rsidR="64D47DF7" w:rsidP="14CF1570" w:rsidRDefault="64D47DF7" w14:paraId="268700C1" w14:textId="0B92F5F5">
      <w:pPr>
        <w:pStyle w:val="Normal"/>
        <w:ind w:left="227" w:firstLine="0"/>
        <w:jc w:val="center"/>
        <w:rPr>
          <w:b w:val="0"/>
          <w:bCs w:val="0"/>
        </w:rPr>
      </w:pPr>
      <w:r w:rsidRPr="14CF1570" w:rsidR="64D47DF7">
        <w:rPr>
          <w:b w:val="1"/>
          <w:bCs w:val="1"/>
        </w:rPr>
        <w:t xml:space="preserve">Figura 9. </w:t>
      </w:r>
      <w:r w:rsidR="64D47DF7">
        <w:rPr>
          <w:b w:val="0"/>
          <w:bCs w:val="0"/>
        </w:rPr>
        <w:t>Diagrama de arquitectura</w:t>
      </w:r>
    </w:p>
    <w:p w:rsidR="64D47DF7" w:rsidP="14CF1570" w:rsidRDefault="64D47DF7" w14:paraId="1A75C84B" w14:textId="53EBBDD2">
      <w:pPr>
        <w:pStyle w:val="Normal"/>
        <w:ind w:left="227" w:firstLine="0"/>
        <w:jc w:val="center"/>
        <w:rPr>
          <w:b w:val="0"/>
          <w:bCs w:val="0"/>
        </w:rPr>
      </w:pPr>
      <w:r w:rsidR="64D47DF7">
        <w:drawing>
          <wp:inline wp14:editId="656441F5" wp14:anchorId="6935AF87">
            <wp:extent cx="1362364" cy="5024400"/>
            <wp:effectExtent l="0" t="0" r="0" b="0"/>
            <wp:docPr id="2141005832" name="" title=""/>
            <wp:cNvGraphicFramePr>
              <a:graphicFrameLocks noChangeAspect="1"/>
            </wp:cNvGraphicFramePr>
            <a:graphic>
              <a:graphicData uri="http://schemas.openxmlformats.org/drawingml/2006/picture">
                <pic:pic>
                  <pic:nvPicPr>
                    <pic:cNvPr id="0" name=""/>
                    <pic:cNvPicPr/>
                  </pic:nvPicPr>
                  <pic:blipFill>
                    <a:blip r:embed="R46c7c87c46944847">
                      <a:extLst>
                        <a:ext xmlns:a="http://schemas.openxmlformats.org/drawingml/2006/main" uri="{28A0092B-C50C-407E-A947-70E740481C1C}">
                          <a14:useLocalDpi val="0"/>
                        </a:ext>
                      </a:extLst>
                    </a:blip>
                    <a:stretch>
                      <a:fillRect/>
                    </a:stretch>
                  </pic:blipFill>
                  <pic:spPr>
                    <a:xfrm>
                      <a:off x="0" y="0"/>
                      <a:ext cx="1362364" cy="5024400"/>
                    </a:xfrm>
                    <a:prstGeom prst="rect">
                      <a:avLst/>
                    </a:prstGeom>
                  </pic:spPr>
                </pic:pic>
              </a:graphicData>
            </a:graphic>
          </wp:inline>
        </w:drawing>
      </w:r>
    </w:p>
    <w:p w:rsidR="14CF1570" w:rsidP="14CF1570" w:rsidRDefault="14CF1570" w14:paraId="19175418" w14:textId="74CBC9BC">
      <w:pPr>
        <w:pStyle w:val="Normal"/>
        <w:ind w:left="227" w:firstLine="709"/>
        <w:jc w:val="both"/>
        <w:rPr>
          <w:b w:val="1"/>
          <w:bCs w:val="1"/>
        </w:rPr>
      </w:pPr>
    </w:p>
    <w:p w:rsidR="64D47DF7" w:rsidP="14CF1570" w:rsidRDefault="64D47DF7" w14:paraId="1F5D2662" w14:textId="56021E4F">
      <w:pPr>
        <w:pStyle w:val="Normal"/>
        <w:ind w:left="227" w:firstLine="709"/>
        <w:jc w:val="both"/>
        <w:rPr>
          <w:b w:val="1"/>
          <w:bCs w:val="1"/>
        </w:rPr>
      </w:pPr>
      <w:r w:rsidRPr="14CF1570" w:rsidR="64D47DF7">
        <w:rPr>
          <w:b w:val="1"/>
          <w:bCs w:val="1"/>
        </w:rPr>
        <w:t>Diseño de la base de Datos</w:t>
      </w:r>
    </w:p>
    <w:p w:rsidR="64D47DF7" w:rsidP="14CF1570" w:rsidRDefault="64D47DF7" w14:paraId="3A8C284F" w14:textId="426B6FFD">
      <w:pPr>
        <w:pStyle w:val="Normal"/>
        <w:ind w:left="227" w:firstLine="0"/>
        <w:jc w:val="both"/>
        <w:rPr>
          <w:b w:val="0"/>
          <w:bCs w:val="0"/>
        </w:rPr>
      </w:pPr>
      <w:r w:rsidR="64D47DF7">
        <w:rPr>
          <w:b w:val="0"/>
          <w:bCs w:val="0"/>
        </w:rPr>
        <w:t>Tecnologia</w:t>
      </w:r>
      <w:r w:rsidR="64D47DF7">
        <w:rPr>
          <w:b w:val="0"/>
          <w:bCs w:val="0"/>
        </w:rPr>
        <w:t>: PostgreSQL</w:t>
      </w:r>
    </w:p>
    <w:p w:rsidR="6845A7B2" w:rsidP="14CF1570" w:rsidRDefault="6845A7B2" w14:paraId="3A6610C1" w14:textId="27BBB7EB">
      <w:pPr>
        <w:pStyle w:val="Ttulo3"/>
      </w:pPr>
      <w:r w:rsidR="6845A7B2">
        <w:rPr/>
        <w:t xml:space="preserve">Algoritmo </w:t>
      </w:r>
      <w:r w:rsidR="4F80C4A0">
        <w:rPr/>
        <w:t>1</w:t>
      </w:r>
      <w:r w:rsidR="6845A7B2">
        <w:rPr/>
        <w:t xml:space="preserve">. </w:t>
      </w:r>
      <w:r w:rsidR="6845A7B2">
        <w:rPr>
          <w:b w:val="0"/>
          <w:bCs w:val="0"/>
        </w:rPr>
        <w:t>Esquema de base de datos.</w:t>
      </w:r>
    </w:p>
    <w:p w:rsidR="64D47DF7" w:rsidP="14CF1570" w:rsidRDefault="64D47DF7" w14:paraId="2EE466AA" w14:textId="7DD5A14F">
      <w:pPr>
        <w:pStyle w:val="Normal"/>
        <w:ind w:left="227" w:firstLine="0"/>
        <w:jc w:val="both"/>
        <w:rPr>
          <w:rFonts w:ascii="Courier" w:hAnsi="Courier" w:eastAsia="Courier" w:cs="Courier"/>
          <w:b w:val="0"/>
          <w:bCs w:val="0"/>
          <w:sz w:val="18"/>
          <w:szCs w:val="18"/>
          <w:lang w:val="en-US"/>
        </w:rPr>
      </w:pPr>
      <w:r w:rsidRPr="14CF1570" w:rsidR="64D47DF7">
        <w:rPr>
          <w:rFonts w:ascii="Courier" w:hAnsi="Courier" w:eastAsia="Courier" w:cs="Courier"/>
          <w:b w:val="0"/>
          <w:bCs w:val="0"/>
          <w:sz w:val="18"/>
          <w:szCs w:val="18"/>
          <w:lang w:val="en-US"/>
        </w:rPr>
        <w:t xml:space="preserve">CREATE TABLE users ( </w:t>
      </w:r>
    </w:p>
    <w:p w:rsidR="64D47DF7" w:rsidP="14CF1570" w:rsidRDefault="64D47DF7" w14:paraId="78E9A2FC" w14:textId="5406A8EE">
      <w:pPr>
        <w:pStyle w:val="Normal"/>
        <w:ind w:left="227" w:firstLine="709"/>
        <w:jc w:val="both"/>
        <w:rPr>
          <w:rFonts w:ascii="Courier" w:hAnsi="Courier" w:eastAsia="Courier" w:cs="Courier"/>
          <w:b w:val="0"/>
          <w:bCs w:val="0"/>
          <w:sz w:val="18"/>
          <w:szCs w:val="18"/>
          <w:lang w:val="en-US"/>
        </w:rPr>
      </w:pPr>
      <w:r w:rsidRPr="14CF1570" w:rsidR="64D47DF7">
        <w:rPr>
          <w:rFonts w:ascii="Courier" w:hAnsi="Courier" w:eastAsia="Courier" w:cs="Courier"/>
          <w:b w:val="0"/>
          <w:bCs w:val="0"/>
          <w:sz w:val="18"/>
          <w:szCs w:val="18"/>
          <w:lang w:val="en-US"/>
        </w:rPr>
        <w:t>user_id</w:t>
      </w:r>
      <w:r w:rsidRPr="14CF1570" w:rsidR="64D47DF7">
        <w:rPr>
          <w:rFonts w:ascii="Courier" w:hAnsi="Courier" w:eastAsia="Courier" w:cs="Courier"/>
          <w:b w:val="0"/>
          <w:bCs w:val="0"/>
          <w:sz w:val="18"/>
          <w:szCs w:val="18"/>
          <w:lang w:val="en-US"/>
        </w:rPr>
        <w:t xml:space="preserve"> SERIAL PRIMARY KEY, </w:t>
      </w:r>
    </w:p>
    <w:p w:rsidR="64D47DF7" w:rsidP="14CF1570" w:rsidRDefault="64D47DF7" w14:paraId="51E34548" w14:textId="05B5C354">
      <w:pPr>
        <w:pStyle w:val="Normal"/>
        <w:ind w:left="227" w:firstLine="709"/>
        <w:jc w:val="both"/>
        <w:rPr>
          <w:rFonts w:ascii="Courier" w:hAnsi="Courier" w:eastAsia="Courier" w:cs="Courier"/>
          <w:b w:val="0"/>
          <w:bCs w:val="0"/>
          <w:sz w:val="18"/>
          <w:szCs w:val="18"/>
          <w:lang w:val="en-US"/>
        </w:rPr>
      </w:pPr>
      <w:r w:rsidRPr="14CF1570" w:rsidR="64D47DF7">
        <w:rPr>
          <w:rFonts w:ascii="Courier" w:hAnsi="Courier" w:eastAsia="Courier" w:cs="Courier"/>
          <w:b w:val="0"/>
          <w:bCs w:val="0"/>
          <w:sz w:val="18"/>
          <w:szCs w:val="18"/>
          <w:lang w:val="en-US"/>
        </w:rPr>
        <w:t xml:space="preserve">username </w:t>
      </w:r>
      <w:r w:rsidRPr="14CF1570" w:rsidR="64D47DF7">
        <w:rPr>
          <w:rFonts w:ascii="Courier" w:hAnsi="Courier" w:eastAsia="Courier" w:cs="Courier"/>
          <w:b w:val="0"/>
          <w:bCs w:val="0"/>
          <w:sz w:val="18"/>
          <w:szCs w:val="18"/>
          <w:lang w:val="en-US"/>
        </w:rPr>
        <w:t>VARCHAR(</w:t>
      </w:r>
      <w:r w:rsidRPr="14CF1570" w:rsidR="64D47DF7">
        <w:rPr>
          <w:rFonts w:ascii="Courier" w:hAnsi="Courier" w:eastAsia="Courier" w:cs="Courier"/>
          <w:b w:val="0"/>
          <w:bCs w:val="0"/>
          <w:sz w:val="18"/>
          <w:szCs w:val="18"/>
          <w:lang w:val="en-US"/>
        </w:rPr>
        <w:t xml:space="preserve">255) UNIQUE NOT NULL, </w:t>
      </w:r>
    </w:p>
    <w:p w:rsidR="64D47DF7" w:rsidP="14CF1570" w:rsidRDefault="64D47DF7" w14:paraId="721FA813" w14:textId="16EB4BC4">
      <w:pPr>
        <w:pStyle w:val="Normal"/>
        <w:ind w:left="227" w:firstLine="709"/>
        <w:jc w:val="both"/>
        <w:rPr>
          <w:rFonts w:ascii="Courier" w:hAnsi="Courier" w:eastAsia="Courier" w:cs="Courier"/>
          <w:b w:val="0"/>
          <w:bCs w:val="0"/>
          <w:sz w:val="18"/>
          <w:szCs w:val="18"/>
          <w:lang w:val="en-US"/>
        </w:rPr>
      </w:pPr>
      <w:r w:rsidRPr="14CF1570" w:rsidR="64D47DF7">
        <w:rPr>
          <w:rFonts w:ascii="Courier" w:hAnsi="Courier" w:eastAsia="Courier" w:cs="Courier"/>
          <w:b w:val="0"/>
          <w:bCs w:val="0"/>
          <w:sz w:val="18"/>
          <w:szCs w:val="18"/>
          <w:lang w:val="en-US"/>
        </w:rPr>
        <w:t>password_hash</w:t>
      </w:r>
      <w:r w:rsidRPr="14CF1570" w:rsidR="64D47DF7">
        <w:rPr>
          <w:rFonts w:ascii="Courier" w:hAnsi="Courier" w:eastAsia="Courier" w:cs="Courier"/>
          <w:b w:val="0"/>
          <w:bCs w:val="0"/>
          <w:sz w:val="18"/>
          <w:szCs w:val="18"/>
          <w:lang w:val="en-US"/>
        </w:rPr>
        <w:t xml:space="preserve"> TEXT NOT NULL, </w:t>
      </w:r>
    </w:p>
    <w:p w:rsidR="64D47DF7" w:rsidP="14CF1570" w:rsidRDefault="64D47DF7" w14:paraId="0291219C" w14:textId="3C87E235">
      <w:pPr>
        <w:pStyle w:val="Normal"/>
        <w:ind w:left="227" w:firstLine="709"/>
        <w:jc w:val="both"/>
        <w:rPr>
          <w:rFonts w:ascii="Courier" w:hAnsi="Courier" w:eastAsia="Courier" w:cs="Courier"/>
          <w:b w:val="0"/>
          <w:bCs w:val="0"/>
          <w:sz w:val="18"/>
          <w:szCs w:val="18"/>
          <w:lang w:val="en-US"/>
        </w:rPr>
      </w:pPr>
      <w:r w:rsidRPr="14CF1570" w:rsidR="64D47DF7">
        <w:rPr>
          <w:rFonts w:ascii="Courier" w:hAnsi="Courier" w:eastAsia="Courier" w:cs="Courier"/>
          <w:b w:val="0"/>
          <w:bCs w:val="0"/>
          <w:sz w:val="18"/>
          <w:szCs w:val="18"/>
          <w:lang w:val="en-US"/>
        </w:rPr>
        <w:t xml:space="preserve">email </w:t>
      </w:r>
      <w:r w:rsidRPr="14CF1570" w:rsidR="64D47DF7">
        <w:rPr>
          <w:rFonts w:ascii="Courier" w:hAnsi="Courier" w:eastAsia="Courier" w:cs="Courier"/>
          <w:b w:val="0"/>
          <w:bCs w:val="0"/>
          <w:sz w:val="18"/>
          <w:szCs w:val="18"/>
          <w:lang w:val="en-US"/>
        </w:rPr>
        <w:t>VARCHAR(</w:t>
      </w:r>
      <w:r w:rsidRPr="14CF1570" w:rsidR="64D47DF7">
        <w:rPr>
          <w:rFonts w:ascii="Courier" w:hAnsi="Courier" w:eastAsia="Courier" w:cs="Courier"/>
          <w:b w:val="0"/>
          <w:bCs w:val="0"/>
          <w:sz w:val="18"/>
          <w:szCs w:val="18"/>
          <w:lang w:val="en-US"/>
        </w:rPr>
        <w:t xml:space="preserve">255) UNIQUE NOT NULL, </w:t>
      </w:r>
    </w:p>
    <w:p w:rsidR="64D47DF7" w:rsidP="14CF1570" w:rsidRDefault="64D47DF7" w14:paraId="01A530A6" w14:textId="7DFB23C1">
      <w:pPr>
        <w:pStyle w:val="Normal"/>
        <w:ind w:left="227" w:firstLine="709"/>
        <w:jc w:val="both"/>
        <w:rPr>
          <w:rFonts w:ascii="Courier" w:hAnsi="Courier" w:eastAsia="Courier" w:cs="Courier"/>
          <w:b w:val="0"/>
          <w:bCs w:val="0"/>
          <w:sz w:val="18"/>
          <w:szCs w:val="18"/>
          <w:lang w:val="en-US"/>
        </w:rPr>
      </w:pPr>
      <w:r w:rsidRPr="14CF1570" w:rsidR="64D47DF7">
        <w:rPr>
          <w:rFonts w:ascii="Courier" w:hAnsi="Courier" w:eastAsia="Courier" w:cs="Courier"/>
          <w:b w:val="0"/>
          <w:bCs w:val="0"/>
          <w:sz w:val="18"/>
          <w:szCs w:val="18"/>
          <w:lang w:val="en-US"/>
        </w:rPr>
        <w:t>created_at</w:t>
      </w:r>
      <w:r w:rsidRPr="14CF1570" w:rsidR="64D47DF7">
        <w:rPr>
          <w:rFonts w:ascii="Courier" w:hAnsi="Courier" w:eastAsia="Courier" w:cs="Courier"/>
          <w:b w:val="0"/>
          <w:bCs w:val="0"/>
          <w:sz w:val="18"/>
          <w:szCs w:val="18"/>
          <w:lang w:val="en-US"/>
        </w:rPr>
        <w:t xml:space="preserve"> TIMESTAMP DEFAULT CURRENT_</w:t>
      </w:r>
      <w:r w:rsidRPr="14CF1570" w:rsidR="64D47DF7">
        <w:rPr>
          <w:rFonts w:ascii="Courier" w:hAnsi="Courier" w:eastAsia="Courier" w:cs="Courier"/>
          <w:b w:val="0"/>
          <w:bCs w:val="0"/>
          <w:sz w:val="18"/>
          <w:szCs w:val="18"/>
          <w:lang w:val="en-US"/>
        </w:rPr>
        <w:t xml:space="preserve">TIMESTAMP </w:t>
      </w:r>
    </w:p>
    <w:p w:rsidR="64D47DF7" w:rsidP="14CF1570" w:rsidRDefault="64D47DF7" w14:paraId="58699322" w14:textId="1CF5B5EC">
      <w:pPr>
        <w:pStyle w:val="Normal"/>
        <w:ind w:left="227" w:firstLine="0"/>
        <w:jc w:val="both"/>
        <w:rPr>
          <w:rFonts w:ascii="Courier" w:hAnsi="Courier" w:eastAsia="Courier" w:cs="Courier"/>
          <w:b w:val="0"/>
          <w:bCs w:val="0"/>
          <w:sz w:val="18"/>
          <w:szCs w:val="18"/>
          <w:lang w:val="en-US"/>
        </w:rPr>
      </w:pPr>
      <w:r w:rsidRPr="14CF1570" w:rsidR="64D47DF7">
        <w:rPr>
          <w:rFonts w:ascii="Courier" w:hAnsi="Courier" w:eastAsia="Courier" w:cs="Courier"/>
          <w:b w:val="0"/>
          <w:bCs w:val="0"/>
          <w:sz w:val="18"/>
          <w:szCs w:val="18"/>
          <w:lang w:val="en-US"/>
        </w:rPr>
        <w:t>)</w:t>
      </w:r>
      <w:r w:rsidRPr="14CF1570" w:rsidR="64D47DF7">
        <w:rPr>
          <w:rFonts w:ascii="Courier" w:hAnsi="Courier" w:eastAsia="Courier" w:cs="Courier"/>
          <w:b w:val="0"/>
          <w:bCs w:val="0"/>
          <w:sz w:val="18"/>
          <w:szCs w:val="18"/>
          <w:lang w:val="en-US"/>
        </w:rPr>
        <w:t xml:space="preserve">; </w:t>
      </w:r>
    </w:p>
    <w:p w:rsidR="14CF1570" w:rsidP="14CF1570" w:rsidRDefault="14CF1570" w14:paraId="2D9128D4" w14:textId="0A0E958B">
      <w:pPr>
        <w:pStyle w:val="Normal"/>
        <w:ind w:left="227" w:firstLine="0"/>
        <w:jc w:val="both"/>
        <w:rPr>
          <w:rFonts w:ascii="Courier" w:hAnsi="Courier" w:eastAsia="Courier" w:cs="Courier"/>
          <w:b w:val="0"/>
          <w:bCs w:val="0"/>
          <w:sz w:val="18"/>
          <w:szCs w:val="18"/>
          <w:lang w:val="en-US"/>
        </w:rPr>
      </w:pPr>
    </w:p>
    <w:p w:rsidR="64D47DF7" w:rsidP="14CF1570" w:rsidRDefault="64D47DF7" w14:paraId="4C07EA69" w14:textId="4714825F">
      <w:pPr>
        <w:pStyle w:val="Normal"/>
        <w:ind w:left="227" w:firstLine="0"/>
        <w:jc w:val="both"/>
        <w:rPr>
          <w:rFonts w:ascii="Courier" w:hAnsi="Courier" w:eastAsia="Courier" w:cs="Courier"/>
          <w:b w:val="0"/>
          <w:bCs w:val="0"/>
          <w:sz w:val="18"/>
          <w:szCs w:val="18"/>
          <w:lang w:val="en-US"/>
        </w:rPr>
      </w:pPr>
      <w:r w:rsidRPr="14CF1570" w:rsidR="64D47DF7">
        <w:rPr>
          <w:rFonts w:ascii="Courier" w:hAnsi="Courier" w:eastAsia="Courier" w:cs="Courier"/>
          <w:b w:val="0"/>
          <w:bCs w:val="0"/>
          <w:sz w:val="18"/>
          <w:szCs w:val="18"/>
          <w:lang w:val="en-US"/>
        </w:rPr>
        <w:t xml:space="preserve">CREATE TABLE </w:t>
      </w:r>
      <w:r w:rsidRPr="14CF1570" w:rsidR="64D47DF7">
        <w:rPr>
          <w:rFonts w:ascii="Courier" w:hAnsi="Courier" w:eastAsia="Courier" w:cs="Courier"/>
          <w:b w:val="0"/>
          <w:bCs w:val="0"/>
          <w:sz w:val="18"/>
          <w:szCs w:val="18"/>
          <w:lang w:val="en-US"/>
        </w:rPr>
        <w:t>vein_data</w:t>
      </w:r>
      <w:r w:rsidRPr="14CF1570" w:rsidR="64D47DF7">
        <w:rPr>
          <w:rFonts w:ascii="Courier" w:hAnsi="Courier" w:eastAsia="Courier" w:cs="Courier"/>
          <w:b w:val="0"/>
          <w:bCs w:val="0"/>
          <w:sz w:val="18"/>
          <w:szCs w:val="18"/>
          <w:lang w:val="en-US"/>
        </w:rPr>
        <w:t xml:space="preserve"> ( </w:t>
      </w:r>
    </w:p>
    <w:p w:rsidR="64D47DF7" w:rsidP="14CF1570" w:rsidRDefault="64D47DF7" w14:paraId="51C656B5" w14:textId="252537F7">
      <w:pPr>
        <w:pStyle w:val="Normal"/>
        <w:ind w:left="227" w:firstLine="709"/>
        <w:jc w:val="both"/>
        <w:rPr>
          <w:rFonts w:ascii="Courier" w:hAnsi="Courier" w:eastAsia="Courier" w:cs="Courier"/>
          <w:b w:val="0"/>
          <w:bCs w:val="0"/>
          <w:sz w:val="18"/>
          <w:szCs w:val="18"/>
          <w:lang w:val="en-US"/>
        </w:rPr>
      </w:pPr>
      <w:r w:rsidRPr="14CF1570" w:rsidR="64D47DF7">
        <w:rPr>
          <w:rFonts w:ascii="Courier" w:hAnsi="Courier" w:eastAsia="Courier" w:cs="Courier"/>
          <w:b w:val="0"/>
          <w:bCs w:val="0"/>
          <w:sz w:val="18"/>
          <w:szCs w:val="18"/>
          <w:lang w:val="en-US"/>
        </w:rPr>
        <w:t>vein_id</w:t>
      </w:r>
      <w:r w:rsidRPr="14CF1570" w:rsidR="64D47DF7">
        <w:rPr>
          <w:rFonts w:ascii="Courier" w:hAnsi="Courier" w:eastAsia="Courier" w:cs="Courier"/>
          <w:b w:val="0"/>
          <w:bCs w:val="0"/>
          <w:sz w:val="18"/>
          <w:szCs w:val="18"/>
          <w:lang w:val="en-US"/>
        </w:rPr>
        <w:t xml:space="preserve"> SERIAL PRIMARY KEY, </w:t>
      </w:r>
    </w:p>
    <w:p w:rsidR="64D47DF7" w:rsidP="14CF1570" w:rsidRDefault="64D47DF7" w14:paraId="09E8462A" w14:textId="0E6E62EA">
      <w:pPr>
        <w:pStyle w:val="Normal"/>
        <w:ind w:left="227" w:firstLine="709"/>
        <w:jc w:val="both"/>
        <w:rPr>
          <w:rFonts w:ascii="Courier" w:hAnsi="Courier" w:eastAsia="Courier" w:cs="Courier"/>
          <w:b w:val="0"/>
          <w:bCs w:val="0"/>
          <w:sz w:val="18"/>
          <w:szCs w:val="18"/>
          <w:lang w:val="en-US"/>
        </w:rPr>
      </w:pPr>
      <w:r w:rsidRPr="14CF1570" w:rsidR="64D47DF7">
        <w:rPr>
          <w:rFonts w:ascii="Courier" w:hAnsi="Courier" w:eastAsia="Courier" w:cs="Courier"/>
          <w:b w:val="0"/>
          <w:bCs w:val="0"/>
          <w:sz w:val="18"/>
          <w:szCs w:val="18"/>
          <w:lang w:val="en-US"/>
        </w:rPr>
        <w:t>user_id</w:t>
      </w:r>
      <w:r w:rsidRPr="14CF1570" w:rsidR="64D47DF7">
        <w:rPr>
          <w:rFonts w:ascii="Courier" w:hAnsi="Courier" w:eastAsia="Courier" w:cs="Courier"/>
          <w:b w:val="0"/>
          <w:bCs w:val="0"/>
          <w:sz w:val="18"/>
          <w:szCs w:val="18"/>
          <w:lang w:val="en-US"/>
        </w:rPr>
        <w:t xml:space="preserve"> INT REFERENCES users(</w:t>
      </w:r>
      <w:r w:rsidRPr="14CF1570" w:rsidR="64D47DF7">
        <w:rPr>
          <w:rFonts w:ascii="Courier" w:hAnsi="Courier" w:eastAsia="Courier" w:cs="Courier"/>
          <w:b w:val="0"/>
          <w:bCs w:val="0"/>
          <w:sz w:val="18"/>
          <w:szCs w:val="18"/>
          <w:lang w:val="en-US"/>
        </w:rPr>
        <w:t>user_id</w:t>
      </w:r>
      <w:r w:rsidRPr="14CF1570" w:rsidR="64D47DF7">
        <w:rPr>
          <w:rFonts w:ascii="Courier" w:hAnsi="Courier" w:eastAsia="Courier" w:cs="Courier"/>
          <w:b w:val="0"/>
          <w:bCs w:val="0"/>
          <w:sz w:val="18"/>
          <w:szCs w:val="18"/>
          <w:lang w:val="en-US"/>
        </w:rPr>
        <w:t xml:space="preserve">), </w:t>
      </w:r>
    </w:p>
    <w:p w:rsidR="64D47DF7" w:rsidP="14CF1570" w:rsidRDefault="64D47DF7" w14:paraId="28627C6C" w14:textId="20B2864B">
      <w:pPr>
        <w:pStyle w:val="Normal"/>
        <w:ind w:left="227" w:firstLine="709"/>
        <w:jc w:val="both"/>
        <w:rPr>
          <w:rFonts w:ascii="Courier" w:hAnsi="Courier" w:eastAsia="Courier" w:cs="Courier"/>
          <w:b w:val="0"/>
          <w:bCs w:val="0"/>
          <w:sz w:val="18"/>
          <w:szCs w:val="18"/>
          <w:lang w:val="en-US"/>
        </w:rPr>
      </w:pPr>
      <w:r w:rsidRPr="14CF1570" w:rsidR="64D47DF7">
        <w:rPr>
          <w:rFonts w:ascii="Courier" w:hAnsi="Courier" w:eastAsia="Courier" w:cs="Courier"/>
          <w:b w:val="0"/>
          <w:bCs w:val="0"/>
          <w:sz w:val="18"/>
          <w:szCs w:val="18"/>
          <w:lang w:val="en-US"/>
        </w:rPr>
        <w:t>vein_image</w:t>
      </w:r>
      <w:r w:rsidRPr="14CF1570" w:rsidR="64D47DF7">
        <w:rPr>
          <w:rFonts w:ascii="Courier" w:hAnsi="Courier" w:eastAsia="Courier" w:cs="Courier"/>
          <w:b w:val="0"/>
          <w:bCs w:val="0"/>
          <w:sz w:val="18"/>
          <w:szCs w:val="18"/>
          <w:lang w:val="en-US"/>
        </w:rPr>
        <w:t xml:space="preserve"> BYTEA NOT NULL, </w:t>
      </w:r>
    </w:p>
    <w:p w:rsidR="64D47DF7" w:rsidP="14CF1570" w:rsidRDefault="64D47DF7" w14:paraId="2C2AFD91" w14:textId="0071B013">
      <w:pPr>
        <w:pStyle w:val="Normal"/>
        <w:ind w:left="227" w:firstLine="709"/>
        <w:jc w:val="both"/>
        <w:rPr>
          <w:rFonts w:ascii="Courier" w:hAnsi="Courier" w:eastAsia="Courier" w:cs="Courier"/>
          <w:b w:val="0"/>
          <w:bCs w:val="0"/>
          <w:sz w:val="18"/>
          <w:szCs w:val="18"/>
          <w:lang w:val="en-US"/>
        </w:rPr>
      </w:pPr>
      <w:r w:rsidRPr="14CF1570" w:rsidR="64D47DF7">
        <w:rPr>
          <w:rFonts w:ascii="Courier" w:hAnsi="Courier" w:eastAsia="Courier" w:cs="Courier"/>
          <w:b w:val="0"/>
          <w:bCs w:val="0"/>
          <w:sz w:val="18"/>
          <w:szCs w:val="18"/>
          <w:lang w:val="en-US"/>
        </w:rPr>
        <w:t>encrypted_features</w:t>
      </w:r>
      <w:r w:rsidRPr="14CF1570" w:rsidR="64D47DF7">
        <w:rPr>
          <w:rFonts w:ascii="Courier" w:hAnsi="Courier" w:eastAsia="Courier" w:cs="Courier"/>
          <w:b w:val="0"/>
          <w:bCs w:val="0"/>
          <w:sz w:val="18"/>
          <w:szCs w:val="18"/>
          <w:lang w:val="en-US"/>
        </w:rPr>
        <w:t xml:space="preserve"> BYTEA NOT NULL, </w:t>
      </w:r>
    </w:p>
    <w:p w:rsidR="64D47DF7" w:rsidP="14CF1570" w:rsidRDefault="64D47DF7" w14:paraId="70FED551" w14:textId="2C351833">
      <w:pPr>
        <w:pStyle w:val="Normal"/>
        <w:ind w:left="227" w:firstLine="709"/>
        <w:jc w:val="both"/>
        <w:rPr>
          <w:rFonts w:ascii="Courier" w:hAnsi="Courier" w:eastAsia="Courier" w:cs="Courier"/>
          <w:b w:val="0"/>
          <w:bCs w:val="0"/>
          <w:sz w:val="18"/>
          <w:szCs w:val="18"/>
          <w:lang w:val="en-US"/>
        </w:rPr>
      </w:pPr>
      <w:r w:rsidRPr="14CF1570" w:rsidR="64D47DF7">
        <w:rPr>
          <w:rFonts w:ascii="Courier" w:hAnsi="Courier" w:eastAsia="Courier" w:cs="Courier"/>
          <w:b w:val="0"/>
          <w:bCs w:val="0"/>
          <w:sz w:val="18"/>
          <w:szCs w:val="18"/>
          <w:lang w:val="en-US"/>
        </w:rPr>
        <w:t>created_at</w:t>
      </w:r>
      <w:r w:rsidRPr="14CF1570" w:rsidR="64D47DF7">
        <w:rPr>
          <w:rFonts w:ascii="Courier" w:hAnsi="Courier" w:eastAsia="Courier" w:cs="Courier"/>
          <w:b w:val="0"/>
          <w:bCs w:val="0"/>
          <w:sz w:val="18"/>
          <w:szCs w:val="18"/>
          <w:lang w:val="en-US"/>
        </w:rPr>
        <w:t xml:space="preserve"> TIMESTAMP DEFAULT CURRENT_</w:t>
      </w:r>
      <w:r w:rsidRPr="14CF1570" w:rsidR="64D47DF7">
        <w:rPr>
          <w:rFonts w:ascii="Courier" w:hAnsi="Courier" w:eastAsia="Courier" w:cs="Courier"/>
          <w:b w:val="0"/>
          <w:bCs w:val="0"/>
          <w:sz w:val="18"/>
          <w:szCs w:val="18"/>
          <w:lang w:val="en-US"/>
        </w:rPr>
        <w:t xml:space="preserve">TIMESTAMP </w:t>
      </w:r>
    </w:p>
    <w:p w:rsidR="64D47DF7" w:rsidP="14CF1570" w:rsidRDefault="64D47DF7" w14:paraId="04525875" w14:textId="6874055A">
      <w:pPr>
        <w:pStyle w:val="Normal"/>
        <w:ind w:left="227" w:firstLine="0"/>
        <w:jc w:val="both"/>
        <w:rPr>
          <w:rFonts w:ascii="Courier" w:hAnsi="Courier" w:eastAsia="Courier" w:cs="Courier"/>
          <w:b w:val="0"/>
          <w:bCs w:val="0"/>
          <w:sz w:val="18"/>
          <w:szCs w:val="18"/>
          <w:lang w:val="en-US"/>
        </w:rPr>
      </w:pPr>
      <w:r w:rsidRPr="14CF1570" w:rsidR="64D47DF7">
        <w:rPr>
          <w:rFonts w:ascii="Courier" w:hAnsi="Courier" w:eastAsia="Courier" w:cs="Courier"/>
          <w:b w:val="0"/>
          <w:bCs w:val="0"/>
          <w:sz w:val="18"/>
          <w:szCs w:val="18"/>
          <w:lang w:val="en-US"/>
        </w:rPr>
        <w:t>);</w:t>
      </w:r>
    </w:p>
    <w:p w:rsidR="14CF1570" w:rsidP="14CF1570" w:rsidRDefault="14CF1570" w14:paraId="541BD833" w14:textId="4545C949">
      <w:pPr>
        <w:pStyle w:val="Normal"/>
        <w:ind w:left="227" w:firstLine="0"/>
        <w:jc w:val="both"/>
        <w:rPr>
          <w:rFonts w:ascii="Courier" w:hAnsi="Courier" w:eastAsia="Courier" w:cs="Courier"/>
          <w:b w:val="0"/>
          <w:bCs w:val="0"/>
          <w:sz w:val="18"/>
          <w:szCs w:val="18"/>
          <w:lang w:val="en-US"/>
        </w:rPr>
      </w:pPr>
    </w:p>
    <w:p w:rsidR="2F9D51A1" w:rsidP="14CF1570" w:rsidRDefault="2F9D51A1" w14:paraId="63C95BA9" w14:textId="67290C8D">
      <w:pPr>
        <w:pStyle w:val="Normal"/>
        <w:ind w:left="227" w:firstLine="0"/>
        <w:jc w:val="both"/>
        <w:rPr>
          <w:b w:val="0"/>
          <w:bCs w:val="0"/>
          <w:lang w:val="en-US"/>
        </w:rPr>
      </w:pPr>
      <w:r w:rsidRPr="14CF1570" w:rsidR="2F9D51A1">
        <w:rPr>
          <w:b w:val="1"/>
          <w:bCs w:val="1"/>
          <w:lang w:val="en-US"/>
        </w:rPr>
        <w:t xml:space="preserve">4.- </w:t>
      </w:r>
      <w:r w:rsidRPr="14CF1570" w:rsidR="4D0795E1">
        <w:rPr>
          <w:b w:val="1"/>
          <w:bCs w:val="1"/>
          <w:lang w:val="en-US"/>
        </w:rPr>
        <w:t>Diseño</w:t>
      </w:r>
      <w:r w:rsidRPr="14CF1570" w:rsidR="4D0795E1">
        <w:rPr>
          <w:b w:val="1"/>
          <w:bCs w:val="1"/>
          <w:lang w:val="en-US"/>
        </w:rPr>
        <w:t xml:space="preserve"> de la interfaz de usuario</w:t>
      </w:r>
    </w:p>
    <w:p w:rsidR="4D0795E1" w:rsidP="14CF1570" w:rsidRDefault="4D0795E1" w14:paraId="4447DFFC" w14:textId="41DCAF81">
      <w:pPr>
        <w:pStyle w:val="Normal"/>
        <w:ind w:left="227" w:firstLine="0"/>
        <w:jc w:val="both"/>
        <w:rPr>
          <w:b w:val="0"/>
          <w:bCs w:val="0"/>
          <w:lang w:val="en-US"/>
        </w:rPr>
      </w:pPr>
      <w:r w:rsidRPr="14CF1570" w:rsidR="4D0795E1">
        <w:rPr>
          <w:b w:val="0"/>
          <w:bCs w:val="0"/>
          <w:lang w:val="en-US"/>
        </w:rPr>
        <w:t>Tecnología</w:t>
      </w:r>
      <w:r w:rsidRPr="14CF1570" w:rsidR="4D0795E1">
        <w:rPr>
          <w:b w:val="0"/>
          <w:bCs w:val="0"/>
          <w:lang w:val="en-US"/>
        </w:rPr>
        <w:t xml:space="preserve">: Java/Kotlin para la </w:t>
      </w:r>
      <w:r w:rsidRPr="14CF1570" w:rsidR="4D0795E1">
        <w:rPr>
          <w:b w:val="0"/>
          <w:bCs w:val="0"/>
          <w:lang w:val="en-US"/>
        </w:rPr>
        <w:t>aplicación</w:t>
      </w:r>
      <w:r w:rsidRPr="14CF1570" w:rsidR="4D0795E1">
        <w:rPr>
          <w:b w:val="0"/>
          <w:bCs w:val="0"/>
          <w:lang w:val="en-US"/>
        </w:rPr>
        <w:t xml:space="preserve"> </w:t>
      </w:r>
      <w:r w:rsidRPr="14CF1570" w:rsidR="4D0795E1">
        <w:rPr>
          <w:b w:val="0"/>
          <w:bCs w:val="0"/>
          <w:lang w:val="en-US"/>
        </w:rPr>
        <w:t>móvil</w:t>
      </w:r>
    </w:p>
    <w:p w:rsidR="4D0795E1" w:rsidP="14CF1570" w:rsidRDefault="4D0795E1" w14:paraId="6ADCC75F" w14:textId="31FA788D">
      <w:pPr>
        <w:pStyle w:val="Normal"/>
        <w:ind w:left="227" w:firstLine="0"/>
        <w:jc w:val="both"/>
        <w:rPr>
          <w:b w:val="0"/>
          <w:bCs w:val="0"/>
          <w:lang w:val="en-US"/>
        </w:rPr>
      </w:pPr>
      <w:r w:rsidRPr="14CF1570" w:rsidR="4D0795E1">
        <w:rPr>
          <w:b w:val="0"/>
          <w:bCs w:val="0"/>
          <w:lang w:val="en-US"/>
        </w:rPr>
        <w:t>Wireframes:</w:t>
      </w:r>
    </w:p>
    <w:p w:rsidR="4D0795E1" w:rsidP="14CF1570" w:rsidRDefault="4D0795E1" w14:paraId="69D91852" w14:textId="48D0E197">
      <w:pPr>
        <w:pStyle w:val="Prrafodelista"/>
        <w:numPr>
          <w:ilvl w:val="0"/>
          <w:numId w:val="12"/>
        </w:numPr>
        <w:jc w:val="both"/>
        <w:rPr>
          <w:b w:val="0"/>
          <w:bCs w:val="0"/>
          <w:lang w:val="en-US"/>
        </w:rPr>
      </w:pPr>
      <w:r w:rsidRPr="14CF1570" w:rsidR="4D0795E1">
        <w:rPr>
          <w:b w:val="0"/>
          <w:bCs w:val="0"/>
          <w:lang w:val="en-US"/>
        </w:rPr>
        <w:t>Pantalla</w:t>
      </w:r>
      <w:r w:rsidRPr="14CF1570" w:rsidR="4D0795E1">
        <w:rPr>
          <w:b w:val="0"/>
          <w:bCs w:val="0"/>
          <w:lang w:val="en-US"/>
        </w:rPr>
        <w:t xml:space="preserve"> de </w:t>
      </w:r>
      <w:r w:rsidRPr="14CF1570" w:rsidR="4D0795E1">
        <w:rPr>
          <w:b w:val="0"/>
          <w:bCs w:val="0"/>
          <w:lang w:val="en-US"/>
        </w:rPr>
        <w:t>Inicio</w:t>
      </w:r>
      <w:r w:rsidRPr="14CF1570" w:rsidR="4D0795E1">
        <w:rPr>
          <w:b w:val="0"/>
          <w:bCs w:val="0"/>
          <w:lang w:val="en-US"/>
        </w:rPr>
        <w:t xml:space="preserve"> de </w:t>
      </w:r>
      <w:r w:rsidRPr="14CF1570" w:rsidR="4D0795E1">
        <w:rPr>
          <w:b w:val="0"/>
          <w:bCs w:val="0"/>
          <w:lang w:val="en-US"/>
        </w:rPr>
        <w:t>Sesión</w:t>
      </w:r>
    </w:p>
    <w:p w:rsidR="4D0795E1" w:rsidP="14CF1570" w:rsidRDefault="4D0795E1" w14:paraId="42910D93" w14:textId="0331E415">
      <w:pPr>
        <w:pStyle w:val="Prrafodelista"/>
        <w:ind w:left="935" w:firstLine="0"/>
        <w:jc w:val="both"/>
        <w:rPr>
          <w:b w:val="0"/>
          <w:bCs w:val="0"/>
          <w:lang w:val="en-US"/>
        </w:rPr>
      </w:pPr>
      <w:r w:rsidRPr="14CF1570" w:rsidR="4D0795E1">
        <w:rPr>
          <w:b w:val="0"/>
          <w:bCs w:val="0"/>
          <w:lang w:val="en-US"/>
        </w:rPr>
        <w:t xml:space="preserve">Campos: Correo </w:t>
      </w:r>
      <w:r w:rsidRPr="14CF1570" w:rsidR="4D0795E1">
        <w:rPr>
          <w:b w:val="0"/>
          <w:bCs w:val="0"/>
          <w:lang w:val="en-US"/>
        </w:rPr>
        <w:t>Electrónico</w:t>
      </w:r>
      <w:r w:rsidRPr="14CF1570" w:rsidR="4D0795E1">
        <w:rPr>
          <w:b w:val="0"/>
          <w:bCs w:val="0"/>
          <w:lang w:val="en-US"/>
        </w:rPr>
        <w:t xml:space="preserve">, </w:t>
      </w:r>
      <w:r w:rsidRPr="14CF1570" w:rsidR="4D0795E1">
        <w:rPr>
          <w:b w:val="0"/>
          <w:bCs w:val="0"/>
          <w:lang w:val="en-US"/>
        </w:rPr>
        <w:t>Contraseña</w:t>
      </w:r>
    </w:p>
    <w:p w:rsidR="4D0795E1" w:rsidP="14CF1570" w:rsidRDefault="4D0795E1" w14:paraId="65266AD8" w14:textId="4973B08E">
      <w:pPr>
        <w:pStyle w:val="Prrafodelista"/>
        <w:ind w:left="935" w:firstLine="0"/>
        <w:jc w:val="both"/>
        <w:rPr>
          <w:b w:val="0"/>
          <w:bCs w:val="0"/>
          <w:lang w:val="en-US"/>
        </w:rPr>
      </w:pPr>
      <w:r w:rsidRPr="14CF1570" w:rsidR="4D0795E1">
        <w:rPr>
          <w:b w:val="0"/>
          <w:bCs w:val="0"/>
          <w:lang w:val="en-US"/>
        </w:rPr>
        <w:t>Botón</w:t>
      </w:r>
      <w:r w:rsidRPr="14CF1570" w:rsidR="4D0795E1">
        <w:rPr>
          <w:b w:val="0"/>
          <w:bCs w:val="0"/>
          <w:lang w:val="en-US"/>
        </w:rPr>
        <w:t xml:space="preserve">: </w:t>
      </w:r>
      <w:r w:rsidRPr="14CF1570" w:rsidR="4D0795E1">
        <w:rPr>
          <w:b w:val="0"/>
          <w:bCs w:val="0"/>
          <w:lang w:val="en-US"/>
        </w:rPr>
        <w:t>Iniciar</w:t>
      </w:r>
      <w:r w:rsidRPr="14CF1570" w:rsidR="4D0795E1">
        <w:rPr>
          <w:b w:val="0"/>
          <w:bCs w:val="0"/>
          <w:lang w:val="en-US"/>
        </w:rPr>
        <w:t xml:space="preserve"> </w:t>
      </w:r>
      <w:r w:rsidRPr="14CF1570" w:rsidR="4D0795E1">
        <w:rPr>
          <w:b w:val="0"/>
          <w:bCs w:val="0"/>
          <w:lang w:val="en-US"/>
        </w:rPr>
        <w:t>Sesión</w:t>
      </w:r>
    </w:p>
    <w:p w:rsidR="4D0795E1" w:rsidP="14CF1570" w:rsidRDefault="4D0795E1" w14:paraId="235063E8" w14:textId="1697ED8E">
      <w:pPr>
        <w:pStyle w:val="Prrafodelista"/>
        <w:numPr>
          <w:ilvl w:val="0"/>
          <w:numId w:val="12"/>
        </w:numPr>
        <w:jc w:val="both"/>
        <w:rPr>
          <w:b w:val="0"/>
          <w:bCs w:val="0"/>
          <w:lang w:val="en-US"/>
        </w:rPr>
      </w:pPr>
      <w:r w:rsidRPr="14CF1570" w:rsidR="4D0795E1">
        <w:rPr>
          <w:b w:val="0"/>
          <w:bCs w:val="0"/>
          <w:lang w:val="en-US"/>
        </w:rPr>
        <w:t>Pantalla</w:t>
      </w:r>
      <w:r w:rsidRPr="14CF1570" w:rsidR="4D0795E1">
        <w:rPr>
          <w:b w:val="0"/>
          <w:bCs w:val="0"/>
          <w:lang w:val="en-US"/>
        </w:rPr>
        <w:t xml:space="preserve"> de </w:t>
      </w:r>
      <w:r w:rsidRPr="14CF1570" w:rsidR="4D0795E1">
        <w:rPr>
          <w:b w:val="0"/>
          <w:bCs w:val="0"/>
          <w:lang w:val="en-US"/>
        </w:rPr>
        <w:t>Registro</w:t>
      </w:r>
    </w:p>
    <w:p w:rsidR="4D0795E1" w:rsidP="14CF1570" w:rsidRDefault="4D0795E1" w14:paraId="5916BBAF" w14:textId="4DB1F6C2">
      <w:pPr>
        <w:pStyle w:val="Prrafodelista"/>
        <w:ind w:left="935" w:firstLine="0"/>
        <w:jc w:val="both"/>
        <w:rPr>
          <w:b w:val="0"/>
          <w:bCs w:val="0"/>
          <w:lang w:val="en-US"/>
        </w:rPr>
      </w:pPr>
      <w:r w:rsidRPr="14CF1570" w:rsidR="4D0795E1">
        <w:rPr>
          <w:b w:val="0"/>
          <w:bCs w:val="0"/>
          <w:lang w:val="en-US"/>
        </w:rPr>
        <w:t xml:space="preserve">Campos: Nombre de Usuario, Correo </w:t>
      </w:r>
      <w:r w:rsidRPr="14CF1570" w:rsidR="4D0795E1">
        <w:rPr>
          <w:b w:val="0"/>
          <w:bCs w:val="0"/>
          <w:lang w:val="en-US"/>
        </w:rPr>
        <w:t>Electrónico</w:t>
      </w:r>
      <w:r w:rsidRPr="14CF1570" w:rsidR="4D0795E1">
        <w:rPr>
          <w:b w:val="0"/>
          <w:bCs w:val="0"/>
          <w:lang w:val="en-US"/>
        </w:rPr>
        <w:t xml:space="preserve">, </w:t>
      </w:r>
      <w:r w:rsidRPr="14CF1570" w:rsidR="4D0795E1">
        <w:rPr>
          <w:b w:val="0"/>
          <w:bCs w:val="0"/>
          <w:lang w:val="en-US"/>
        </w:rPr>
        <w:t>Contraseña</w:t>
      </w:r>
      <w:r w:rsidRPr="14CF1570" w:rsidR="4D0795E1">
        <w:rPr>
          <w:b w:val="0"/>
          <w:bCs w:val="0"/>
          <w:lang w:val="en-US"/>
        </w:rPr>
        <w:t xml:space="preserve">, </w:t>
      </w:r>
      <w:r w:rsidRPr="14CF1570" w:rsidR="4D0795E1">
        <w:rPr>
          <w:b w:val="0"/>
          <w:bCs w:val="0"/>
          <w:lang w:val="en-US"/>
        </w:rPr>
        <w:t>Confirmar</w:t>
      </w:r>
      <w:r w:rsidRPr="14CF1570" w:rsidR="4D0795E1">
        <w:rPr>
          <w:b w:val="0"/>
          <w:bCs w:val="0"/>
          <w:lang w:val="en-US"/>
        </w:rPr>
        <w:t xml:space="preserve"> </w:t>
      </w:r>
      <w:r w:rsidRPr="14CF1570" w:rsidR="4D0795E1">
        <w:rPr>
          <w:b w:val="0"/>
          <w:bCs w:val="0"/>
          <w:lang w:val="en-US"/>
        </w:rPr>
        <w:t>Contraseña</w:t>
      </w:r>
    </w:p>
    <w:p w:rsidR="4D0795E1" w:rsidP="14CF1570" w:rsidRDefault="4D0795E1" w14:paraId="04269C44" w14:textId="5786FFC9">
      <w:pPr>
        <w:pStyle w:val="Prrafodelista"/>
        <w:ind w:left="935" w:firstLine="0"/>
        <w:jc w:val="both"/>
        <w:rPr>
          <w:b w:val="0"/>
          <w:bCs w:val="0"/>
          <w:lang w:val="en-US"/>
        </w:rPr>
      </w:pPr>
      <w:r w:rsidRPr="14CF1570" w:rsidR="4D0795E1">
        <w:rPr>
          <w:b w:val="0"/>
          <w:bCs w:val="0"/>
          <w:lang w:val="en-US"/>
        </w:rPr>
        <w:t>Botón</w:t>
      </w:r>
      <w:r w:rsidRPr="14CF1570" w:rsidR="4D0795E1">
        <w:rPr>
          <w:b w:val="0"/>
          <w:bCs w:val="0"/>
          <w:lang w:val="en-US"/>
        </w:rPr>
        <w:t xml:space="preserve">: </w:t>
      </w:r>
      <w:r w:rsidRPr="14CF1570" w:rsidR="4D0795E1">
        <w:rPr>
          <w:b w:val="0"/>
          <w:bCs w:val="0"/>
          <w:lang w:val="en-US"/>
        </w:rPr>
        <w:t>Registrarse</w:t>
      </w:r>
    </w:p>
    <w:p w:rsidR="4D0795E1" w:rsidP="14CF1570" w:rsidRDefault="4D0795E1" w14:paraId="5F89761A" w14:textId="4488E852">
      <w:pPr>
        <w:pStyle w:val="Prrafodelista"/>
        <w:numPr>
          <w:ilvl w:val="0"/>
          <w:numId w:val="12"/>
        </w:numPr>
        <w:jc w:val="both"/>
        <w:rPr>
          <w:b w:val="0"/>
          <w:bCs w:val="0"/>
          <w:lang w:val="en-US"/>
        </w:rPr>
      </w:pPr>
      <w:r w:rsidRPr="14CF1570" w:rsidR="4D0795E1">
        <w:rPr>
          <w:b w:val="0"/>
          <w:bCs w:val="0"/>
          <w:lang w:val="en-US"/>
        </w:rPr>
        <w:t>Pantalla</w:t>
      </w:r>
      <w:r w:rsidRPr="14CF1570" w:rsidR="4D0795E1">
        <w:rPr>
          <w:b w:val="0"/>
          <w:bCs w:val="0"/>
          <w:lang w:val="en-US"/>
        </w:rPr>
        <w:t xml:space="preserve"> de Captura de Imagen</w:t>
      </w:r>
    </w:p>
    <w:p w:rsidR="4D0795E1" w:rsidP="14CF1570" w:rsidRDefault="4D0795E1" w14:paraId="0AAE66A9" w14:textId="1ED4DA4D">
      <w:pPr>
        <w:pStyle w:val="Prrafodelista"/>
        <w:ind w:left="935" w:firstLine="0"/>
        <w:jc w:val="both"/>
        <w:rPr>
          <w:b w:val="0"/>
          <w:bCs w:val="0"/>
          <w:lang w:val="en-US"/>
        </w:rPr>
      </w:pPr>
      <w:r w:rsidRPr="14CF1570" w:rsidR="4D0795E1">
        <w:rPr>
          <w:b w:val="0"/>
          <w:bCs w:val="0"/>
          <w:lang w:val="en-US"/>
        </w:rPr>
        <w:t>Botón</w:t>
      </w:r>
      <w:r w:rsidRPr="14CF1570" w:rsidR="4D0795E1">
        <w:rPr>
          <w:b w:val="0"/>
          <w:bCs w:val="0"/>
          <w:lang w:val="en-US"/>
        </w:rPr>
        <w:t xml:space="preserve">: </w:t>
      </w:r>
      <w:r w:rsidRPr="14CF1570" w:rsidR="4D0795E1">
        <w:rPr>
          <w:b w:val="0"/>
          <w:bCs w:val="0"/>
          <w:lang w:val="en-US"/>
        </w:rPr>
        <w:t>Capturar</w:t>
      </w:r>
      <w:r w:rsidRPr="14CF1570" w:rsidR="4D0795E1">
        <w:rPr>
          <w:b w:val="0"/>
          <w:bCs w:val="0"/>
          <w:lang w:val="en-US"/>
        </w:rPr>
        <w:t xml:space="preserve"> Imagen</w:t>
      </w:r>
    </w:p>
    <w:p w:rsidR="4D0795E1" w:rsidP="14CF1570" w:rsidRDefault="4D0795E1" w14:paraId="0C6BC2DB" w14:textId="3069DF66">
      <w:pPr>
        <w:pStyle w:val="Prrafodelista"/>
        <w:ind w:left="935" w:firstLine="0"/>
        <w:jc w:val="both"/>
        <w:rPr>
          <w:b w:val="0"/>
          <w:bCs w:val="0"/>
          <w:lang w:val="en-US"/>
        </w:rPr>
      </w:pPr>
      <w:r w:rsidRPr="14CF1570" w:rsidR="4D0795E1">
        <w:rPr>
          <w:b w:val="0"/>
          <w:bCs w:val="0"/>
          <w:lang w:val="en-US"/>
        </w:rPr>
        <w:t xml:space="preserve">Vista previa de la imagen </w:t>
      </w:r>
      <w:r w:rsidRPr="14CF1570" w:rsidR="4D0795E1">
        <w:rPr>
          <w:b w:val="0"/>
          <w:bCs w:val="0"/>
          <w:lang w:val="en-US"/>
        </w:rPr>
        <w:t>capturada</w:t>
      </w:r>
    </w:p>
    <w:p w:rsidR="4D0795E1" w:rsidP="14CF1570" w:rsidRDefault="4D0795E1" w14:paraId="7BFAF264" w14:textId="4F5775B9">
      <w:pPr>
        <w:pStyle w:val="Prrafodelista"/>
        <w:ind w:left="935" w:firstLine="0"/>
        <w:jc w:val="both"/>
        <w:rPr>
          <w:b w:val="0"/>
          <w:bCs w:val="0"/>
          <w:lang w:val="en-US"/>
        </w:rPr>
      </w:pPr>
      <w:r w:rsidRPr="14CF1570" w:rsidR="4D0795E1">
        <w:rPr>
          <w:b w:val="0"/>
          <w:bCs w:val="0"/>
          <w:lang w:val="en-US"/>
        </w:rPr>
        <w:t>Botón</w:t>
      </w:r>
      <w:r w:rsidRPr="14CF1570" w:rsidR="4D0795E1">
        <w:rPr>
          <w:b w:val="0"/>
          <w:bCs w:val="0"/>
          <w:lang w:val="en-US"/>
        </w:rPr>
        <w:t xml:space="preserve">: </w:t>
      </w:r>
      <w:r w:rsidRPr="14CF1570" w:rsidR="4D0795E1">
        <w:rPr>
          <w:b w:val="0"/>
          <w:bCs w:val="0"/>
          <w:lang w:val="en-US"/>
        </w:rPr>
        <w:t>Procesar</w:t>
      </w:r>
      <w:r w:rsidRPr="14CF1570" w:rsidR="4D0795E1">
        <w:rPr>
          <w:b w:val="0"/>
          <w:bCs w:val="0"/>
          <w:lang w:val="en-US"/>
        </w:rPr>
        <w:t xml:space="preserve"> y </w:t>
      </w:r>
      <w:r w:rsidRPr="14CF1570" w:rsidR="4D0795E1">
        <w:rPr>
          <w:b w:val="0"/>
          <w:bCs w:val="0"/>
          <w:lang w:val="en-US"/>
        </w:rPr>
        <w:t>Enviar</w:t>
      </w:r>
    </w:p>
    <w:p w:rsidR="4D0795E1" w:rsidP="14CF1570" w:rsidRDefault="4D0795E1" w14:paraId="7F9091A9" w14:textId="7EFBC024">
      <w:pPr>
        <w:pStyle w:val="Prrafodelista"/>
        <w:numPr>
          <w:ilvl w:val="0"/>
          <w:numId w:val="12"/>
        </w:numPr>
        <w:jc w:val="both"/>
        <w:rPr>
          <w:b w:val="0"/>
          <w:bCs w:val="0"/>
          <w:lang w:val="en-US"/>
        </w:rPr>
      </w:pPr>
      <w:r w:rsidRPr="14CF1570" w:rsidR="4D0795E1">
        <w:rPr>
          <w:b w:val="0"/>
          <w:bCs w:val="0"/>
          <w:lang w:val="en-US"/>
        </w:rPr>
        <w:t>Pantalla</w:t>
      </w:r>
      <w:r w:rsidRPr="14CF1570" w:rsidR="4D0795E1">
        <w:rPr>
          <w:b w:val="0"/>
          <w:bCs w:val="0"/>
          <w:lang w:val="en-US"/>
        </w:rPr>
        <w:t xml:space="preserve"> de </w:t>
      </w:r>
      <w:r w:rsidRPr="14CF1570" w:rsidR="4D0795E1">
        <w:rPr>
          <w:b w:val="0"/>
          <w:bCs w:val="0"/>
          <w:lang w:val="en-US"/>
        </w:rPr>
        <w:t>Resultados</w:t>
      </w:r>
    </w:p>
    <w:p w:rsidR="4D0795E1" w:rsidP="14CF1570" w:rsidRDefault="4D0795E1" w14:paraId="10979884" w14:textId="105C7DD7">
      <w:pPr>
        <w:pStyle w:val="Prrafodelista"/>
        <w:ind w:left="935" w:firstLine="0"/>
        <w:jc w:val="both"/>
        <w:rPr>
          <w:b w:val="0"/>
          <w:bCs w:val="0"/>
          <w:lang w:val="en-US"/>
        </w:rPr>
      </w:pPr>
      <w:r w:rsidRPr="14CF1570" w:rsidR="4D0795E1">
        <w:rPr>
          <w:b w:val="0"/>
          <w:bCs w:val="0"/>
          <w:lang w:val="en-US"/>
        </w:rPr>
        <w:t>Texto</w:t>
      </w:r>
      <w:r w:rsidRPr="14CF1570" w:rsidR="4D0795E1">
        <w:rPr>
          <w:b w:val="0"/>
          <w:bCs w:val="0"/>
          <w:lang w:val="en-US"/>
        </w:rPr>
        <w:t xml:space="preserve">: </w:t>
      </w:r>
      <w:r w:rsidRPr="14CF1570" w:rsidR="4D0795E1">
        <w:rPr>
          <w:b w:val="0"/>
          <w:bCs w:val="0"/>
          <w:lang w:val="en-US"/>
        </w:rPr>
        <w:t>Resultado</w:t>
      </w:r>
      <w:r w:rsidRPr="14CF1570" w:rsidR="4D0795E1">
        <w:rPr>
          <w:b w:val="0"/>
          <w:bCs w:val="0"/>
          <w:lang w:val="en-US"/>
        </w:rPr>
        <w:t xml:space="preserve"> del </w:t>
      </w:r>
      <w:r w:rsidRPr="14CF1570" w:rsidR="4D0795E1">
        <w:rPr>
          <w:b w:val="0"/>
          <w:bCs w:val="0"/>
          <w:lang w:val="en-US"/>
        </w:rPr>
        <w:t>reconocimiento</w:t>
      </w:r>
      <w:r w:rsidRPr="14CF1570" w:rsidR="4D0795E1">
        <w:rPr>
          <w:b w:val="0"/>
          <w:bCs w:val="0"/>
          <w:lang w:val="en-US"/>
        </w:rPr>
        <w:t xml:space="preserve"> (</w:t>
      </w:r>
      <w:r w:rsidRPr="14CF1570" w:rsidR="4D0795E1">
        <w:rPr>
          <w:b w:val="0"/>
          <w:bCs w:val="0"/>
          <w:lang w:val="en-US"/>
        </w:rPr>
        <w:t>éxito</w:t>
      </w:r>
      <w:r w:rsidRPr="14CF1570" w:rsidR="4D0795E1">
        <w:rPr>
          <w:b w:val="0"/>
          <w:bCs w:val="0"/>
          <w:lang w:val="en-US"/>
        </w:rPr>
        <w:t xml:space="preserve"> o </w:t>
      </w:r>
      <w:r w:rsidRPr="14CF1570" w:rsidR="4D0795E1">
        <w:rPr>
          <w:b w:val="0"/>
          <w:bCs w:val="0"/>
          <w:lang w:val="en-US"/>
        </w:rPr>
        <w:t>fallo</w:t>
      </w:r>
      <w:r w:rsidRPr="14CF1570" w:rsidR="4D0795E1">
        <w:rPr>
          <w:b w:val="0"/>
          <w:bCs w:val="0"/>
          <w:lang w:val="en-US"/>
        </w:rPr>
        <w:t>)</w:t>
      </w:r>
    </w:p>
    <w:p w:rsidR="4D0795E1" w:rsidP="14CF1570" w:rsidRDefault="4D0795E1" w14:paraId="6D6AE396" w14:textId="61E5A60A">
      <w:pPr>
        <w:pStyle w:val="Prrafodelista"/>
        <w:ind w:left="935" w:firstLine="0"/>
        <w:jc w:val="both"/>
        <w:rPr>
          <w:b w:val="0"/>
          <w:bCs w:val="0"/>
          <w:lang w:val="en-US"/>
        </w:rPr>
      </w:pPr>
      <w:r w:rsidRPr="14CF1570" w:rsidR="4D0795E1">
        <w:rPr>
          <w:b w:val="0"/>
          <w:bCs w:val="0"/>
          <w:lang w:val="en-US"/>
        </w:rPr>
        <w:t>Botón</w:t>
      </w:r>
      <w:r w:rsidRPr="14CF1570" w:rsidR="4D0795E1">
        <w:rPr>
          <w:b w:val="0"/>
          <w:bCs w:val="0"/>
          <w:lang w:val="en-US"/>
        </w:rPr>
        <w:t xml:space="preserve">: </w:t>
      </w:r>
      <w:r w:rsidRPr="14CF1570" w:rsidR="4D0795E1">
        <w:rPr>
          <w:b w:val="0"/>
          <w:bCs w:val="0"/>
          <w:lang w:val="en-US"/>
        </w:rPr>
        <w:t>Intentar</w:t>
      </w:r>
      <w:r w:rsidRPr="14CF1570" w:rsidR="4D0795E1">
        <w:rPr>
          <w:b w:val="0"/>
          <w:bCs w:val="0"/>
          <w:lang w:val="en-US"/>
        </w:rPr>
        <w:t xml:space="preserve"> de Nuevo</w:t>
      </w:r>
    </w:p>
    <w:p w:rsidR="14CF1570" w:rsidP="14CF1570" w:rsidRDefault="14CF1570" w14:paraId="5F074AAB" w14:textId="7559EB42">
      <w:pPr>
        <w:pStyle w:val="Normal"/>
        <w:ind w:left="709" w:firstLine="0"/>
        <w:jc w:val="both"/>
        <w:rPr>
          <w:b w:val="1"/>
          <w:bCs w:val="1"/>
          <w:lang w:val="en-US"/>
        </w:rPr>
      </w:pPr>
    </w:p>
    <w:p w:rsidR="39D5A2FA" w:rsidP="14CF1570" w:rsidRDefault="39D5A2FA" w14:paraId="06AD1618" w14:textId="0F99F967">
      <w:pPr>
        <w:pStyle w:val="Normal"/>
        <w:rPr>
          <w:b w:val="1"/>
          <w:bCs w:val="1"/>
          <w:lang w:val="en-US"/>
        </w:rPr>
      </w:pPr>
      <w:r w:rsidRPr="14CF1570" w:rsidR="39D5A2FA">
        <w:rPr>
          <w:b w:val="1"/>
          <w:bCs w:val="1"/>
          <w:lang w:val="en-US"/>
        </w:rPr>
        <w:t xml:space="preserve">5.- </w:t>
      </w:r>
      <w:r w:rsidRPr="14CF1570" w:rsidR="0647C3FF">
        <w:rPr>
          <w:b w:val="1"/>
          <w:bCs w:val="1"/>
          <w:lang w:val="en-US"/>
        </w:rPr>
        <w:t>Flujo</w:t>
      </w:r>
      <w:r w:rsidRPr="14CF1570" w:rsidR="0647C3FF">
        <w:rPr>
          <w:b w:val="1"/>
          <w:bCs w:val="1"/>
          <w:lang w:val="en-US"/>
        </w:rPr>
        <w:t xml:space="preserve"> de </w:t>
      </w:r>
      <w:r w:rsidRPr="14CF1570" w:rsidR="0647C3FF">
        <w:rPr>
          <w:b w:val="1"/>
          <w:bCs w:val="1"/>
          <w:lang w:val="en-US"/>
        </w:rPr>
        <w:t>datos</w:t>
      </w:r>
    </w:p>
    <w:p w:rsidR="0647C3FF" w:rsidP="14CF1570" w:rsidRDefault="0647C3FF" w14:paraId="085EA974" w14:textId="6339F128">
      <w:pPr>
        <w:pStyle w:val="Prrafodelista"/>
        <w:numPr>
          <w:ilvl w:val="0"/>
          <w:numId w:val="13"/>
        </w:numPr>
        <w:jc w:val="both"/>
        <w:rPr>
          <w:b w:val="1"/>
          <w:bCs w:val="1"/>
          <w:lang w:val="en-US"/>
        </w:rPr>
      </w:pPr>
      <w:r w:rsidRPr="14CF1570" w:rsidR="0647C3FF">
        <w:rPr>
          <w:b w:val="1"/>
          <w:bCs w:val="1"/>
          <w:lang w:val="en-US"/>
        </w:rPr>
        <w:t>Captura de Imagen:</w:t>
      </w:r>
    </w:p>
    <w:p w:rsidR="0647C3FF" w:rsidP="14CF1570" w:rsidRDefault="0647C3FF" w14:paraId="7BE3D7AA" w14:textId="747672B3">
      <w:pPr>
        <w:pStyle w:val="Prrafodelista"/>
        <w:ind w:left="935" w:firstLine="0"/>
        <w:jc w:val="both"/>
        <w:rPr>
          <w:b w:val="0"/>
          <w:bCs w:val="0"/>
          <w:lang w:val="en-US"/>
        </w:rPr>
      </w:pPr>
      <w:r w:rsidRPr="14CF1570" w:rsidR="0647C3FF">
        <w:rPr>
          <w:b w:val="0"/>
          <w:bCs w:val="0"/>
          <w:lang w:val="en-US"/>
        </w:rPr>
        <w:t xml:space="preserve">La </w:t>
      </w:r>
      <w:r w:rsidRPr="14CF1570" w:rsidR="0647C3FF">
        <w:rPr>
          <w:b w:val="0"/>
          <w:bCs w:val="0"/>
          <w:lang w:val="en-US"/>
        </w:rPr>
        <w:t>cámara</w:t>
      </w:r>
      <w:r w:rsidRPr="14CF1570" w:rsidR="0647C3FF">
        <w:rPr>
          <w:b w:val="0"/>
          <w:bCs w:val="0"/>
          <w:lang w:val="en-US"/>
        </w:rPr>
        <w:t xml:space="preserve"> </w:t>
      </w:r>
      <w:r w:rsidRPr="14CF1570" w:rsidR="0647C3FF">
        <w:rPr>
          <w:b w:val="0"/>
          <w:bCs w:val="0"/>
          <w:lang w:val="en-US"/>
        </w:rPr>
        <w:t>infrarroja</w:t>
      </w:r>
      <w:r w:rsidRPr="14CF1570" w:rsidR="0647C3FF">
        <w:rPr>
          <w:b w:val="0"/>
          <w:bCs w:val="0"/>
          <w:lang w:val="en-US"/>
        </w:rPr>
        <w:t xml:space="preserve"> </w:t>
      </w:r>
      <w:r w:rsidRPr="14CF1570" w:rsidR="0647C3FF">
        <w:rPr>
          <w:b w:val="0"/>
          <w:bCs w:val="0"/>
          <w:lang w:val="en-US"/>
        </w:rPr>
        <w:t>captura</w:t>
      </w:r>
      <w:r w:rsidRPr="14CF1570" w:rsidR="0647C3FF">
        <w:rPr>
          <w:b w:val="0"/>
          <w:bCs w:val="0"/>
          <w:lang w:val="en-US"/>
        </w:rPr>
        <w:t xml:space="preserve"> la imagen de la </w:t>
      </w:r>
      <w:r w:rsidRPr="14CF1570" w:rsidR="0647C3FF">
        <w:rPr>
          <w:b w:val="0"/>
          <w:bCs w:val="0"/>
          <w:lang w:val="en-US"/>
        </w:rPr>
        <w:t>vena</w:t>
      </w:r>
      <w:r w:rsidRPr="14CF1570" w:rsidR="0647C3FF">
        <w:rPr>
          <w:b w:val="0"/>
          <w:bCs w:val="0"/>
          <w:lang w:val="en-US"/>
        </w:rPr>
        <w:t>.</w:t>
      </w:r>
    </w:p>
    <w:p w:rsidR="0647C3FF" w:rsidP="14CF1570" w:rsidRDefault="0647C3FF" w14:paraId="2FAB989B" w14:textId="72908E6C">
      <w:pPr>
        <w:pStyle w:val="Prrafodelista"/>
        <w:ind w:left="935" w:firstLine="0"/>
        <w:jc w:val="both"/>
        <w:rPr>
          <w:b w:val="0"/>
          <w:bCs w:val="0"/>
          <w:lang w:val="es-ES"/>
        </w:rPr>
      </w:pPr>
      <w:r w:rsidRPr="14CF1570" w:rsidR="0647C3FF">
        <w:rPr>
          <w:b w:val="0"/>
          <w:bCs w:val="0"/>
          <w:lang w:val="es-ES"/>
        </w:rPr>
        <w:t xml:space="preserve">La imagen es </w:t>
      </w:r>
      <w:r w:rsidRPr="14CF1570" w:rsidR="0647C3FF">
        <w:rPr>
          <w:b w:val="0"/>
          <w:bCs w:val="0"/>
          <w:lang w:val="es-ES"/>
        </w:rPr>
        <w:t>procesada</w:t>
      </w:r>
      <w:r w:rsidRPr="14CF1570" w:rsidR="0647C3FF">
        <w:rPr>
          <w:b w:val="0"/>
          <w:bCs w:val="0"/>
          <w:lang w:val="es-ES"/>
        </w:rPr>
        <w:t xml:space="preserve"> </w:t>
      </w:r>
      <w:r w:rsidRPr="14CF1570" w:rsidR="0647C3FF">
        <w:rPr>
          <w:b w:val="0"/>
          <w:bCs w:val="0"/>
          <w:lang w:val="es-ES"/>
        </w:rPr>
        <w:t>localmente</w:t>
      </w:r>
      <w:r w:rsidRPr="14CF1570" w:rsidR="0647C3FF">
        <w:rPr>
          <w:b w:val="0"/>
          <w:bCs w:val="0"/>
          <w:lang w:val="es-ES"/>
        </w:rPr>
        <w:t xml:space="preserve"> </w:t>
      </w:r>
      <w:r w:rsidRPr="14CF1570" w:rsidR="0647C3FF">
        <w:rPr>
          <w:b w:val="0"/>
          <w:bCs w:val="0"/>
          <w:lang w:val="es-ES"/>
        </w:rPr>
        <w:t>usando</w:t>
      </w:r>
      <w:r w:rsidRPr="14CF1570" w:rsidR="0647C3FF">
        <w:rPr>
          <w:b w:val="0"/>
          <w:bCs w:val="0"/>
          <w:lang w:val="es-ES"/>
        </w:rPr>
        <w:t xml:space="preserve"> OpenCV para </w:t>
      </w:r>
      <w:r w:rsidRPr="14CF1570" w:rsidR="0647C3FF">
        <w:rPr>
          <w:b w:val="0"/>
          <w:bCs w:val="0"/>
          <w:lang w:val="es-ES"/>
        </w:rPr>
        <w:t>mejorar</w:t>
      </w:r>
      <w:r w:rsidRPr="14CF1570" w:rsidR="0647C3FF">
        <w:rPr>
          <w:b w:val="0"/>
          <w:bCs w:val="0"/>
          <w:lang w:val="es-ES"/>
        </w:rPr>
        <w:t xml:space="preserve"> </w:t>
      </w:r>
      <w:r w:rsidRPr="14CF1570" w:rsidR="0647C3FF">
        <w:rPr>
          <w:b w:val="0"/>
          <w:bCs w:val="0"/>
          <w:lang w:val="es-ES"/>
        </w:rPr>
        <w:t>el</w:t>
      </w:r>
      <w:r w:rsidRPr="14CF1570" w:rsidR="0647C3FF">
        <w:rPr>
          <w:b w:val="0"/>
          <w:bCs w:val="0"/>
          <w:lang w:val="es-ES"/>
        </w:rPr>
        <w:t xml:space="preserve"> </w:t>
      </w:r>
      <w:r w:rsidRPr="14CF1570" w:rsidR="0647C3FF">
        <w:rPr>
          <w:b w:val="0"/>
          <w:bCs w:val="0"/>
          <w:lang w:val="es-ES"/>
        </w:rPr>
        <w:t>contraste</w:t>
      </w:r>
      <w:r w:rsidRPr="14CF1570" w:rsidR="0647C3FF">
        <w:rPr>
          <w:b w:val="0"/>
          <w:bCs w:val="0"/>
          <w:lang w:val="es-ES"/>
        </w:rPr>
        <w:t xml:space="preserve"> y </w:t>
      </w:r>
      <w:r w:rsidRPr="14CF1570" w:rsidR="0647C3FF">
        <w:rPr>
          <w:b w:val="0"/>
          <w:bCs w:val="0"/>
          <w:lang w:val="es-ES"/>
        </w:rPr>
        <w:t>resaltar</w:t>
      </w:r>
      <w:r w:rsidRPr="14CF1570" w:rsidR="0647C3FF">
        <w:rPr>
          <w:b w:val="0"/>
          <w:bCs w:val="0"/>
          <w:lang w:val="es-ES"/>
        </w:rPr>
        <w:t xml:space="preserve"> las </w:t>
      </w:r>
      <w:r w:rsidRPr="14CF1570" w:rsidR="0647C3FF">
        <w:rPr>
          <w:b w:val="0"/>
          <w:bCs w:val="0"/>
          <w:lang w:val="es-ES"/>
        </w:rPr>
        <w:t>venas</w:t>
      </w:r>
      <w:r w:rsidRPr="14CF1570" w:rsidR="0647C3FF">
        <w:rPr>
          <w:b w:val="0"/>
          <w:bCs w:val="0"/>
          <w:lang w:val="es-ES"/>
        </w:rPr>
        <w:t>.</w:t>
      </w:r>
    </w:p>
    <w:p w:rsidR="0647C3FF" w:rsidP="14CF1570" w:rsidRDefault="0647C3FF" w14:paraId="04DBABE4" w14:textId="32EA8279">
      <w:pPr>
        <w:pStyle w:val="Prrafodelista"/>
        <w:numPr>
          <w:ilvl w:val="0"/>
          <w:numId w:val="13"/>
        </w:numPr>
        <w:jc w:val="both"/>
        <w:rPr/>
      </w:pPr>
      <w:r w:rsidRPr="14CF1570" w:rsidR="0647C3FF">
        <w:rPr>
          <w:b w:val="1"/>
          <w:bCs w:val="1"/>
          <w:lang w:val="en-US"/>
        </w:rPr>
        <w:t>Envío</w:t>
      </w:r>
      <w:r w:rsidRPr="14CF1570" w:rsidR="0647C3FF">
        <w:rPr>
          <w:b w:val="1"/>
          <w:bCs w:val="1"/>
          <w:lang w:val="en-US"/>
        </w:rPr>
        <w:t xml:space="preserve"> de Imagen </w:t>
      </w:r>
      <w:r w:rsidRPr="14CF1570" w:rsidR="0647C3FF">
        <w:rPr>
          <w:b w:val="1"/>
          <w:bCs w:val="1"/>
          <w:lang w:val="en-US"/>
        </w:rPr>
        <w:t>Procesada</w:t>
      </w:r>
      <w:r w:rsidRPr="14CF1570" w:rsidR="0647C3FF">
        <w:rPr>
          <w:b w:val="1"/>
          <w:bCs w:val="1"/>
          <w:lang w:val="en-US"/>
        </w:rPr>
        <w:t>:</w:t>
      </w:r>
    </w:p>
    <w:p w:rsidR="0647C3FF" w:rsidP="14CF1570" w:rsidRDefault="0647C3FF" w14:paraId="5506B4D7" w14:textId="40605DA6">
      <w:pPr>
        <w:pStyle w:val="Prrafodelista"/>
        <w:ind w:left="935" w:firstLine="0"/>
        <w:jc w:val="both"/>
        <w:rPr>
          <w:b w:val="0"/>
          <w:bCs w:val="0"/>
          <w:lang w:val="es-ES"/>
        </w:rPr>
      </w:pPr>
      <w:r w:rsidRPr="14CF1570" w:rsidR="0647C3FF">
        <w:rPr>
          <w:b w:val="0"/>
          <w:bCs w:val="0"/>
          <w:lang w:val="es-ES"/>
        </w:rPr>
        <w:t xml:space="preserve">La imagen </w:t>
      </w:r>
      <w:r w:rsidRPr="14CF1570" w:rsidR="0647C3FF">
        <w:rPr>
          <w:b w:val="0"/>
          <w:bCs w:val="0"/>
          <w:lang w:val="es-ES"/>
        </w:rPr>
        <w:t>procesada</w:t>
      </w:r>
      <w:r w:rsidRPr="14CF1570" w:rsidR="0647C3FF">
        <w:rPr>
          <w:b w:val="0"/>
          <w:bCs w:val="0"/>
          <w:lang w:val="es-ES"/>
        </w:rPr>
        <w:t xml:space="preserve"> se </w:t>
      </w:r>
      <w:r w:rsidRPr="14CF1570" w:rsidR="0647C3FF">
        <w:rPr>
          <w:b w:val="0"/>
          <w:bCs w:val="0"/>
          <w:lang w:val="es-ES"/>
        </w:rPr>
        <w:t>envía</w:t>
      </w:r>
      <w:r w:rsidRPr="14CF1570" w:rsidR="0647C3FF">
        <w:rPr>
          <w:b w:val="0"/>
          <w:bCs w:val="0"/>
          <w:lang w:val="es-ES"/>
        </w:rPr>
        <w:t xml:space="preserve"> al </w:t>
      </w:r>
      <w:r w:rsidRPr="14CF1570" w:rsidR="0647C3FF">
        <w:rPr>
          <w:b w:val="0"/>
          <w:bCs w:val="0"/>
          <w:lang w:val="es-ES"/>
        </w:rPr>
        <w:t>servidor</w:t>
      </w:r>
      <w:r w:rsidRPr="14CF1570" w:rsidR="0647C3FF">
        <w:rPr>
          <w:b w:val="0"/>
          <w:bCs w:val="0"/>
          <w:lang w:val="es-ES"/>
        </w:rPr>
        <w:t xml:space="preserve"> backend a </w:t>
      </w:r>
      <w:r w:rsidRPr="14CF1570" w:rsidR="0647C3FF">
        <w:rPr>
          <w:b w:val="0"/>
          <w:bCs w:val="0"/>
          <w:lang w:val="es-ES"/>
        </w:rPr>
        <w:t>través</w:t>
      </w:r>
      <w:r w:rsidRPr="14CF1570" w:rsidR="0647C3FF">
        <w:rPr>
          <w:b w:val="0"/>
          <w:bCs w:val="0"/>
          <w:lang w:val="es-ES"/>
        </w:rPr>
        <w:t xml:space="preserve"> de </w:t>
      </w:r>
      <w:r w:rsidRPr="14CF1570" w:rsidR="0647C3FF">
        <w:rPr>
          <w:b w:val="0"/>
          <w:bCs w:val="0"/>
          <w:lang w:val="es-ES"/>
        </w:rPr>
        <w:t>una</w:t>
      </w:r>
      <w:r w:rsidRPr="14CF1570" w:rsidR="0647C3FF">
        <w:rPr>
          <w:b w:val="0"/>
          <w:bCs w:val="0"/>
          <w:lang w:val="es-ES"/>
        </w:rPr>
        <w:t xml:space="preserve"> </w:t>
      </w:r>
      <w:r w:rsidRPr="14CF1570" w:rsidR="0647C3FF">
        <w:rPr>
          <w:b w:val="0"/>
          <w:bCs w:val="0"/>
          <w:lang w:val="es-ES"/>
        </w:rPr>
        <w:t>conexión</w:t>
      </w:r>
      <w:r w:rsidRPr="14CF1570" w:rsidR="0647C3FF">
        <w:rPr>
          <w:b w:val="0"/>
          <w:bCs w:val="0"/>
          <w:lang w:val="es-ES"/>
        </w:rPr>
        <w:t xml:space="preserve"> HTTPS </w:t>
      </w:r>
      <w:r w:rsidRPr="14CF1570" w:rsidR="0647C3FF">
        <w:rPr>
          <w:b w:val="0"/>
          <w:bCs w:val="0"/>
          <w:lang w:val="es-ES"/>
        </w:rPr>
        <w:t>segura</w:t>
      </w:r>
      <w:r w:rsidRPr="14CF1570" w:rsidR="0647C3FF">
        <w:rPr>
          <w:b w:val="0"/>
          <w:bCs w:val="0"/>
          <w:lang w:val="es-ES"/>
        </w:rPr>
        <w:t>.</w:t>
      </w:r>
    </w:p>
    <w:p w:rsidR="0647C3FF" w:rsidP="14CF1570" w:rsidRDefault="0647C3FF" w14:paraId="75F59A73" w14:textId="0C106BFD">
      <w:pPr>
        <w:pStyle w:val="Prrafodelista"/>
        <w:numPr>
          <w:ilvl w:val="0"/>
          <w:numId w:val="13"/>
        </w:numPr>
        <w:jc w:val="both"/>
        <w:rPr>
          <w:b w:val="1"/>
          <w:bCs w:val="1"/>
          <w:lang w:val="en-US"/>
        </w:rPr>
      </w:pPr>
      <w:r w:rsidRPr="14CF1570" w:rsidR="0647C3FF">
        <w:rPr>
          <w:b w:val="1"/>
          <w:bCs w:val="1"/>
          <w:lang w:val="en-US"/>
        </w:rPr>
        <w:t xml:space="preserve">Procesamiento </w:t>
      </w:r>
      <w:r w:rsidRPr="14CF1570" w:rsidR="0647C3FF">
        <w:rPr>
          <w:b w:val="1"/>
          <w:bCs w:val="1"/>
          <w:lang w:val="en-US"/>
        </w:rPr>
        <w:t>en</w:t>
      </w:r>
      <w:r w:rsidRPr="14CF1570" w:rsidR="0647C3FF">
        <w:rPr>
          <w:b w:val="1"/>
          <w:bCs w:val="1"/>
          <w:lang w:val="en-US"/>
        </w:rPr>
        <w:t xml:space="preserve"> </w:t>
      </w:r>
      <w:r w:rsidRPr="14CF1570" w:rsidR="0647C3FF">
        <w:rPr>
          <w:b w:val="1"/>
          <w:bCs w:val="1"/>
          <w:lang w:val="en-US"/>
        </w:rPr>
        <w:t>el</w:t>
      </w:r>
      <w:r w:rsidRPr="14CF1570" w:rsidR="0647C3FF">
        <w:rPr>
          <w:b w:val="1"/>
          <w:bCs w:val="1"/>
          <w:lang w:val="en-US"/>
        </w:rPr>
        <w:t xml:space="preserve"> </w:t>
      </w:r>
      <w:r w:rsidRPr="14CF1570" w:rsidR="0647C3FF">
        <w:rPr>
          <w:b w:val="1"/>
          <w:bCs w:val="1"/>
          <w:lang w:val="en-US"/>
        </w:rPr>
        <w:t>Servidor</w:t>
      </w:r>
      <w:r w:rsidRPr="14CF1570" w:rsidR="0647C3FF">
        <w:rPr>
          <w:b w:val="1"/>
          <w:bCs w:val="1"/>
          <w:lang w:val="en-US"/>
        </w:rPr>
        <w:t>:</w:t>
      </w:r>
    </w:p>
    <w:p w:rsidR="0647C3FF" w:rsidP="14CF1570" w:rsidRDefault="0647C3FF" w14:paraId="2FD013F8" w14:textId="681F31F7">
      <w:pPr>
        <w:pStyle w:val="Prrafodelista"/>
        <w:ind w:left="935" w:firstLine="0"/>
        <w:jc w:val="both"/>
        <w:rPr>
          <w:b w:val="0"/>
          <w:bCs w:val="0"/>
          <w:lang w:val="en-US"/>
        </w:rPr>
      </w:pPr>
      <w:r w:rsidRPr="14CF1570" w:rsidR="0647C3FF">
        <w:rPr>
          <w:b w:val="0"/>
          <w:bCs w:val="0"/>
          <w:lang w:val="en-US"/>
        </w:rPr>
        <w:t xml:space="preserve">El </w:t>
      </w:r>
      <w:r w:rsidRPr="14CF1570" w:rsidR="0647C3FF">
        <w:rPr>
          <w:b w:val="0"/>
          <w:bCs w:val="0"/>
          <w:lang w:val="en-US"/>
        </w:rPr>
        <w:t>servidor</w:t>
      </w:r>
      <w:r w:rsidRPr="14CF1570" w:rsidR="0647C3FF">
        <w:rPr>
          <w:b w:val="0"/>
          <w:bCs w:val="0"/>
          <w:lang w:val="en-US"/>
        </w:rPr>
        <w:t xml:space="preserve"> </w:t>
      </w:r>
      <w:r w:rsidRPr="14CF1570" w:rsidR="0647C3FF">
        <w:rPr>
          <w:b w:val="0"/>
          <w:bCs w:val="0"/>
          <w:lang w:val="en-US"/>
        </w:rPr>
        <w:t>recibe</w:t>
      </w:r>
      <w:r w:rsidRPr="14CF1570" w:rsidR="0647C3FF">
        <w:rPr>
          <w:b w:val="0"/>
          <w:bCs w:val="0"/>
          <w:lang w:val="en-US"/>
        </w:rPr>
        <w:t xml:space="preserve"> la imagen y </w:t>
      </w:r>
      <w:r w:rsidRPr="14CF1570" w:rsidR="0647C3FF">
        <w:rPr>
          <w:b w:val="0"/>
          <w:bCs w:val="0"/>
          <w:lang w:val="en-US"/>
        </w:rPr>
        <w:t>realiza</w:t>
      </w:r>
      <w:r w:rsidRPr="14CF1570" w:rsidR="0647C3FF">
        <w:rPr>
          <w:b w:val="0"/>
          <w:bCs w:val="0"/>
          <w:lang w:val="en-US"/>
        </w:rPr>
        <w:t xml:space="preserve"> un </w:t>
      </w:r>
      <w:r w:rsidRPr="14CF1570" w:rsidR="0647C3FF">
        <w:rPr>
          <w:b w:val="0"/>
          <w:bCs w:val="0"/>
          <w:lang w:val="en-US"/>
        </w:rPr>
        <w:t>procesamiento</w:t>
      </w:r>
      <w:r w:rsidRPr="14CF1570" w:rsidR="0647C3FF">
        <w:rPr>
          <w:b w:val="0"/>
          <w:bCs w:val="0"/>
          <w:lang w:val="en-US"/>
        </w:rPr>
        <w:t xml:space="preserve"> </w:t>
      </w:r>
      <w:r w:rsidRPr="14CF1570" w:rsidR="0647C3FF">
        <w:rPr>
          <w:b w:val="0"/>
          <w:bCs w:val="0"/>
          <w:lang w:val="en-US"/>
        </w:rPr>
        <w:t>adicional</w:t>
      </w:r>
      <w:r w:rsidRPr="14CF1570" w:rsidR="0647C3FF">
        <w:rPr>
          <w:b w:val="0"/>
          <w:bCs w:val="0"/>
          <w:lang w:val="en-US"/>
        </w:rPr>
        <w:t xml:space="preserve"> </w:t>
      </w:r>
      <w:r w:rsidRPr="14CF1570" w:rsidR="0647C3FF">
        <w:rPr>
          <w:b w:val="0"/>
          <w:bCs w:val="0"/>
          <w:lang w:val="en-US"/>
        </w:rPr>
        <w:t>si</w:t>
      </w:r>
      <w:r w:rsidRPr="14CF1570" w:rsidR="0647C3FF">
        <w:rPr>
          <w:b w:val="0"/>
          <w:bCs w:val="0"/>
          <w:lang w:val="en-US"/>
        </w:rPr>
        <w:t xml:space="preserve"> es </w:t>
      </w:r>
      <w:r w:rsidRPr="14CF1570" w:rsidR="0647C3FF">
        <w:rPr>
          <w:b w:val="0"/>
          <w:bCs w:val="0"/>
          <w:lang w:val="en-US"/>
        </w:rPr>
        <w:t>necesario</w:t>
      </w:r>
      <w:r w:rsidRPr="14CF1570" w:rsidR="0647C3FF">
        <w:rPr>
          <w:b w:val="0"/>
          <w:bCs w:val="0"/>
          <w:lang w:val="en-US"/>
        </w:rPr>
        <w:t>.</w:t>
      </w:r>
    </w:p>
    <w:p w:rsidR="0647C3FF" w:rsidP="14CF1570" w:rsidRDefault="0647C3FF" w14:paraId="4F033C0C" w14:textId="1B1D982B">
      <w:pPr>
        <w:pStyle w:val="Prrafodelista"/>
        <w:ind w:left="935" w:firstLine="0"/>
        <w:jc w:val="both"/>
        <w:rPr>
          <w:b w:val="0"/>
          <w:bCs w:val="0"/>
          <w:lang w:val="es-ES"/>
        </w:rPr>
      </w:pPr>
      <w:r w:rsidRPr="14CF1570" w:rsidR="0647C3FF">
        <w:rPr>
          <w:b w:val="0"/>
          <w:bCs w:val="0"/>
          <w:lang w:val="es-ES"/>
        </w:rPr>
        <w:t>Utiliza</w:t>
      </w:r>
      <w:r w:rsidRPr="14CF1570" w:rsidR="0647C3FF">
        <w:rPr>
          <w:b w:val="0"/>
          <w:bCs w:val="0"/>
          <w:lang w:val="es-ES"/>
        </w:rPr>
        <w:t xml:space="preserve"> TensorFlow para </w:t>
      </w:r>
      <w:r w:rsidRPr="14CF1570" w:rsidR="0647C3FF">
        <w:rPr>
          <w:b w:val="0"/>
          <w:bCs w:val="0"/>
          <w:lang w:val="es-ES"/>
        </w:rPr>
        <w:t>el</w:t>
      </w:r>
      <w:r w:rsidRPr="14CF1570" w:rsidR="0647C3FF">
        <w:rPr>
          <w:b w:val="0"/>
          <w:bCs w:val="0"/>
          <w:lang w:val="es-ES"/>
        </w:rPr>
        <w:t xml:space="preserve"> </w:t>
      </w:r>
      <w:r w:rsidRPr="14CF1570" w:rsidR="0647C3FF">
        <w:rPr>
          <w:b w:val="0"/>
          <w:bCs w:val="0"/>
          <w:lang w:val="es-ES"/>
        </w:rPr>
        <w:t>reconocimiento</w:t>
      </w:r>
      <w:r w:rsidRPr="14CF1570" w:rsidR="0647C3FF">
        <w:rPr>
          <w:b w:val="0"/>
          <w:bCs w:val="0"/>
          <w:lang w:val="es-ES"/>
        </w:rPr>
        <w:t xml:space="preserve"> de </w:t>
      </w:r>
      <w:r w:rsidRPr="14CF1570" w:rsidR="0647C3FF">
        <w:rPr>
          <w:b w:val="0"/>
          <w:bCs w:val="0"/>
          <w:lang w:val="es-ES"/>
        </w:rPr>
        <w:t>venas</w:t>
      </w:r>
      <w:r w:rsidRPr="14CF1570" w:rsidR="0647C3FF">
        <w:rPr>
          <w:b w:val="0"/>
          <w:bCs w:val="0"/>
          <w:lang w:val="es-ES"/>
        </w:rPr>
        <w:t xml:space="preserve">, </w:t>
      </w:r>
      <w:r w:rsidRPr="14CF1570" w:rsidR="0647C3FF">
        <w:rPr>
          <w:b w:val="0"/>
          <w:bCs w:val="0"/>
          <w:lang w:val="es-ES"/>
        </w:rPr>
        <w:t>comparando</w:t>
      </w:r>
      <w:r w:rsidRPr="14CF1570" w:rsidR="0647C3FF">
        <w:rPr>
          <w:b w:val="0"/>
          <w:bCs w:val="0"/>
          <w:lang w:val="es-ES"/>
        </w:rPr>
        <w:t xml:space="preserve"> las </w:t>
      </w:r>
      <w:r w:rsidRPr="14CF1570" w:rsidR="0647C3FF">
        <w:rPr>
          <w:b w:val="0"/>
          <w:bCs w:val="0"/>
          <w:lang w:val="es-ES"/>
        </w:rPr>
        <w:t>características</w:t>
      </w:r>
      <w:r w:rsidRPr="14CF1570" w:rsidR="0647C3FF">
        <w:rPr>
          <w:b w:val="0"/>
          <w:bCs w:val="0"/>
          <w:lang w:val="es-ES"/>
        </w:rPr>
        <w:t xml:space="preserve"> de la imagen </w:t>
      </w:r>
      <w:r w:rsidRPr="14CF1570" w:rsidR="0647C3FF">
        <w:rPr>
          <w:b w:val="0"/>
          <w:bCs w:val="0"/>
          <w:lang w:val="es-ES"/>
        </w:rPr>
        <w:t>con</w:t>
      </w:r>
      <w:r w:rsidRPr="14CF1570" w:rsidR="0647C3FF">
        <w:rPr>
          <w:b w:val="0"/>
          <w:bCs w:val="0"/>
          <w:lang w:val="es-ES"/>
        </w:rPr>
        <w:t xml:space="preserve"> las </w:t>
      </w:r>
      <w:r w:rsidRPr="14CF1570" w:rsidR="0647C3FF">
        <w:rPr>
          <w:b w:val="0"/>
          <w:bCs w:val="0"/>
          <w:lang w:val="es-ES"/>
        </w:rPr>
        <w:t>almacenadas</w:t>
      </w:r>
      <w:r w:rsidRPr="14CF1570" w:rsidR="0647C3FF">
        <w:rPr>
          <w:b w:val="0"/>
          <w:bCs w:val="0"/>
          <w:lang w:val="es-ES"/>
        </w:rPr>
        <w:t xml:space="preserve"> </w:t>
      </w:r>
      <w:r w:rsidRPr="14CF1570" w:rsidR="0647C3FF">
        <w:rPr>
          <w:b w:val="0"/>
          <w:bCs w:val="0"/>
          <w:lang w:val="es-ES"/>
        </w:rPr>
        <w:t>en</w:t>
      </w:r>
      <w:r w:rsidRPr="14CF1570" w:rsidR="0647C3FF">
        <w:rPr>
          <w:b w:val="0"/>
          <w:bCs w:val="0"/>
          <w:lang w:val="es-ES"/>
        </w:rPr>
        <w:t xml:space="preserve"> la base de </w:t>
      </w:r>
      <w:r w:rsidRPr="14CF1570" w:rsidR="0647C3FF">
        <w:rPr>
          <w:b w:val="0"/>
          <w:bCs w:val="0"/>
          <w:lang w:val="es-ES"/>
        </w:rPr>
        <w:t>datos</w:t>
      </w:r>
      <w:r w:rsidRPr="14CF1570" w:rsidR="0647C3FF">
        <w:rPr>
          <w:b w:val="0"/>
          <w:bCs w:val="0"/>
          <w:lang w:val="es-ES"/>
        </w:rPr>
        <w:t>.</w:t>
      </w:r>
    </w:p>
    <w:p w:rsidR="0647C3FF" w:rsidP="14CF1570" w:rsidRDefault="0647C3FF" w14:paraId="31CF0827" w14:textId="7A8A40BA">
      <w:pPr>
        <w:pStyle w:val="Prrafodelista"/>
        <w:numPr>
          <w:ilvl w:val="0"/>
          <w:numId w:val="13"/>
        </w:numPr>
        <w:jc w:val="both"/>
        <w:rPr>
          <w:b w:val="0"/>
          <w:bCs w:val="0"/>
          <w:lang w:val="en-US"/>
        </w:rPr>
      </w:pPr>
      <w:r w:rsidRPr="14CF1570" w:rsidR="0647C3FF">
        <w:rPr>
          <w:b w:val="1"/>
          <w:bCs w:val="1"/>
          <w:lang w:val="en-US"/>
        </w:rPr>
        <w:t>Manejo</w:t>
      </w:r>
      <w:r w:rsidRPr="14CF1570" w:rsidR="0647C3FF">
        <w:rPr>
          <w:b w:val="1"/>
          <w:bCs w:val="1"/>
          <w:lang w:val="en-US"/>
        </w:rPr>
        <w:t xml:space="preserve"> de Seguridad y </w:t>
      </w:r>
      <w:r w:rsidRPr="14CF1570" w:rsidR="0647C3FF">
        <w:rPr>
          <w:b w:val="1"/>
          <w:bCs w:val="1"/>
          <w:lang w:val="en-US"/>
        </w:rPr>
        <w:t>Almacenamiento</w:t>
      </w:r>
      <w:r w:rsidRPr="14CF1570" w:rsidR="0647C3FF">
        <w:rPr>
          <w:b w:val="1"/>
          <w:bCs w:val="1"/>
          <w:lang w:val="en-US"/>
        </w:rPr>
        <w:t>:</w:t>
      </w:r>
    </w:p>
    <w:p w:rsidR="0647C3FF" w:rsidP="14CF1570" w:rsidRDefault="0647C3FF" w14:paraId="6D03235B" w14:textId="6D25C961">
      <w:pPr>
        <w:pStyle w:val="Prrafodelista"/>
        <w:ind w:left="935" w:firstLine="0"/>
        <w:jc w:val="both"/>
        <w:rPr>
          <w:b w:val="0"/>
          <w:bCs w:val="0"/>
          <w:lang w:val="es-ES"/>
        </w:rPr>
      </w:pPr>
      <w:r w:rsidRPr="14CF1570" w:rsidR="0647C3FF">
        <w:rPr>
          <w:b w:val="0"/>
          <w:bCs w:val="0"/>
          <w:lang w:val="es-ES"/>
        </w:rPr>
        <w:t xml:space="preserve">Los </w:t>
      </w:r>
      <w:r w:rsidRPr="14CF1570" w:rsidR="0647C3FF">
        <w:rPr>
          <w:b w:val="0"/>
          <w:bCs w:val="0"/>
          <w:lang w:val="es-ES"/>
        </w:rPr>
        <w:t>datos</w:t>
      </w:r>
      <w:r w:rsidRPr="14CF1570" w:rsidR="0647C3FF">
        <w:rPr>
          <w:b w:val="0"/>
          <w:bCs w:val="0"/>
          <w:lang w:val="es-ES"/>
        </w:rPr>
        <w:t xml:space="preserve"> </w:t>
      </w:r>
      <w:r w:rsidRPr="14CF1570" w:rsidR="0647C3FF">
        <w:rPr>
          <w:b w:val="0"/>
          <w:bCs w:val="0"/>
          <w:lang w:val="es-ES"/>
        </w:rPr>
        <w:t>biométricos</w:t>
      </w:r>
      <w:r w:rsidRPr="14CF1570" w:rsidR="0647C3FF">
        <w:rPr>
          <w:b w:val="0"/>
          <w:bCs w:val="0"/>
          <w:lang w:val="es-ES"/>
        </w:rPr>
        <w:t xml:space="preserve"> y las </w:t>
      </w:r>
      <w:r w:rsidRPr="14CF1570" w:rsidR="0647C3FF">
        <w:rPr>
          <w:b w:val="0"/>
          <w:bCs w:val="0"/>
          <w:lang w:val="es-ES"/>
        </w:rPr>
        <w:t>características</w:t>
      </w:r>
      <w:r w:rsidRPr="14CF1570" w:rsidR="0647C3FF">
        <w:rPr>
          <w:b w:val="0"/>
          <w:bCs w:val="0"/>
          <w:lang w:val="es-ES"/>
        </w:rPr>
        <w:t xml:space="preserve"> </w:t>
      </w:r>
      <w:r w:rsidRPr="14CF1570" w:rsidR="0647C3FF">
        <w:rPr>
          <w:b w:val="0"/>
          <w:bCs w:val="0"/>
          <w:lang w:val="es-ES"/>
        </w:rPr>
        <w:t>extraídas</w:t>
      </w:r>
      <w:r w:rsidRPr="14CF1570" w:rsidR="0647C3FF">
        <w:rPr>
          <w:b w:val="0"/>
          <w:bCs w:val="0"/>
          <w:lang w:val="es-ES"/>
        </w:rPr>
        <w:t xml:space="preserve"> se </w:t>
      </w:r>
      <w:r w:rsidRPr="14CF1570" w:rsidR="0647C3FF">
        <w:rPr>
          <w:b w:val="0"/>
          <w:bCs w:val="0"/>
          <w:lang w:val="es-ES"/>
        </w:rPr>
        <w:t>cifran</w:t>
      </w:r>
      <w:r w:rsidRPr="14CF1570" w:rsidR="0647C3FF">
        <w:rPr>
          <w:b w:val="0"/>
          <w:bCs w:val="0"/>
          <w:lang w:val="es-ES"/>
        </w:rPr>
        <w:t xml:space="preserve"> </w:t>
      </w:r>
      <w:r w:rsidRPr="14CF1570" w:rsidR="0647C3FF">
        <w:rPr>
          <w:b w:val="0"/>
          <w:bCs w:val="0"/>
          <w:lang w:val="es-ES"/>
        </w:rPr>
        <w:t>usando</w:t>
      </w:r>
      <w:r w:rsidRPr="14CF1570" w:rsidR="0647C3FF">
        <w:rPr>
          <w:b w:val="0"/>
          <w:bCs w:val="0"/>
          <w:lang w:val="es-ES"/>
        </w:rPr>
        <w:t xml:space="preserve"> la </w:t>
      </w:r>
      <w:r w:rsidRPr="14CF1570" w:rsidR="0647C3FF">
        <w:rPr>
          <w:b w:val="0"/>
          <w:bCs w:val="0"/>
          <w:lang w:val="es-ES"/>
        </w:rPr>
        <w:t>biblioteca</w:t>
      </w:r>
      <w:r w:rsidRPr="14CF1570" w:rsidR="0647C3FF">
        <w:rPr>
          <w:b w:val="0"/>
          <w:bCs w:val="0"/>
          <w:lang w:val="es-ES"/>
        </w:rPr>
        <w:t xml:space="preserve"> Cryptography.</w:t>
      </w:r>
    </w:p>
    <w:p w:rsidR="0647C3FF" w:rsidP="14CF1570" w:rsidRDefault="0647C3FF" w14:paraId="494D8DB1" w14:textId="39CEB05F">
      <w:pPr>
        <w:pStyle w:val="Prrafodelista"/>
        <w:ind w:left="935" w:firstLine="0"/>
        <w:jc w:val="both"/>
        <w:rPr>
          <w:b w:val="0"/>
          <w:bCs w:val="0"/>
          <w:lang w:val="en-US"/>
        </w:rPr>
      </w:pPr>
      <w:r w:rsidRPr="14CF1570" w:rsidR="0647C3FF">
        <w:rPr>
          <w:b w:val="0"/>
          <w:bCs w:val="0"/>
          <w:lang w:val="en-US"/>
        </w:rPr>
        <w:t xml:space="preserve">Los </w:t>
      </w:r>
      <w:r w:rsidRPr="14CF1570" w:rsidR="0647C3FF">
        <w:rPr>
          <w:b w:val="0"/>
          <w:bCs w:val="0"/>
          <w:lang w:val="en-US"/>
        </w:rPr>
        <w:t>datos</w:t>
      </w:r>
      <w:r w:rsidRPr="14CF1570" w:rsidR="0647C3FF">
        <w:rPr>
          <w:b w:val="0"/>
          <w:bCs w:val="0"/>
          <w:lang w:val="en-US"/>
        </w:rPr>
        <w:t xml:space="preserve"> </w:t>
      </w:r>
      <w:r w:rsidRPr="14CF1570" w:rsidR="0647C3FF">
        <w:rPr>
          <w:b w:val="0"/>
          <w:bCs w:val="0"/>
          <w:lang w:val="en-US"/>
        </w:rPr>
        <w:t>cifrados</w:t>
      </w:r>
      <w:r w:rsidRPr="14CF1570" w:rsidR="0647C3FF">
        <w:rPr>
          <w:b w:val="0"/>
          <w:bCs w:val="0"/>
          <w:lang w:val="en-US"/>
        </w:rPr>
        <w:t xml:space="preserve"> se </w:t>
      </w:r>
      <w:r w:rsidRPr="14CF1570" w:rsidR="0647C3FF">
        <w:rPr>
          <w:b w:val="0"/>
          <w:bCs w:val="0"/>
          <w:lang w:val="en-US"/>
        </w:rPr>
        <w:t>almacenan</w:t>
      </w:r>
      <w:r w:rsidRPr="14CF1570" w:rsidR="0647C3FF">
        <w:rPr>
          <w:b w:val="0"/>
          <w:bCs w:val="0"/>
          <w:lang w:val="en-US"/>
        </w:rPr>
        <w:t xml:space="preserve"> </w:t>
      </w:r>
      <w:r w:rsidRPr="14CF1570" w:rsidR="0647C3FF">
        <w:rPr>
          <w:b w:val="0"/>
          <w:bCs w:val="0"/>
          <w:lang w:val="en-US"/>
        </w:rPr>
        <w:t>en</w:t>
      </w:r>
      <w:r w:rsidRPr="14CF1570" w:rsidR="0647C3FF">
        <w:rPr>
          <w:b w:val="0"/>
          <w:bCs w:val="0"/>
          <w:lang w:val="en-US"/>
        </w:rPr>
        <w:t xml:space="preserve"> PostgreSQL.</w:t>
      </w:r>
    </w:p>
    <w:p w:rsidR="0647C3FF" w:rsidP="14CF1570" w:rsidRDefault="0647C3FF" w14:paraId="3EC2D759" w14:textId="2F0AEDD1">
      <w:pPr>
        <w:pStyle w:val="Prrafodelista"/>
        <w:numPr>
          <w:ilvl w:val="0"/>
          <w:numId w:val="13"/>
        </w:numPr>
        <w:jc w:val="both"/>
        <w:rPr>
          <w:b w:val="1"/>
          <w:bCs w:val="1"/>
          <w:lang w:val="en-US"/>
        </w:rPr>
      </w:pPr>
      <w:r w:rsidRPr="14CF1570" w:rsidR="0647C3FF">
        <w:rPr>
          <w:b w:val="1"/>
          <w:bCs w:val="1"/>
          <w:lang w:val="en-US"/>
        </w:rPr>
        <w:t>Gestión</w:t>
      </w:r>
      <w:r w:rsidRPr="14CF1570" w:rsidR="0647C3FF">
        <w:rPr>
          <w:b w:val="1"/>
          <w:bCs w:val="1"/>
          <w:lang w:val="en-US"/>
        </w:rPr>
        <w:t xml:space="preserve"> de </w:t>
      </w:r>
      <w:r w:rsidRPr="14CF1570" w:rsidR="0647C3FF">
        <w:rPr>
          <w:b w:val="1"/>
          <w:bCs w:val="1"/>
          <w:lang w:val="en-US"/>
        </w:rPr>
        <w:t>Usuarios</w:t>
      </w:r>
      <w:r w:rsidRPr="14CF1570" w:rsidR="0647C3FF">
        <w:rPr>
          <w:b w:val="1"/>
          <w:bCs w:val="1"/>
          <w:lang w:val="en-US"/>
        </w:rPr>
        <w:t xml:space="preserve"> y </w:t>
      </w:r>
      <w:r w:rsidRPr="14CF1570" w:rsidR="0647C3FF">
        <w:rPr>
          <w:b w:val="1"/>
          <w:bCs w:val="1"/>
          <w:lang w:val="en-US"/>
        </w:rPr>
        <w:t>Autenticación</w:t>
      </w:r>
      <w:r w:rsidRPr="14CF1570" w:rsidR="0647C3FF">
        <w:rPr>
          <w:b w:val="1"/>
          <w:bCs w:val="1"/>
          <w:lang w:val="en-US"/>
        </w:rPr>
        <w:t>:</w:t>
      </w:r>
    </w:p>
    <w:p w:rsidR="0647C3FF" w:rsidP="14CF1570" w:rsidRDefault="0647C3FF" w14:paraId="5FAEEC68" w14:textId="393CA8BB">
      <w:pPr>
        <w:pStyle w:val="Prrafodelista"/>
        <w:ind w:left="935" w:firstLine="0"/>
        <w:jc w:val="both"/>
        <w:rPr>
          <w:b w:val="0"/>
          <w:bCs w:val="0"/>
          <w:lang w:val="en-US"/>
        </w:rPr>
      </w:pPr>
      <w:r w:rsidRPr="14CF1570" w:rsidR="0647C3FF">
        <w:rPr>
          <w:b w:val="0"/>
          <w:bCs w:val="0"/>
          <w:lang w:val="en-US"/>
        </w:rPr>
        <w:t xml:space="preserve">El </w:t>
      </w:r>
      <w:r w:rsidRPr="14CF1570" w:rsidR="0647C3FF">
        <w:rPr>
          <w:b w:val="0"/>
          <w:bCs w:val="0"/>
          <w:lang w:val="en-US"/>
        </w:rPr>
        <w:t>sistema</w:t>
      </w:r>
      <w:r w:rsidRPr="14CF1570" w:rsidR="0647C3FF">
        <w:rPr>
          <w:b w:val="0"/>
          <w:bCs w:val="0"/>
          <w:lang w:val="en-US"/>
        </w:rPr>
        <w:t xml:space="preserve"> </w:t>
      </w:r>
      <w:r w:rsidRPr="14CF1570" w:rsidR="0647C3FF">
        <w:rPr>
          <w:b w:val="0"/>
          <w:bCs w:val="0"/>
          <w:lang w:val="en-US"/>
        </w:rPr>
        <w:t>utiliza</w:t>
      </w:r>
      <w:r w:rsidRPr="14CF1570" w:rsidR="0647C3FF">
        <w:rPr>
          <w:b w:val="0"/>
          <w:bCs w:val="0"/>
          <w:lang w:val="en-US"/>
        </w:rPr>
        <w:t xml:space="preserve"> Auth0 para </w:t>
      </w:r>
      <w:r w:rsidRPr="14CF1570" w:rsidR="0647C3FF">
        <w:rPr>
          <w:b w:val="0"/>
          <w:bCs w:val="0"/>
          <w:lang w:val="en-US"/>
        </w:rPr>
        <w:t>manejar</w:t>
      </w:r>
      <w:r w:rsidRPr="14CF1570" w:rsidR="0647C3FF">
        <w:rPr>
          <w:b w:val="0"/>
          <w:bCs w:val="0"/>
          <w:lang w:val="en-US"/>
        </w:rPr>
        <w:t xml:space="preserve"> la </w:t>
      </w:r>
      <w:r w:rsidRPr="14CF1570" w:rsidR="0647C3FF">
        <w:rPr>
          <w:b w:val="0"/>
          <w:bCs w:val="0"/>
          <w:lang w:val="en-US"/>
        </w:rPr>
        <w:t>autenticación</w:t>
      </w:r>
      <w:r w:rsidRPr="14CF1570" w:rsidR="0647C3FF">
        <w:rPr>
          <w:b w:val="0"/>
          <w:bCs w:val="0"/>
          <w:lang w:val="en-US"/>
        </w:rPr>
        <w:t xml:space="preserve"> multifactor y </w:t>
      </w:r>
      <w:r w:rsidRPr="14CF1570" w:rsidR="0647C3FF">
        <w:rPr>
          <w:b w:val="0"/>
          <w:bCs w:val="0"/>
          <w:lang w:val="en-US"/>
        </w:rPr>
        <w:t>asegurar</w:t>
      </w:r>
      <w:r w:rsidRPr="14CF1570" w:rsidR="0647C3FF">
        <w:rPr>
          <w:b w:val="0"/>
          <w:bCs w:val="0"/>
          <w:lang w:val="en-US"/>
        </w:rPr>
        <w:t xml:space="preserve"> que solo </w:t>
      </w:r>
      <w:r w:rsidRPr="14CF1570" w:rsidR="0647C3FF">
        <w:rPr>
          <w:b w:val="0"/>
          <w:bCs w:val="0"/>
          <w:lang w:val="en-US"/>
        </w:rPr>
        <w:t>usuarios</w:t>
      </w:r>
      <w:r w:rsidRPr="14CF1570" w:rsidR="0647C3FF">
        <w:rPr>
          <w:b w:val="0"/>
          <w:bCs w:val="0"/>
          <w:lang w:val="en-US"/>
        </w:rPr>
        <w:t xml:space="preserve"> </w:t>
      </w:r>
      <w:r w:rsidRPr="14CF1570" w:rsidR="0647C3FF">
        <w:rPr>
          <w:b w:val="0"/>
          <w:bCs w:val="0"/>
          <w:lang w:val="en-US"/>
        </w:rPr>
        <w:t>autorizados</w:t>
      </w:r>
      <w:r w:rsidRPr="14CF1570" w:rsidR="0647C3FF">
        <w:rPr>
          <w:b w:val="0"/>
          <w:bCs w:val="0"/>
          <w:lang w:val="en-US"/>
        </w:rPr>
        <w:t xml:space="preserve"> </w:t>
      </w:r>
      <w:r w:rsidRPr="14CF1570" w:rsidR="0647C3FF">
        <w:rPr>
          <w:b w:val="0"/>
          <w:bCs w:val="0"/>
          <w:lang w:val="en-US"/>
        </w:rPr>
        <w:t>puedan</w:t>
      </w:r>
      <w:r w:rsidRPr="14CF1570" w:rsidR="0647C3FF">
        <w:rPr>
          <w:b w:val="0"/>
          <w:bCs w:val="0"/>
          <w:lang w:val="en-US"/>
        </w:rPr>
        <w:t xml:space="preserve"> acceder a </w:t>
      </w:r>
      <w:r w:rsidRPr="14CF1570" w:rsidR="0647C3FF">
        <w:rPr>
          <w:b w:val="0"/>
          <w:bCs w:val="0"/>
          <w:lang w:val="en-US"/>
        </w:rPr>
        <w:t>los</w:t>
      </w:r>
      <w:r w:rsidRPr="14CF1570" w:rsidR="0647C3FF">
        <w:rPr>
          <w:b w:val="0"/>
          <w:bCs w:val="0"/>
          <w:lang w:val="en-US"/>
        </w:rPr>
        <w:t xml:space="preserve"> </w:t>
      </w:r>
      <w:r w:rsidRPr="14CF1570" w:rsidR="0647C3FF">
        <w:rPr>
          <w:b w:val="0"/>
          <w:bCs w:val="0"/>
          <w:lang w:val="en-US"/>
        </w:rPr>
        <w:t>datos</w:t>
      </w:r>
      <w:r w:rsidRPr="14CF1570" w:rsidR="0647C3FF">
        <w:rPr>
          <w:b w:val="0"/>
          <w:bCs w:val="0"/>
          <w:lang w:val="en-US"/>
        </w:rPr>
        <w:t>.</w:t>
      </w:r>
    </w:p>
    <w:p w:rsidR="14CF1570" w:rsidP="14CF1570" w:rsidRDefault="14CF1570" w14:paraId="37BA1026" w14:textId="5DC771F8">
      <w:pPr>
        <w:pStyle w:val="Prrafodelista"/>
        <w:ind w:left="935" w:firstLine="0"/>
        <w:jc w:val="both"/>
        <w:rPr>
          <w:b w:val="0"/>
          <w:bCs w:val="0"/>
          <w:lang w:val="en-US"/>
        </w:rPr>
      </w:pPr>
    </w:p>
    <w:p w:rsidR="28B6596E" w:rsidP="14CF1570" w:rsidRDefault="28B6596E" w14:paraId="6CD8B395" w14:textId="18E98471">
      <w:pPr>
        <w:pStyle w:val="Normal"/>
        <w:rPr>
          <w:rFonts w:ascii="Times" w:hAnsi="Times" w:eastAsia="Times" w:cs="Times"/>
          <w:noProof w:val="0"/>
          <w:sz w:val="20"/>
          <w:szCs w:val="20"/>
          <w:lang w:val="es-ES"/>
        </w:rPr>
      </w:pPr>
      <w:r w:rsidRPr="14CF1570" w:rsidR="28B6596E">
        <w:rPr>
          <w:b w:val="1"/>
          <w:bCs w:val="1"/>
          <w:noProof w:val="0"/>
          <w:lang w:val="es-ES"/>
        </w:rPr>
        <w:t>Captura y Procesamiento de Imágenes en la Aplicación Móvil (Java/</w:t>
      </w:r>
      <w:r w:rsidRPr="14CF1570" w:rsidR="28B6596E">
        <w:rPr>
          <w:b w:val="1"/>
          <w:bCs w:val="1"/>
          <w:noProof w:val="0"/>
          <w:lang w:val="es-ES"/>
        </w:rPr>
        <w:t>Kotlin</w:t>
      </w:r>
      <w:r w:rsidRPr="14CF1570" w:rsidR="28B6596E">
        <w:rPr>
          <w:b w:val="1"/>
          <w:bCs w:val="1"/>
          <w:noProof w:val="0"/>
          <w:lang w:val="es-ES"/>
        </w:rPr>
        <w:t>)</w:t>
      </w:r>
      <w:r w:rsidRPr="14CF1570" w:rsidR="28B6596E">
        <w:rPr>
          <w:b w:val="1"/>
          <w:bCs w:val="1"/>
          <w:noProof w:val="0"/>
          <w:lang w:val="es-ES"/>
        </w:rPr>
        <w:t>:</w:t>
      </w:r>
    </w:p>
    <w:p w:rsidR="580D28A9" w:rsidP="14CF1570" w:rsidRDefault="580D28A9" w14:paraId="59BF88CA" w14:textId="3A613DD4">
      <w:pPr>
        <w:pStyle w:val="Ttulo3"/>
        <w:rPr>
          <w:b w:val="0"/>
          <w:bCs w:val="0"/>
          <w:noProof w:val="0"/>
          <w:lang w:val="es-ES"/>
        </w:rPr>
      </w:pPr>
      <w:r w:rsidRPr="14CF1570" w:rsidR="580D28A9">
        <w:rPr>
          <w:noProof w:val="0"/>
          <w:lang w:val="es-ES"/>
        </w:rPr>
        <w:t xml:space="preserve">Algoritmo 2. </w:t>
      </w:r>
      <w:r w:rsidRPr="14CF1570" w:rsidR="580D28A9">
        <w:rPr>
          <w:b w:val="0"/>
          <w:bCs w:val="0"/>
          <w:noProof w:val="0"/>
          <w:lang w:val="es-ES"/>
        </w:rPr>
        <w:t xml:space="preserve">Código de Captura y Procesamiento de </w:t>
      </w:r>
      <w:r w:rsidRPr="14CF1570" w:rsidR="580D28A9">
        <w:rPr>
          <w:b w:val="0"/>
          <w:bCs w:val="0"/>
          <w:noProof w:val="0"/>
          <w:lang w:val="es-ES"/>
        </w:rPr>
        <w:t>Imágenes</w:t>
      </w:r>
    </w:p>
    <w:p w:rsidR="28B6596E" w:rsidP="14CF1570" w:rsidRDefault="28B6596E" w14:paraId="10C198FA" w14:textId="40385CC2">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 Captura de imagen utilizando la cámara</w:t>
      </w:r>
    </w:p>
    <w:p w:rsidR="28B6596E" w:rsidP="14CF1570" w:rsidRDefault="28B6596E" w14:paraId="35DC3F48" w14:textId="394E55EE">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fun</w:t>
      </w: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captureImage</w:t>
      </w:r>
      <w:r w:rsidRPr="14CF1570" w:rsidR="28B6596E">
        <w:rPr>
          <w:rFonts w:ascii="Courier" w:hAnsi="Courier" w:eastAsia="Courier" w:cs="Courier"/>
          <w:b w:val="0"/>
          <w:bCs w:val="0"/>
          <w:noProof w:val="0"/>
          <w:sz w:val="18"/>
          <w:szCs w:val="18"/>
          <w:lang w:val="es-ES"/>
        </w:rPr>
        <w:t>() {</w:t>
      </w:r>
    </w:p>
    <w:p w:rsidR="28B6596E" w:rsidP="14CF1570" w:rsidRDefault="28B6596E" w14:paraId="44442C26" w14:textId="7808E0F7">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 xml:space="preserve">    val </w:t>
      </w:r>
      <w:r w:rsidRPr="14CF1570" w:rsidR="28B6596E">
        <w:rPr>
          <w:rFonts w:ascii="Courier" w:hAnsi="Courier" w:eastAsia="Courier" w:cs="Courier"/>
          <w:b w:val="0"/>
          <w:bCs w:val="0"/>
          <w:noProof w:val="0"/>
          <w:sz w:val="18"/>
          <w:szCs w:val="18"/>
          <w:lang w:val="es-ES"/>
        </w:rPr>
        <w:t>cameraIntent</w:t>
      </w:r>
      <w:r w:rsidRPr="14CF1570" w:rsidR="28B6596E">
        <w:rPr>
          <w:rFonts w:ascii="Courier" w:hAnsi="Courier" w:eastAsia="Courier" w:cs="Courier"/>
          <w:b w:val="0"/>
          <w:bCs w:val="0"/>
          <w:noProof w:val="0"/>
          <w:sz w:val="18"/>
          <w:szCs w:val="18"/>
          <w:lang w:val="es-ES"/>
        </w:rPr>
        <w:t xml:space="preserve"> = </w:t>
      </w:r>
      <w:r w:rsidRPr="14CF1570" w:rsidR="28B6596E">
        <w:rPr>
          <w:rFonts w:ascii="Courier" w:hAnsi="Courier" w:eastAsia="Courier" w:cs="Courier"/>
          <w:b w:val="0"/>
          <w:bCs w:val="0"/>
          <w:noProof w:val="0"/>
          <w:sz w:val="18"/>
          <w:szCs w:val="18"/>
          <w:lang w:val="es-ES"/>
        </w:rPr>
        <w:t>Intent</w:t>
      </w:r>
      <w:r w:rsidRPr="14CF1570" w:rsidR="28B6596E">
        <w:rPr>
          <w:rFonts w:ascii="Courier" w:hAnsi="Courier" w:eastAsia="Courier" w:cs="Courier"/>
          <w:b w:val="0"/>
          <w:bCs w:val="0"/>
          <w:noProof w:val="0"/>
          <w:sz w:val="18"/>
          <w:szCs w:val="18"/>
          <w:lang w:val="es-ES"/>
        </w:rPr>
        <w:t>(</w:t>
      </w:r>
      <w:r w:rsidRPr="14CF1570" w:rsidR="28B6596E">
        <w:rPr>
          <w:rFonts w:ascii="Courier" w:hAnsi="Courier" w:eastAsia="Courier" w:cs="Courier"/>
          <w:b w:val="0"/>
          <w:bCs w:val="0"/>
          <w:noProof w:val="0"/>
          <w:sz w:val="18"/>
          <w:szCs w:val="18"/>
          <w:lang w:val="es-ES"/>
        </w:rPr>
        <w:t>MediaStore.ACTION_IMAGE_CAPTURE</w:t>
      </w:r>
      <w:r w:rsidRPr="14CF1570" w:rsidR="28B6596E">
        <w:rPr>
          <w:rFonts w:ascii="Courier" w:hAnsi="Courier" w:eastAsia="Courier" w:cs="Courier"/>
          <w:b w:val="0"/>
          <w:bCs w:val="0"/>
          <w:noProof w:val="0"/>
          <w:sz w:val="18"/>
          <w:szCs w:val="18"/>
          <w:lang w:val="es-ES"/>
        </w:rPr>
        <w:t>)</w:t>
      </w:r>
    </w:p>
    <w:p w:rsidR="28B6596E" w:rsidP="14CF1570" w:rsidRDefault="28B6596E" w14:paraId="7264D34E" w14:textId="7E638D14">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startActivityForResult</w:t>
      </w:r>
      <w:r w:rsidRPr="14CF1570" w:rsidR="28B6596E">
        <w:rPr>
          <w:rFonts w:ascii="Courier" w:hAnsi="Courier" w:eastAsia="Courier" w:cs="Courier"/>
          <w:b w:val="0"/>
          <w:bCs w:val="0"/>
          <w:noProof w:val="0"/>
          <w:sz w:val="18"/>
          <w:szCs w:val="18"/>
          <w:lang w:val="es-ES"/>
        </w:rPr>
        <w:t>(</w:t>
      </w:r>
      <w:r w:rsidRPr="14CF1570" w:rsidR="28B6596E">
        <w:rPr>
          <w:rFonts w:ascii="Courier" w:hAnsi="Courier" w:eastAsia="Courier" w:cs="Courier"/>
          <w:b w:val="0"/>
          <w:bCs w:val="0"/>
          <w:noProof w:val="0"/>
          <w:sz w:val="18"/>
          <w:szCs w:val="18"/>
          <w:lang w:val="es-ES"/>
        </w:rPr>
        <w:t>cameraIntent</w:t>
      </w:r>
      <w:r w:rsidRPr="14CF1570" w:rsidR="28B6596E">
        <w:rPr>
          <w:rFonts w:ascii="Courier" w:hAnsi="Courier" w:eastAsia="Courier" w:cs="Courier"/>
          <w:b w:val="0"/>
          <w:bCs w:val="0"/>
          <w:noProof w:val="0"/>
          <w:sz w:val="18"/>
          <w:szCs w:val="18"/>
          <w:lang w:val="es-ES"/>
        </w:rPr>
        <w:t>, REQUEST_IMAGE_CAPTURE)</w:t>
      </w:r>
    </w:p>
    <w:p w:rsidR="28B6596E" w:rsidP="14CF1570" w:rsidRDefault="28B6596E" w14:paraId="626DC054" w14:textId="5FA969A4">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w:t>
      </w:r>
    </w:p>
    <w:p w:rsidR="28B6596E" w:rsidP="14CF1570" w:rsidRDefault="28B6596E" w14:paraId="7C431FE5" w14:textId="17163EB5">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 xml:space="preserve"> </w:t>
      </w:r>
    </w:p>
    <w:p w:rsidR="28B6596E" w:rsidP="14CF1570" w:rsidRDefault="28B6596E" w14:paraId="04FA7858" w14:textId="2C0409B4">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override</w:t>
      </w: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fun</w:t>
      </w: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onActivityResult</w:t>
      </w:r>
      <w:r w:rsidRPr="14CF1570" w:rsidR="28B6596E">
        <w:rPr>
          <w:rFonts w:ascii="Courier" w:hAnsi="Courier" w:eastAsia="Courier" w:cs="Courier"/>
          <w:b w:val="0"/>
          <w:bCs w:val="0"/>
          <w:noProof w:val="0"/>
          <w:sz w:val="18"/>
          <w:szCs w:val="18"/>
          <w:lang w:val="es-ES"/>
        </w:rPr>
        <w:t>(</w:t>
      </w:r>
      <w:r w:rsidRPr="14CF1570" w:rsidR="28B6596E">
        <w:rPr>
          <w:rFonts w:ascii="Courier" w:hAnsi="Courier" w:eastAsia="Courier" w:cs="Courier"/>
          <w:b w:val="0"/>
          <w:bCs w:val="0"/>
          <w:noProof w:val="0"/>
          <w:sz w:val="18"/>
          <w:szCs w:val="18"/>
          <w:lang w:val="es-ES"/>
        </w:rPr>
        <w:t>requestCode</w:t>
      </w: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Int</w:t>
      </w: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resultCode</w:t>
      </w: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Int</w:t>
      </w:r>
      <w:r w:rsidRPr="14CF1570" w:rsidR="28B6596E">
        <w:rPr>
          <w:rFonts w:ascii="Courier" w:hAnsi="Courier" w:eastAsia="Courier" w:cs="Courier"/>
          <w:b w:val="0"/>
          <w:bCs w:val="0"/>
          <w:noProof w:val="0"/>
          <w:sz w:val="18"/>
          <w:szCs w:val="18"/>
          <w:lang w:val="es-ES"/>
        </w:rPr>
        <w:t xml:space="preserve">, data: </w:t>
      </w:r>
      <w:r w:rsidRPr="14CF1570" w:rsidR="28B6596E">
        <w:rPr>
          <w:rFonts w:ascii="Courier" w:hAnsi="Courier" w:eastAsia="Courier" w:cs="Courier"/>
          <w:b w:val="0"/>
          <w:bCs w:val="0"/>
          <w:noProof w:val="0"/>
          <w:sz w:val="18"/>
          <w:szCs w:val="18"/>
          <w:lang w:val="es-ES"/>
        </w:rPr>
        <w:t>Intent</w:t>
      </w:r>
      <w:r w:rsidRPr="14CF1570" w:rsidR="28B6596E">
        <w:rPr>
          <w:rFonts w:ascii="Courier" w:hAnsi="Courier" w:eastAsia="Courier" w:cs="Courier"/>
          <w:b w:val="0"/>
          <w:bCs w:val="0"/>
          <w:noProof w:val="0"/>
          <w:sz w:val="18"/>
          <w:szCs w:val="18"/>
          <w:lang w:val="es-ES"/>
        </w:rPr>
        <w:t>?) {</w:t>
      </w:r>
    </w:p>
    <w:p w:rsidR="28B6596E" w:rsidP="14CF1570" w:rsidRDefault="28B6596E" w14:paraId="010C9C4A" w14:textId="21C78D1D">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if</w:t>
      </w: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requestCode</w:t>
      </w:r>
      <w:r w:rsidRPr="14CF1570" w:rsidR="28B6596E">
        <w:rPr>
          <w:rFonts w:ascii="Courier" w:hAnsi="Courier" w:eastAsia="Courier" w:cs="Courier"/>
          <w:b w:val="0"/>
          <w:bCs w:val="0"/>
          <w:noProof w:val="0"/>
          <w:sz w:val="18"/>
          <w:szCs w:val="18"/>
          <w:lang w:val="es-ES"/>
        </w:rPr>
        <w:t xml:space="preserve"> == REQUEST_IMAGE_CAPTURE &amp;&amp; </w:t>
      </w:r>
      <w:r w:rsidRPr="14CF1570" w:rsidR="28B6596E">
        <w:rPr>
          <w:rFonts w:ascii="Courier" w:hAnsi="Courier" w:eastAsia="Courier" w:cs="Courier"/>
          <w:b w:val="0"/>
          <w:bCs w:val="0"/>
          <w:noProof w:val="0"/>
          <w:sz w:val="18"/>
          <w:szCs w:val="18"/>
          <w:lang w:val="es-ES"/>
        </w:rPr>
        <w:t>resultCode</w:t>
      </w:r>
      <w:r w:rsidRPr="14CF1570" w:rsidR="28B6596E">
        <w:rPr>
          <w:rFonts w:ascii="Courier" w:hAnsi="Courier" w:eastAsia="Courier" w:cs="Courier"/>
          <w:b w:val="0"/>
          <w:bCs w:val="0"/>
          <w:noProof w:val="0"/>
          <w:sz w:val="18"/>
          <w:szCs w:val="18"/>
          <w:lang w:val="es-ES"/>
        </w:rPr>
        <w:t xml:space="preserve"> == </w:t>
      </w:r>
      <w:r w:rsidRPr="14CF1570" w:rsidR="28B6596E">
        <w:rPr>
          <w:rFonts w:ascii="Courier" w:hAnsi="Courier" w:eastAsia="Courier" w:cs="Courier"/>
          <w:b w:val="0"/>
          <w:bCs w:val="0"/>
          <w:noProof w:val="0"/>
          <w:sz w:val="18"/>
          <w:szCs w:val="18"/>
          <w:lang w:val="es-ES"/>
        </w:rPr>
        <w:t>Activity.RESULT_OK</w:t>
      </w:r>
      <w:r w:rsidRPr="14CF1570" w:rsidR="28B6596E">
        <w:rPr>
          <w:rFonts w:ascii="Courier" w:hAnsi="Courier" w:eastAsia="Courier" w:cs="Courier"/>
          <w:b w:val="0"/>
          <w:bCs w:val="0"/>
          <w:noProof w:val="0"/>
          <w:sz w:val="18"/>
          <w:szCs w:val="18"/>
          <w:lang w:val="es-ES"/>
        </w:rPr>
        <w:t>) {</w:t>
      </w:r>
    </w:p>
    <w:p w:rsidR="28B6596E" w:rsidP="14CF1570" w:rsidRDefault="28B6596E" w14:paraId="16FE1588" w14:textId="1128267E">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 xml:space="preserve">        val </w:t>
      </w:r>
      <w:r w:rsidRPr="14CF1570" w:rsidR="28B6596E">
        <w:rPr>
          <w:rFonts w:ascii="Courier" w:hAnsi="Courier" w:eastAsia="Courier" w:cs="Courier"/>
          <w:b w:val="0"/>
          <w:bCs w:val="0"/>
          <w:noProof w:val="0"/>
          <w:sz w:val="18"/>
          <w:szCs w:val="18"/>
          <w:lang w:val="es-ES"/>
        </w:rPr>
        <w:t>imageBitmap</w:t>
      </w:r>
      <w:r w:rsidRPr="14CF1570" w:rsidR="28B6596E">
        <w:rPr>
          <w:rFonts w:ascii="Courier" w:hAnsi="Courier" w:eastAsia="Courier" w:cs="Courier"/>
          <w:b w:val="0"/>
          <w:bCs w:val="0"/>
          <w:noProof w:val="0"/>
          <w:sz w:val="18"/>
          <w:szCs w:val="18"/>
          <w:lang w:val="es-ES"/>
        </w:rPr>
        <w:t xml:space="preserve"> = data</w:t>
      </w:r>
      <w:r w:rsidRPr="14CF1570" w:rsidR="28B6596E">
        <w:rPr>
          <w:rFonts w:ascii="Courier" w:hAnsi="Courier" w:eastAsia="Courier" w:cs="Courier"/>
          <w:b w:val="0"/>
          <w:bCs w:val="0"/>
          <w:noProof w:val="0"/>
          <w:sz w:val="18"/>
          <w:szCs w:val="18"/>
          <w:lang w:val="es-ES"/>
        </w:rPr>
        <w:t>?.extras</w:t>
      </w:r>
      <w:r w:rsidRPr="14CF1570" w:rsidR="28B6596E">
        <w:rPr>
          <w:rFonts w:ascii="Courier" w:hAnsi="Courier" w:eastAsia="Courier" w:cs="Courier"/>
          <w:b w:val="0"/>
          <w:bCs w:val="0"/>
          <w:noProof w:val="0"/>
          <w:sz w:val="18"/>
          <w:szCs w:val="18"/>
          <w:lang w:val="es-ES"/>
        </w:rPr>
        <w:t>?.</w:t>
      </w:r>
      <w:r w:rsidRPr="14CF1570" w:rsidR="28B6596E">
        <w:rPr>
          <w:rFonts w:ascii="Courier" w:hAnsi="Courier" w:eastAsia="Courier" w:cs="Courier"/>
          <w:b w:val="0"/>
          <w:bCs w:val="0"/>
          <w:noProof w:val="0"/>
          <w:sz w:val="18"/>
          <w:szCs w:val="18"/>
          <w:lang w:val="es-ES"/>
        </w:rPr>
        <w:t>get</w:t>
      </w:r>
      <w:r w:rsidRPr="14CF1570" w:rsidR="28B6596E">
        <w:rPr>
          <w:rFonts w:ascii="Courier" w:hAnsi="Courier" w:eastAsia="Courier" w:cs="Courier"/>
          <w:b w:val="0"/>
          <w:bCs w:val="0"/>
          <w:noProof w:val="0"/>
          <w:sz w:val="18"/>
          <w:szCs w:val="18"/>
          <w:lang w:val="es-ES"/>
        </w:rPr>
        <w:t>("data") as Bitmap</w:t>
      </w:r>
    </w:p>
    <w:p w:rsidR="28B6596E" w:rsidP="14CF1570" w:rsidRDefault="28B6596E" w14:paraId="211CF65F" w14:textId="4D12061C">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processImage</w:t>
      </w:r>
      <w:r w:rsidRPr="14CF1570" w:rsidR="28B6596E">
        <w:rPr>
          <w:rFonts w:ascii="Courier" w:hAnsi="Courier" w:eastAsia="Courier" w:cs="Courier"/>
          <w:b w:val="0"/>
          <w:bCs w:val="0"/>
          <w:noProof w:val="0"/>
          <w:sz w:val="18"/>
          <w:szCs w:val="18"/>
          <w:lang w:val="es-ES"/>
        </w:rPr>
        <w:t>(</w:t>
      </w:r>
      <w:r w:rsidRPr="14CF1570" w:rsidR="28B6596E">
        <w:rPr>
          <w:rFonts w:ascii="Courier" w:hAnsi="Courier" w:eastAsia="Courier" w:cs="Courier"/>
          <w:b w:val="0"/>
          <w:bCs w:val="0"/>
          <w:noProof w:val="0"/>
          <w:sz w:val="18"/>
          <w:szCs w:val="18"/>
          <w:lang w:val="es-ES"/>
        </w:rPr>
        <w:t>imageBitmap</w:t>
      </w:r>
      <w:r w:rsidRPr="14CF1570" w:rsidR="28B6596E">
        <w:rPr>
          <w:rFonts w:ascii="Courier" w:hAnsi="Courier" w:eastAsia="Courier" w:cs="Courier"/>
          <w:b w:val="0"/>
          <w:bCs w:val="0"/>
          <w:noProof w:val="0"/>
          <w:sz w:val="18"/>
          <w:szCs w:val="18"/>
          <w:lang w:val="es-ES"/>
        </w:rPr>
        <w:t>)</w:t>
      </w:r>
    </w:p>
    <w:p w:rsidR="28B6596E" w:rsidP="14CF1570" w:rsidRDefault="28B6596E" w14:paraId="6A2C0D92" w14:textId="5F6015D1">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 xml:space="preserve">    }</w:t>
      </w:r>
    </w:p>
    <w:p w:rsidR="28B6596E" w:rsidP="14CF1570" w:rsidRDefault="28B6596E" w14:paraId="2DFEA424" w14:textId="2F8A4C0A">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w:t>
      </w:r>
    </w:p>
    <w:p w:rsidR="28B6596E" w:rsidP="14CF1570" w:rsidRDefault="28B6596E" w14:paraId="1C9EC06E" w14:textId="7D6E7CBC">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 xml:space="preserve"> </w:t>
      </w:r>
    </w:p>
    <w:p w:rsidR="28B6596E" w:rsidP="14CF1570" w:rsidRDefault="28B6596E" w14:paraId="3A865446" w14:textId="349C08B2">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 xml:space="preserve">// Procesamiento de imagen usando </w:t>
      </w:r>
      <w:r w:rsidRPr="14CF1570" w:rsidR="28B6596E">
        <w:rPr>
          <w:rFonts w:ascii="Courier" w:hAnsi="Courier" w:eastAsia="Courier" w:cs="Courier"/>
          <w:b w:val="0"/>
          <w:bCs w:val="0"/>
          <w:noProof w:val="0"/>
          <w:sz w:val="18"/>
          <w:szCs w:val="18"/>
          <w:lang w:val="es-ES"/>
        </w:rPr>
        <w:t>OpenCV</w:t>
      </w:r>
    </w:p>
    <w:p w:rsidR="28B6596E" w:rsidP="14CF1570" w:rsidRDefault="28B6596E" w14:paraId="3B751334" w14:textId="5B51F02E">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fun</w:t>
      </w: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processImage</w:t>
      </w:r>
      <w:r w:rsidRPr="14CF1570" w:rsidR="28B6596E">
        <w:rPr>
          <w:rFonts w:ascii="Courier" w:hAnsi="Courier" w:eastAsia="Courier" w:cs="Courier"/>
          <w:b w:val="0"/>
          <w:bCs w:val="0"/>
          <w:noProof w:val="0"/>
          <w:sz w:val="18"/>
          <w:szCs w:val="18"/>
          <w:lang w:val="es-ES"/>
        </w:rPr>
        <w:t>(</w:t>
      </w:r>
      <w:r w:rsidRPr="14CF1570" w:rsidR="28B6596E">
        <w:rPr>
          <w:rFonts w:ascii="Courier" w:hAnsi="Courier" w:eastAsia="Courier" w:cs="Courier"/>
          <w:b w:val="0"/>
          <w:bCs w:val="0"/>
          <w:noProof w:val="0"/>
          <w:sz w:val="18"/>
          <w:szCs w:val="18"/>
          <w:lang w:val="es-ES"/>
        </w:rPr>
        <w:t>image</w:t>
      </w:r>
      <w:r w:rsidRPr="14CF1570" w:rsidR="28B6596E">
        <w:rPr>
          <w:rFonts w:ascii="Courier" w:hAnsi="Courier" w:eastAsia="Courier" w:cs="Courier"/>
          <w:b w:val="0"/>
          <w:bCs w:val="0"/>
          <w:noProof w:val="0"/>
          <w:sz w:val="18"/>
          <w:szCs w:val="18"/>
          <w:lang w:val="es-ES"/>
        </w:rPr>
        <w:t>: Bitmap) {</w:t>
      </w:r>
    </w:p>
    <w:p w:rsidR="28B6596E" w:rsidP="14CF1570" w:rsidRDefault="28B6596E" w14:paraId="3B92A27D" w14:textId="66FC951D">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 xml:space="preserve">    val </w:t>
      </w:r>
      <w:r w:rsidRPr="14CF1570" w:rsidR="28B6596E">
        <w:rPr>
          <w:rFonts w:ascii="Courier" w:hAnsi="Courier" w:eastAsia="Courier" w:cs="Courier"/>
          <w:b w:val="0"/>
          <w:bCs w:val="0"/>
          <w:noProof w:val="0"/>
          <w:sz w:val="18"/>
          <w:szCs w:val="18"/>
          <w:lang w:val="es-ES"/>
        </w:rPr>
        <w:t>mat</w:t>
      </w:r>
      <w:r w:rsidRPr="14CF1570" w:rsidR="28B6596E">
        <w:rPr>
          <w:rFonts w:ascii="Courier" w:hAnsi="Courier" w:eastAsia="Courier" w:cs="Courier"/>
          <w:b w:val="0"/>
          <w:bCs w:val="0"/>
          <w:noProof w:val="0"/>
          <w:sz w:val="18"/>
          <w:szCs w:val="18"/>
          <w:lang w:val="es-ES"/>
        </w:rPr>
        <w:t xml:space="preserve"> = </w:t>
      </w:r>
      <w:r w:rsidRPr="14CF1570" w:rsidR="28B6596E">
        <w:rPr>
          <w:rFonts w:ascii="Courier" w:hAnsi="Courier" w:eastAsia="Courier" w:cs="Courier"/>
          <w:b w:val="0"/>
          <w:bCs w:val="0"/>
          <w:noProof w:val="0"/>
          <w:sz w:val="18"/>
          <w:szCs w:val="18"/>
          <w:lang w:val="es-ES"/>
        </w:rPr>
        <w:t>Mat(</w:t>
      </w:r>
      <w:r w:rsidRPr="14CF1570" w:rsidR="28B6596E">
        <w:rPr>
          <w:rFonts w:ascii="Courier" w:hAnsi="Courier" w:eastAsia="Courier" w:cs="Courier"/>
          <w:b w:val="0"/>
          <w:bCs w:val="0"/>
          <w:noProof w:val="0"/>
          <w:sz w:val="18"/>
          <w:szCs w:val="18"/>
          <w:lang w:val="es-ES"/>
        </w:rPr>
        <w:t>)</w:t>
      </w:r>
    </w:p>
    <w:p w:rsidR="28B6596E" w:rsidP="14CF1570" w:rsidRDefault="28B6596E" w14:paraId="24706715" w14:textId="31BA3686">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Utils.bitmapToMat</w:t>
      </w:r>
      <w:r w:rsidRPr="14CF1570" w:rsidR="28B6596E">
        <w:rPr>
          <w:rFonts w:ascii="Courier" w:hAnsi="Courier" w:eastAsia="Courier" w:cs="Courier"/>
          <w:b w:val="0"/>
          <w:bCs w:val="0"/>
          <w:noProof w:val="0"/>
          <w:sz w:val="18"/>
          <w:szCs w:val="18"/>
          <w:lang w:val="es-ES"/>
        </w:rPr>
        <w:t>(</w:t>
      </w:r>
      <w:r w:rsidRPr="14CF1570" w:rsidR="28B6596E">
        <w:rPr>
          <w:rFonts w:ascii="Courier" w:hAnsi="Courier" w:eastAsia="Courier" w:cs="Courier"/>
          <w:b w:val="0"/>
          <w:bCs w:val="0"/>
          <w:noProof w:val="0"/>
          <w:sz w:val="18"/>
          <w:szCs w:val="18"/>
          <w:lang w:val="es-ES"/>
        </w:rPr>
        <w:t>image</w:t>
      </w: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mat</w:t>
      </w:r>
      <w:r w:rsidRPr="14CF1570" w:rsidR="28B6596E">
        <w:rPr>
          <w:rFonts w:ascii="Courier" w:hAnsi="Courier" w:eastAsia="Courier" w:cs="Courier"/>
          <w:b w:val="0"/>
          <w:bCs w:val="0"/>
          <w:noProof w:val="0"/>
          <w:sz w:val="18"/>
          <w:szCs w:val="18"/>
          <w:lang w:val="es-ES"/>
        </w:rPr>
        <w:t>)</w:t>
      </w:r>
    </w:p>
    <w:p w:rsidR="28B6596E" w:rsidP="14CF1570" w:rsidRDefault="28B6596E" w14:paraId="0C25ACBA" w14:textId="4039157F">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Imgproc.cvtColor</w:t>
      </w:r>
      <w:r w:rsidRPr="14CF1570" w:rsidR="28B6596E">
        <w:rPr>
          <w:rFonts w:ascii="Courier" w:hAnsi="Courier" w:eastAsia="Courier" w:cs="Courier"/>
          <w:b w:val="0"/>
          <w:bCs w:val="0"/>
          <w:noProof w:val="0"/>
          <w:sz w:val="18"/>
          <w:szCs w:val="18"/>
          <w:lang w:val="es-ES"/>
        </w:rPr>
        <w:t>(</w:t>
      </w:r>
      <w:r w:rsidRPr="14CF1570" w:rsidR="28B6596E">
        <w:rPr>
          <w:rFonts w:ascii="Courier" w:hAnsi="Courier" w:eastAsia="Courier" w:cs="Courier"/>
          <w:b w:val="0"/>
          <w:bCs w:val="0"/>
          <w:noProof w:val="0"/>
          <w:sz w:val="18"/>
          <w:szCs w:val="18"/>
          <w:lang w:val="es-ES"/>
        </w:rPr>
        <w:t>mat</w:t>
      </w: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mat</w:t>
      </w:r>
      <w:r w:rsidRPr="14CF1570" w:rsidR="28B6596E">
        <w:rPr>
          <w:rFonts w:ascii="Courier" w:hAnsi="Courier" w:eastAsia="Courier" w:cs="Courier"/>
          <w:b w:val="0"/>
          <w:bCs w:val="0"/>
          <w:noProof w:val="0"/>
          <w:sz w:val="18"/>
          <w:szCs w:val="18"/>
          <w:lang w:val="es-ES"/>
        </w:rPr>
        <w:t>, Imgproc.COLOR_BGR2GRAY)</w:t>
      </w:r>
    </w:p>
    <w:p w:rsidR="28B6596E" w:rsidP="14CF1570" w:rsidRDefault="28B6596E" w14:paraId="2CEE8DCC" w14:textId="4687F574">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Imgproc.equalizeHist</w:t>
      </w:r>
      <w:r w:rsidRPr="14CF1570" w:rsidR="28B6596E">
        <w:rPr>
          <w:rFonts w:ascii="Courier" w:hAnsi="Courier" w:eastAsia="Courier" w:cs="Courier"/>
          <w:b w:val="0"/>
          <w:bCs w:val="0"/>
          <w:noProof w:val="0"/>
          <w:sz w:val="18"/>
          <w:szCs w:val="18"/>
          <w:lang w:val="es-ES"/>
        </w:rPr>
        <w:t>(</w:t>
      </w:r>
      <w:r w:rsidRPr="14CF1570" w:rsidR="28B6596E">
        <w:rPr>
          <w:rFonts w:ascii="Courier" w:hAnsi="Courier" w:eastAsia="Courier" w:cs="Courier"/>
          <w:b w:val="0"/>
          <w:bCs w:val="0"/>
          <w:noProof w:val="0"/>
          <w:sz w:val="18"/>
          <w:szCs w:val="18"/>
          <w:lang w:val="es-ES"/>
        </w:rPr>
        <w:t>mat</w:t>
      </w: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mat</w:t>
      </w:r>
      <w:r w:rsidRPr="14CF1570" w:rsidR="28B6596E">
        <w:rPr>
          <w:rFonts w:ascii="Courier" w:hAnsi="Courier" w:eastAsia="Courier" w:cs="Courier"/>
          <w:b w:val="0"/>
          <w:bCs w:val="0"/>
          <w:noProof w:val="0"/>
          <w:sz w:val="18"/>
          <w:szCs w:val="18"/>
          <w:lang w:val="es-ES"/>
        </w:rPr>
        <w:t>)</w:t>
      </w:r>
    </w:p>
    <w:p w:rsidR="28B6596E" w:rsidP="14CF1570" w:rsidRDefault="28B6596E" w14:paraId="04AB20D7" w14:textId="0AC945C4">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 xml:space="preserve">    // Enviar la imagen procesada al servidor</w:t>
      </w:r>
    </w:p>
    <w:p w:rsidR="28B6596E" w:rsidP="14CF1570" w:rsidRDefault="28B6596E" w14:paraId="507DF435" w14:textId="532E49FC">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 xml:space="preserve">    </w:t>
      </w:r>
      <w:r w:rsidRPr="14CF1570" w:rsidR="28B6596E">
        <w:rPr>
          <w:rFonts w:ascii="Courier" w:hAnsi="Courier" w:eastAsia="Courier" w:cs="Courier"/>
          <w:b w:val="0"/>
          <w:bCs w:val="0"/>
          <w:noProof w:val="0"/>
          <w:sz w:val="18"/>
          <w:szCs w:val="18"/>
          <w:lang w:val="es-ES"/>
        </w:rPr>
        <w:t>sendImageToServer</w:t>
      </w:r>
      <w:r w:rsidRPr="14CF1570" w:rsidR="28B6596E">
        <w:rPr>
          <w:rFonts w:ascii="Courier" w:hAnsi="Courier" w:eastAsia="Courier" w:cs="Courier"/>
          <w:b w:val="0"/>
          <w:bCs w:val="0"/>
          <w:noProof w:val="0"/>
          <w:sz w:val="18"/>
          <w:szCs w:val="18"/>
          <w:lang w:val="es-ES"/>
        </w:rPr>
        <w:t>(</w:t>
      </w:r>
      <w:r w:rsidRPr="14CF1570" w:rsidR="28B6596E">
        <w:rPr>
          <w:rFonts w:ascii="Courier" w:hAnsi="Courier" w:eastAsia="Courier" w:cs="Courier"/>
          <w:b w:val="0"/>
          <w:bCs w:val="0"/>
          <w:noProof w:val="0"/>
          <w:sz w:val="18"/>
          <w:szCs w:val="18"/>
          <w:lang w:val="es-ES"/>
        </w:rPr>
        <w:t>mat</w:t>
      </w:r>
      <w:r w:rsidRPr="14CF1570" w:rsidR="28B6596E">
        <w:rPr>
          <w:rFonts w:ascii="Courier" w:hAnsi="Courier" w:eastAsia="Courier" w:cs="Courier"/>
          <w:b w:val="0"/>
          <w:bCs w:val="0"/>
          <w:noProof w:val="0"/>
          <w:sz w:val="18"/>
          <w:szCs w:val="18"/>
          <w:lang w:val="es-ES"/>
        </w:rPr>
        <w:t>)</w:t>
      </w:r>
    </w:p>
    <w:p w:rsidR="28B6596E" w:rsidP="14CF1570" w:rsidRDefault="28B6596E" w14:paraId="4811D5E4" w14:textId="69744A2F">
      <w:pPr>
        <w:pStyle w:val="Normal"/>
        <w:rPr>
          <w:rFonts w:ascii="Courier" w:hAnsi="Courier" w:eastAsia="Courier" w:cs="Courier"/>
          <w:b w:val="0"/>
          <w:bCs w:val="0"/>
          <w:noProof w:val="0"/>
          <w:sz w:val="18"/>
          <w:szCs w:val="18"/>
          <w:lang w:val="es-ES"/>
        </w:rPr>
      </w:pPr>
      <w:r w:rsidRPr="14CF1570" w:rsidR="28B6596E">
        <w:rPr>
          <w:rFonts w:ascii="Courier" w:hAnsi="Courier" w:eastAsia="Courier" w:cs="Courier"/>
          <w:b w:val="0"/>
          <w:bCs w:val="0"/>
          <w:noProof w:val="0"/>
          <w:sz w:val="18"/>
          <w:szCs w:val="18"/>
          <w:lang w:val="es-ES"/>
        </w:rPr>
        <w:t>}</w:t>
      </w:r>
    </w:p>
    <w:p w:rsidR="14CF1570" w:rsidP="14CF1570" w:rsidRDefault="14CF1570" w14:paraId="3EAD6342" w14:textId="6557F0A4">
      <w:pPr>
        <w:pStyle w:val="Normal"/>
        <w:rPr>
          <w:b w:val="0"/>
          <w:bCs w:val="0"/>
          <w:noProof w:val="0"/>
          <w:lang w:val="es-ES"/>
        </w:rPr>
      </w:pPr>
    </w:p>
    <w:p w:rsidR="14CF1570" w:rsidP="14CF1570" w:rsidRDefault="14CF1570" w14:paraId="08EE9922" w14:textId="7E17D539">
      <w:pPr>
        <w:pStyle w:val="Normal"/>
        <w:rPr>
          <w:b w:val="1"/>
          <w:bCs w:val="1"/>
          <w:noProof w:val="0"/>
          <w:lang w:val="es-ES"/>
        </w:rPr>
      </w:pPr>
    </w:p>
    <w:p w:rsidR="36D87CE6" w:rsidP="14CF1570" w:rsidRDefault="36D87CE6" w14:paraId="6D5DA235" w14:textId="72128D4C">
      <w:pPr>
        <w:pStyle w:val="Normal"/>
        <w:rPr>
          <w:b w:val="1"/>
          <w:bCs w:val="1"/>
          <w:noProof w:val="0"/>
          <w:lang w:val="es-ES"/>
        </w:rPr>
      </w:pPr>
      <w:r w:rsidRPr="14CF1570" w:rsidR="36D87CE6">
        <w:rPr>
          <w:b w:val="1"/>
          <w:bCs w:val="1"/>
          <w:noProof w:val="0"/>
          <w:lang w:val="es-ES"/>
        </w:rPr>
        <w:t xml:space="preserve">API REST en el Servidor (Python </w:t>
      </w:r>
      <w:r w:rsidRPr="14CF1570" w:rsidR="36D87CE6">
        <w:rPr>
          <w:b w:val="1"/>
          <w:bCs w:val="1"/>
          <w:noProof w:val="0"/>
          <w:lang w:val="es-ES"/>
        </w:rPr>
        <w:t>Flask</w:t>
      </w:r>
      <w:r w:rsidRPr="14CF1570" w:rsidR="36D87CE6">
        <w:rPr>
          <w:b w:val="1"/>
          <w:bCs w:val="1"/>
          <w:noProof w:val="0"/>
          <w:lang w:val="es-ES"/>
        </w:rPr>
        <w:t>):</w:t>
      </w:r>
    </w:p>
    <w:p w:rsidR="491E7B40" w:rsidP="14CF1570" w:rsidRDefault="491E7B40" w14:paraId="52735FBE" w14:textId="7AC59CC5">
      <w:pPr>
        <w:pStyle w:val="Ttulo3"/>
        <w:rPr>
          <w:b w:val="0"/>
          <w:bCs w:val="0"/>
          <w:noProof w:val="0"/>
          <w:lang w:val="es-ES"/>
        </w:rPr>
      </w:pPr>
      <w:r w:rsidRPr="14CF1570" w:rsidR="491E7B40">
        <w:rPr>
          <w:noProof w:val="0"/>
          <w:lang w:val="es-ES"/>
        </w:rPr>
        <w:t xml:space="preserve">Algoritmo 3. </w:t>
      </w:r>
      <w:r w:rsidRPr="14CF1570" w:rsidR="7FAB9D38">
        <w:rPr>
          <w:b w:val="0"/>
          <w:bCs w:val="0"/>
          <w:noProof w:val="0"/>
          <w:lang w:val="es-ES"/>
        </w:rPr>
        <w:t>Código</w:t>
      </w:r>
      <w:r w:rsidRPr="14CF1570" w:rsidR="491E7B40">
        <w:rPr>
          <w:b w:val="0"/>
          <w:bCs w:val="0"/>
          <w:noProof w:val="0"/>
          <w:lang w:val="es-ES"/>
        </w:rPr>
        <w:t xml:space="preserve"> del API REST en el servidor</w:t>
      </w:r>
    </w:p>
    <w:p w:rsidR="36D87CE6" w:rsidP="14CF1570" w:rsidRDefault="36D87CE6" w14:paraId="22444C63" w14:textId="1884447A">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app</w:t>
      </w:r>
      <w:r w:rsidRPr="14CF1570" w:rsidR="36D87CE6">
        <w:rPr>
          <w:rFonts w:ascii="Courier" w:hAnsi="Courier" w:eastAsia="Courier" w:cs="Courier"/>
          <w:b w:val="0"/>
          <w:bCs w:val="0"/>
          <w:noProof w:val="0"/>
          <w:sz w:val="18"/>
          <w:szCs w:val="18"/>
          <w:lang w:val="es-ES"/>
        </w:rPr>
        <w:t xml:space="preserve"> = </w:t>
      </w:r>
      <w:r w:rsidRPr="14CF1570" w:rsidR="36D87CE6">
        <w:rPr>
          <w:rFonts w:ascii="Courier" w:hAnsi="Courier" w:eastAsia="Courier" w:cs="Courier"/>
          <w:b w:val="0"/>
          <w:bCs w:val="0"/>
          <w:noProof w:val="0"/>
          <w:sz w:val="18"/>
          <w:szCs w:val="18"/>
          <w:lang w:val="es-ES"/>
        </w:rPr>
        <w:t>Flask</w:t>
      </w:r>
      <w:r w:rsidRPr="14CF1570" w:rsidR="36D87CE6">
        <w:rPr>
          <w:rFonts w:ascii="Courier" w:hAnsi="Courier" w:eastAsia="Courier" w:cs="Courier"/>
          <w:b w:val="0"/>
          <w:bCs w:val="0"/>
          <w:noProof w:val="0"/>
          <w:sz w:val="18"/>
          <w:szCs w:val="18"/>
          <w:lang w:val="es-ES"/>
        </w:rPr>
        <w:t>(__</w:t>
      </w:r>
      <w:r w:rsidRPr="14CF1570" w:rsidR="36D87CE6">
        <w:rPr>
          <w:rFonts w:ascii="Courier" w:hAnsi="Courier" w:eastAsia="Courier" w:cs="Courier"/>
          <w:b w:val="0"/>
          <w:bCs w:val="0"/>
          <w:noProof w:val="0"/>
          <w:sz w:val="18"/>
          <w:szCs w:val="18"/>
          <w:lang w:val="es-ES"/>
        </w:rPr>
        <w:t>name</w:t>
      </w:r>
      <w:r w:rsidRPr="14CF1570" w:rsidR="36D87CE6">
        <w:rPr>
          <w:rFonts w:ascii="Courier" w:hAnsi="Courier" w:eastAsia="Courier" w:cs="Courier"/>
          <w:b w:val="0"/>
          <w:bCs w:val="0"/>
          <w:noProof w:val="0"/>
          <w:sz w:val="18"/>
          <w:szCs w:val="18"/>
          <w:lang w:val="es-ES"/>
        </w:rPr>
        <w:t>__)</w:t>
      </w:r>
    </w:p>
    <w:p w:rsidR="36D87CE6" w:rsidP="14CF1570" w:rsidRDefault="36D87CE6" w14:paraId="22E40875" w14:textId="72A3773E">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key</w:t>
      </w:r>
      <w:r w:rsidRPr="14CF1570" w:rsidR="36D87CE6">
        <w:rPr>
          <w:rFonts w:ascii="Courier" w:hAnsi="Courier" w:eastAsia="Courier" w:cs="Courier"/>
          <w:b w:val="0"/>
          <w:bCs w:val="0"/>
          <w:noProof w:val="0"/>
          <w:sz w:val="18"/>
          <w:szCs w:val="18"/>
          <w:lang w:val="es-ES"/>
        </w:rPr>
        <w:t xml:space="preserve"> = </w:t>
      </w:r>
      <w:r w:rsidRPr="14CF1570" w:rsidR="36D87CE6">
        <w:rPr>
          <w:rFonts w:ascii="Courier" w:hAnsi="Courier" w:eastAsia="Courier" w:cs="Courier"/>
          <w:b w:val="0"/>
          <w:bCs w:val="0"/>
          <w:noProof w:val="0"/>
          <w:sz w:val="18"/>
          <w:szCs w:val="18"/>
          <w:lang w:val="es-ES"/>
        </w:rPr>
        <w:t>Fernet.generate_key</w:t>
      </w:r>
      <w:r w:rsidRPr="14CF1570" w:rsidR="36D87CE6">
        <w:rPr>
          <w:rFonts w:ascii="Courier" w:hAnsi="Courier" w:eastAsia="Courier" w:cs="Courier"/>
          <w:b w:val="0"/>
          <w:bCs w:val="0"/>
          <w:noProof w:val="0"/>
          <w:sz w:val="18"/>
          <w:szCs w:val="18"/>
          <w:lang w:val="es-ES"/>
        </w:rPr>
        <w:t>()</w:t>
      </w:r>
    </w:p>
    <w:p w:rsidR="36D87CE6" w:rsidP="14CF1570" w:rsidRDefault="36D87CE6" w14:paraId="6FABC33D" w14:textId="08BE1FD6">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cipher_suite</w:t>
      </w:r>
      <w:r w:rsidRPr="14CF1570" w:rsidR="36D87CE6">
        <w:rPr>
          <w:rFonts w:ascii="Courier" w:hAnsi="Courier" w:eastAsia="Courier" w:cs="Courier"/>
          <w:b w:val="0"/>
          <w:bCs w:val="0"/>
          <w:noProof w:val="0"/>
          <w:sz w:val="18"/>
          <w:szCs w:val="18"/>
          <w:lang w:val="es-ES"/>
        </w:rPr>
        <w:t xml:space="preserve"> = Fernet(</w:t>
      </w:r>
      <w:r w:rsidRPr="14CF1570" w:rsidR="36D87CE6">
        <w:rPr>
          <w:rFonts w:ascii="Courier" w:hAnsi="Courier" w:eastAsia="Courier" w:cs="Courier"/>
          <w:b w:val="0"/>
          <w:bCs w:val="0"/>
          <w:noProof w:val="0"/>
          <w:sz w:val="18"/>
          <w:szCs w:val="18"/>
          <w:lang w:val="es-ES"/>
        </w:rPr>
        <w:t>key</w:t>
      </w:r>
      <w:r w:rsidRPr="14CF1570" w:rsidR="36D87CE6">
        <w:rPr>
          <w:rFonts w:ascii="Courier" w:hAnsi="Courier" w:eastAsia="Courier" w:cs="Courier"/>
          <w:b w:val="0"/>
          <w:bCs w:val="0"/>
          <w:noProof w:val="0"/>
          <w:sz w:val="18"/>
          <w:szCs w:val="18"/>
          <w:lang w:val="es-ES"/>
        </w:rPr>
        <w:t>)</w:t>
      </w:r>
    </w:p>
    <w:p w:rsidR="36D87CE6" w:rsidP="14CF1570" w:rsidRDefault="36D87CE6" w14:paraId="147285DD" w14:textId="145F1112">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p>
    <w:p w:rsidR="36D87CE6" w:rsidP="14CF1570" w:rsidRDefault="36D87CE6" w14:paraId="6725A35E" w14:textId="7FD0A81C">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w:t>
      </w:r>
      <w:r w:rsidRPr="14CF1570" w:rsidR="36D87CE6">
        <w:rPr>
          <w:rFonts w:ascii="Courier" w:hAnsi="Courier" w:eastAsia="Courier" w:cs="Courier"/>
          <w:b w:val="0"/>
          <w:bCs w:val="0"/>
          <w:noProof w:val="0"/>
          <w:sz w:val="18"/>
          <w:szCs w:val="18"/>
          <w:lang w:val="es-ES"/>
        </w:rPr>
        <w:t>app.route</w:t>
      </w:r>
      <w:r w:rsidRPr="14CF1570" w:rsidR="36D87CE6">
        <w:rPr>
          <w:rFonts w:ascii="Courier" w:hAnsi="Courier" w:eastAsia="Courier" w:cs="Courier"/>
          <w:b w:val="0"/>
          <w:bCs w:val="0"/>
          <w:noProof w:val="0"/>
          <w:sz w:val="18"/>
          <w:szCs w:val="18"/>
          <w:lang w:val="es-ES"/>
        </w:rPr>
        <w:t xml:space="preserve">('/upload', </w:t>
      </w:r>
      <w:r w:rsidRPr="14CF1570" w:rsidR="36D87CE6">
        <w:rPr>
          <w:rFonts w:ascii="Courier" w:hAnsi="Courier" w:eastAsia="Courier" w:cs="Courier"/>
          <w:b w:val="0"/>
          <w:bCs w:val="0"/>
          <w:noProof w:val="0"/>
          <w:sz w:val="18"/>
          <w:szCs w:val="18"/>
          <w:lang w:val="es-ES"/>
        </w:rPr>
        <w:t>methods</w:t>
      </w:r>
      <w:r w:rsidRPr="14CF1570" w:rsidR="36D87CE6">
        <w:rPr>
          <w:rFonts w:ascii="Courier" w:hAnsi="Courier" w:eastAsia="Courier" w:cs="Courier"/>
          <w:b w:val="0"/>
          <w:bCs w:val="0"/>
          <w:noProof w:val="0"/>
          <w:sz w:val="18"/>
          <w:szCs w:val="18"/>
          <w:lang w:val="es-ES"/>
        </w:rPr>
        <w:t>=['POST'])</w:t>
      </w:r>
    </w:p>
    <w:p w:rsidR="36D87CE6" w:rsidP="14CF1570" w:rsidRDefault="36D87CE6" w14:paraId="6312C7D6" w14:textId="6A3A2C4F">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def</w:t>
      </w: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upload_image</w:t>
      </w:r>
      <w:r w:rsidRPr="14CF1570" w:rsidR="36D87CE6">
        <w:rPr>
          <w:rFonts w:ascii="Courier" w:hAnsi="Courier" w:eastAsia="Courier" w:cs="Courier"/>
          <w:b w:val="0"/>
          <w:bCs w:val="0"/>
          <w:noProof w:val="0"/>
          <w:sz w:val="18"/>
          <w:szCs w:val="18"/>
          <w:lang w:val="es-ES"/>
        </w:rPr>
        <w:t>():</w:t>
      </w:r>
    </w:p>
    <w:p w:rsidR="36D87CE6" w:rsidP="14CF1570" w:rsidRDefault="36D87CE6" w14:paraId="34544777" w14:textId="5809490E">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file = </w:t>
      </w:r>
      <w:r w:rsidRPr="14CF1570" w:rsidR="36D87CE6">
        <w:rPr>
          <w:rFonts w:ascii="Courier" w:hAnsi="Courier" w:eastAsia="Courier" w:cs="Courier"/>
          <w:b w:val="0"/>
          <w:bCs w:val="0"/>
          <w:noProof w:val="0"/>
          <w:sz w:val="18"/>
          <w:szCs w:val="18"/>
          <w:lang w:val="es-ES"/>
        </w:rPr>
        <w:t>request.files</w:t>
      </w:r>
      <w:r w:rsidRPr="14CF1570" w:rsidR="36D87CE6">
        <w:rPr>
          <w:rFonts w:ascii="Courier" w:hAnsi="Courier" w:eastAsia="Courier" w:cs="Courier"/>
          <w:b w:val="0"/>
          <w:bCs w:val="0"/>
          <w:noProof w:val="0"/>
          <w:sz w:val="18"/>
          <w:szCs w:val="18"/>
          <w:lang w:val="es-ES"/>
        </w:rPr>
        <w:t>['</w:t>
      </w:r>
      <w:r w:rsidRPr="14CF1570" w:rsidR="36D87CE6">
        <w:rPr>
          <w:rFonts w:ascii="Courier" w:hAnsi="Courier" w:eastAsia="Courier" w:cs="Courier"/>
          <w:b w:val="0"/>
          <w:bCs w:val="0"/>
          <w:noProof w:val="0"/>
          <w:sz w:val="18"/>
          <w:szCs w:val="18"/>
          <w:lang w:val="es-ES"/>
        </w:rPr>
        <w:t>image</w:t>
      </w:r>
      <w:r w:rsidRPr="14CF1570" w:rsidR="36D87CE6">
        <w:rPr>
          <w:rFonts w:ascii="Courier" w:hAnsi="Courier" w:eastAsia="Courier" w:cs="Courier"/>
          <w:b w:val="0"/>
          <w:bCs w:val="0"/>
          <w:noProof w:val="0"/>
          <w:sz w:val="18"/>
          <w:szCs w:val="18"/>
          <w:lang w:val="es-ES"/>
        </w:rPr>
        <w:t>']</w:t>
      </w:r>
    </w:p>
    <w:p w:rsidR="36D87CE6" w:rsidP="14CF1570" w:rsidRDefault="36D87CE6" w14:paraId="3D364083" w14:textId="48B6E2E2">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npimg</w:t>
      </w:r>
      <w:r w:rsidRPr="14CF1570" w:rsidR="36D87CE6">
        <w:rPr>
          <w:rFonts w:ascii="Courier" w:hAnsi="Courier" w:eastAsia="Courier" w:cs="Courier"/>
          <w:b w:val="0"/>
          <w:bCs w:val="0"/>
          <w:noProof w:val="0"/>
          <w:sz w:val="18"/>
          <w:szCs w:val="18"/>
          <w:lang w:val="es-ES"/>
        </w:rPr>
        <w:t xml:space="preserve"> = </w:t>
      </w:r>
      <w:r w:rsidRPr="14CF1570" w:rsidR="36D87CE6">
        <w:rPr>
          <w:rFonts w:ascii="Courier" w:hAnsi="Courier" w:eastAsia="Courier" w:cs="Courier"/>
          <w:b w:val="0"/>
          <w:bCs w:val="0"/>
          <w:noProof w:val="0"/>
          <w:sz w:val="18"/>
          <w:szCs w:val="18"/>
          <w:lang w:val="es-ES"/>
        </w:rPr>
        <w:t>np.frombuffer</w:t>
      </w:r>
      <w:r w:rsidRPr="14CF1570" w:rsidR="36D87CE6">
        <w:rPr>
          <w:rFonts w:ascii="Courier" w:hAnsi="Courier" w:eastAsia="Courier" w:cs="Courier"/>
          <w:b w:val="0"/>
          <w:bCs w:val="0"/>
          <w:noProof w:val="0"/>
          <w:sz w:val="18"/>
          <w:szCs w:val="18"/>
          <w:lang w:val="es-ES"/>
        </w:rPr>
        <w:t>(</w:t>
      </w:r>
      <w:r w:rsidRPr="14CF1570" w:rsidR="36D87CE6">
        <w:rPr>
          <w:rFonts w:ascii="Courier" w:hAnsi="Courier" w:eastAsia="Courier" w:cs="Courier"/>
          <w:b w:val="0"/>
          <w:bCs w:val="0"/>
          <w:noProof w:val="0"/>
          <w:sz w:val="18"/>
          <w:szCs w:val="18"/>
          <w:lang w:val="es-ES"/>
        </w:rPr>
        <w:t>file.read</w:t>
      </w: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np.uint</w:t>
      </w:r>
      <w:r w:rsidRPr="14CF1570" w:rsidR="36D87CE6">
        <w:rPr>
          <w:rFonts w:ascii="Courier" w:hAnsi="Courier" w:eastAsia="Courier" w:cs="Courier"/>
          <w:b w:val="0"/>
          <w:bCs w:val="0"/>
          <w:noProof w:val="0"/>
          <w:sz w:val="18"/>
          <w:szCs w:val="18"/>
          <w:lang w:val="es-ES"/>
        </w:rPr>
        <w:t>8)</w:t>
      </w:r>
    </w:p>
    <w:p w:rsidR="36D87CE6" w:rsidP="14CF1570" w:rsidRDefault="36D87CE6" w14:paraId="0935194B" w14:textId="6C96AB99">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img</w:t>
      </w:r>
      <w:r w:rsidRPr="14CF1570" w:rsidR="36D87CE6">
        <w:rPr>
          <w:rFonts w:ascii="Courier" w:hAnsi="Courier" w:eastAsia="Courier" w:cs="Courier"/>
          <w:b w:val="0"/>
          <w:bCs w:val="0"/>
          <w:noProof w:val="0"/>
          <w:sz w:val="18"/>
          <w:szCs w:val="18"/>
          <w:lang w:val="es-ES"/>
        </w:rPr>
        <w:t xml:space="preserve"> = cv2.imdecode(</w:t>
      </w:r>
      <w:r w:rsidRPr="14CF1570" w:rsidR="36D87CE6">
        <w:rPr>
          <w:rFonts w:ascii="Courier" w:hAnsi="Courier" w:eastAsia="Courier" w:cs="Courier"/>
          <w:b w:val="0"/>
          <w:bCs w:val="0"/>
          <w:noProof w:val="0"/>
          <w:sz w:val="18"/>
          <w:szCs w:val="18"/>
          <w:lang w:val="es-ES"/>
        </w:rPr>
        <w:t>npimg</w:t>
      </w:r>
      <w:r w:rsidRPr="14CF1570" w:rsidR="36D87CE6">
        <w:rPr>
          <w:rFonts w:ascii="Courier" w:hAnsi="Courier" w:eastAsia="Courier" w:cs="Courier"/>
          <w:b w:val="0"/>
          <w:bCs w:val="0"/>
          <w:noProof w:val="0"/>
          <w:sz w:val="18"/>
          <w:szCs w:val="18"/>
          <w:lang w:val="es-ES"/>
        </w:rPr>
        <w:t>, cv2.IMREAD_GRAYSCALE)</w:t>
      </w:r>
    </w:p>
    <w:p w:rsidR="36D87CE6" w:rsidP="14CF1570" w:rsidRDefault="36D87CE6" w14:paraId="6811FE90" w14:textId="3D4CD0C1">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 Procesamiento y reconocimiento de la imagen</w:t>
      </w:r>
    </w:p>
    <w:p w:rsidR="36D87CE6" w:rsidP="14CF1570" w:rsidRDefault="36D87CE6" w14:paraId="34E703C9" w14:textId="017EAD10">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processed_img</w:t>
      </w:r>
      <w:r w:rsidRPr="14CF1570" w:rsidR="36D87CE6">
        <w:rPr>
          <w:rFonts w:ascii="Courier" w:hAnsi="Courier" w:eastAsia="Courier" w:cs="Courier"/>
          <w:b w:val="0"/>
          <w:bCs w:val="0"/>
          <w:noProof w:val="0"/>
          <w:sz w:val="18"/>
          <w:szCs w:val="18"/>
          <w:lang w:val="es-ES"/>
        </w:rPr>
        <w:t xml:space="preserve"> = </w:t>
      </w:r>
      <w:r w:rsidRPr="14CF1570" w:rsidR="36D87CE6">
        <w:rPr>
          <w:rFonts w:ascii="Courier" w:hAnsi="Courier" w:eastAsia="Courier" w:cs="Courier"/>
          <w:b w:val="0"/>
          <w:bCs w:val="0"/>
          <w:noProof w:val="0"/>
          <w:sz w:val="18"/>
          <w:szCs w:val="18"/>
          <w:lang w:val="es-ES"/>
        </w:rPr>
        <w:t>process_image</w:t>
      </w:r>
      <w:r w:rsidRPr="14CF1570" w:rsidR="36D87CE6">
        <w:rPr>
          <w:rFonts w:ascii="Courier" w:hAnsi="Courier" w:eastAsia="Courier" w:cs="Courier"/>
          <w:b w:val="0"/>
          <w:bCs w:val="0"/>
          <w:noProof w:val="0"/>
          <w:sz w:val="18"/>
          <w:szCs w:val="18"/>
          <w:lang w:val="es-ES"/>
        </w:rPr>
        <w:t>(</w:t>
      </w:r>
      <w:r w:rsidRPr="14CF1570" w:rsidR="36D87CE6">
        <w:rPr>
          <w:rFonts w:ascii="Courier" w:hAnsi="Courier" w:eastAsia="Courier" w:cs="Courier"/>
          <w:b w:val="0"/>
          <w:bCs w:val="0"/>
          <w:noProof w:val="0"/>
          <w:sz w:val="18"/>
          <w:szCs w:val="18"/>
          <w:lang w:val="es-ES"/>
        </w:rPr>
        <w:t>img</w:t>
      </w:r>
      <w:r w:rsidRPr="14CF1570" w:rsidR="36D87CE6">
        <w:rPr>
          <w:rFonts w:ascii="Courier" w:hAnsi="Courier" w:eastAsia="Courier" w:cs="Courier"/>
          <w:b w:val="0"/>
          <w:bCs w:val="0"/>
          <w:noProof w:val="0"/>
          <w:sz w:val="18"/>
          <w:szCs w:val="18"/>
          <w:lang w:val="es-ES"/>
        </w:rPr>
        <w:t>)</w:t>
      </w:r>
    </w:p>
    <w:p w:rsidR="36D87CE6" w:rsidP="14CF1570" w:rsidRDefault="36D87CE6" w14:paraId="5A9E4254" w14:textId="3BF15DC4">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recognition_result</w:t>
      </w:r>
      <w:r w:rsidRPr="14CF1570" w:rsidR="36D87CE6">
        <w:rPr>
          <w:rFonts w:ascii="Courier" w:hAnsi="Courier" w:eastAsia="Courier" w:cs="Courier"/>
          <w:b w:val="0"/>
          <w:bCs w:val="0"/>
          <w:noProof w:val="0"/>
          <w:sz w:val="18"/>
          <w:szCs w:val="18"/>
          <w:lang w:val="es-ES"/>
        </w:rPr>
        <w:t xml:space="preserve"> = </w:t>
      </w:r>
      <w:r w:rsidRPr="14CF1570" w:rsidR="36D87CE6">
        <w:rPr>
          <w:rFonts w:ascii="Courier" w:hAnsi="Courier" w:eastAsia="Courier" w:cs="Courier"/>
          <w:b w:val="0"/>
          <w:bCs w:val="0"/>
          <w:noProof w:val="0"/>
          <w:sz w:val="18"/>
          <w:szCs w:val="18"/>
          <w:lang w:val="es-ES"/>
        </w:rPr>
        <w:t>recognize_vein</w:t>
      </w:r>
      <w:r w:rsidRPr="14CF1570" w:rsidR="36D87CE6">
        <w:rPr>
          <w:rFonts w:ascii="Courier" w:hAnsi="Courier" w:eastAsia="Courier" w:cs="Courier"/>
          <w:b w:val="0"/>
          <w:bCs w:val="0"/>
          <w:noProof w:val="0"/>
          <w:sz w:val="18"/>
          <w:szCs w:val="18"/>
          <w:lang w:val="es-ES"/>
        </w:rPr>
        <w:t>(</w:t>
      </w:r>
      <w:r w:rsidRPr="14CF1570" w:rsidR="36D87CE6">
        <w:rPr>
          <w:rFonts w:ascii="Courier" w:hAnsi="Courier" w:eastAsia="Courier" w:cs="Courier"/>
          <w:b w:val="0"/>
          <w:bCs w:val="0"/>
          <w:noProof w:val="0"/>
          <w:sz w:val="18"/>
          <w:szCs w:val="18"/>
          <w:lang w:val="es-ES"/>
        </w:rPr>
        <w:t>processed_img</w:t>
      </w:r>
      <w:r w:rsidRPr="14CF1570" w:rsidR="36D87CE6">
        <w:rPr>
          <w:rFonts w:ascii="Courier" w:hAnsi="Courier" w:eastAsia="Courier" w:cs="Courier"/>
          <w:b w:val="0"/>
          <w:bCs w:val="0"/>
          <w:noProof w:val="0"/>
          <w:sz w:val="18"/>
          <w:szCs w:val="18"/>
          <w:lang w:val="es-ES"/>
        </w:rPr>
        <w:t>)</w:t>
      </w:r>
    </w:p>
    <w:p w:rsidR="36D87CE6" w:rsidP="14CF1570" w:rsidRDefault="36D87CE6" w14:paraId="3C082208" w14:textId="0EC876E2">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return</w:t>
      </w: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jsonify</w:t>
      </w:r>
      <w:r w:rsidRPr="14CF1570" w:rsidR="36D87CE6">
        <w:rPr>
          <w:rFonts w:ascii="Courier" w:hAnsi="Courier" w:eastAsia="Courier" w:cs="Courier"/>
          <w:b w:val="0"/>
          <w:bCs w:val="0"/>
          <w:noProof w:val="0"/>
          <w:sz w:val="18"/>
          <w:szCs w:val="18"/>
          <w:lang w:val="es-ES"/>
        </w:rPr>
        <w:t>({'</w:t>
      </w:r>
      <w:r w:rsidRPr="14CF1570" w:rsidR="36D87CE6">
        <w:rPr>
          <w:rFonts w:ascii="Courier" w:hAnsi="Courier" w:eastAsia="Courier" w:cs="Courier"/>
          <w:b w:val="0"/>
          <w:bCs w:val="0"/>
          <w:noProof w:val="0"/>
          <w:sz w:val="18"/>
          <w:szCs w:val="18"/>
          <w:lang w:val="es-ES"/>
        </w:rPr>
        <w:t>result</w:t>
      </w: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recognition_result</w:t>
      </w:r>
      <w:r w:rsidRPr="14CF1570" w:rsidR="36D87CE6">
        <w:rPr>
          <w:rFonts w:ascii="Courier" w:hAnsi="Courier" w:eastAsia="Courier" w:cs="Courier"/>
          <w:b w:val="0"/>
          <w:bCs w:val="0"/>
          <w:noProof w:val="0"/>
          <w:sz w:val="18"/>
          <w:szCs w:val="18"/>
          <w:lang w:val="es-ES"/>
        </w:rPr>
        <w:t>})</w:t>
      </w:r>
    </w:p>
    <w:p w:rsidR="36D87CE6" w:rsidP="14CF1570" w:rsidRDefault="36D87CE6" w14:paraId="3697A4EB" w14:textId="37E01A98">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p>
    <w:p w:rsidR="36D87CE6" w:rsidP="14CF1570" w:rsidRDefault="36D87CE6" w14:paraId="218FD033" w14:textId="73323AE3">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def</w:t>
      </w: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process_image</w:t>
      </w:r>
      <w:r w:rsidRPr="14CF1570" w:rsidR="36D87CE6">
        <w:rPr>
          <w:rFonts w:ascii="Courier" w:hAnsi="Courier" w:eastAsia="Courier" w:cs="Courier"/>
          <w:b w:val="0"/>
          <w:bCs w:val="0"/>
          <w:noProof w:val="0"/>
          <w:sz w:val="18"/>
          <w:szCs w:val="18"/>
          <w:lang w:val="es-ES"/>
        </w:rPr>
        <w:t>(</w:t>
      </w:r>
      <w:r w:rsidRPr="14CF1570" w:rsidR="36D87CE6">
        <w:rPr>
          <w:rFonts w:ascii="Courier" w:hAnsi="Courier" w:eastAsia="Courier" w:cs="Courier"/>
          <w:b w:val="0"/>
          <w:bCs w:val="0"/>
          <w:noProof w:val="0"/>
          <w:sz w:val="18"/>
          <w:szCs w:val="18"/>
          <w:lang w:val="es-ES"/>
        </w:rPr>
        <w:t>image</w:t>
      </w:r>
      <w:r w:rsidRPr="14CF1570" w:rsidR="36D87CE6">
        <w:rPr>
          <w:rFonts w:ascii="Courier" w:hAnsi="Courier" w:eastAsia="Courier" w:cs="Courier"/>
          <w:b w:val="0"/>
          <w:bCs w:val="0"/>
          <w:noProof w:val="0"/>
          <w:sz w:val="18"/>
          <w:szCs w:val="18"/>
          <w:lang w:val="es-ES"/>
        </w:rPr>
        <w:t>):</w:t>
      </w:r>
    </w:p>
    <w:p w:rsidR="36D87CE6" w:rsidP="14CF1570" w:rsidRDefault="36D87CE6" w14:paraId="7632F6D6" w14:textId="1666A604">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 Procesamiento de imagen con </w:t>
      </w:r>
      <w:r w:rsidRPr="14CF1570" w:rsidR="36D87CE6">
        <w:rPr>
          <w:rFonts w:ascii="Courier" w:hAnsi="Courier" w:eastAsia="Courier" w:cs="Courier"/>
          <w:b w:val="0"/>
          <w:bCs w:val="0"/>
          <w:noProof w:val="0"/>
          <w:sz w:val="18"/>
          <w:szCs w:val="18"/>
          <w:lang w:val="es-ES"/>
        </w:rPr>
        <w:t>OpenCV</w:t>
      </w:r>
    </w:p>
    <w:p w:rsidR="36D87CE6" w:rsidP="14CF1570" w:rsidRDefault="36D87CE6" w14:paraId="5398728E" w14:textId="66A742BB">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return</w:t>
      </w:r>
      <w:r w:rsidRPr="14CF1570" w:rsidR="36D87CE6">
        <w:rPr>
          <w:rFonts w:ascii="Courier" w:hAnsi="Courier" w:eastAsia="Courier" w:cs="Courier"/>
          <w:b w:val="0"/>
          <w:bCs w:val="0"/>
          <w:noProof w:val="0"/>
          <w:sz w:val="18"/>
          <w:szCs w:val="18"/>
          <w:lang w:val="es-ES"/>
        </w:rPr>
        <w:t xml:space="preserve"> cv2.equalizeHist(</w:t>
      </w:r>
      <w:r w:rsidRPr="14CF1570" w:rsidR="36D87CE6">
        <w:rPr>
          <w:rFonts w:ascii="Courier" w:hAnsi="Courier" w:eastAsia="Courier" w:cs="Courier"/>
          <w:b w:val="0"/>
          <w:bCs w:val="0"/>
          <w:noProof w:val="0"/>
          <w:sz w:val="18"/>
          <w:szCs w:val="18"/>
          <w:lang w:val="es-ES"/>
        </w:rPr>
        <w:t>image</w:t>
      </w:r>
      <w:r w:rsidRPr="14CF1570" w:rsidR="36D87CE6">
        <w:rPr>
          <w:rFonts w:ascii="Courier" w:hAnsi="Courier" w:eastAsia="Courier" w:cs="Courier"/>
          <w:b w:val="0"/>
          <w:bCs w:val="0"/>
          <w:noProof w:val="0"/>
          <w:sz w:val="18"/>
          <w:szCs w:val="18"/>
          <w:lang w:val="es-ES"/>
        </w:rPr>
        <w:t>)</w:t>
      </w:r>
    </w:p>
    <w:p w:rsidR="36D87CE6" w:rsidP="14CF1570" w:rsidRDefault="36D87CE6" w14:paraId="1AEE6183" w14:textId="22CFC970">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p>
    <w:p w:rsidR="36D87CE6" w:rsidP="14CF1570" w:rsidRDefault="36D87CE6" w14:paraId="6D87DDDE" w14:textId="66BFF08F">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def</w:t>
      </w: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recognize_vein</w:t>
      </w:r>
      <w:r w:rsidRPr="14CF1570" w:rsidR="36D87CE6">
        <w:rPr>
          <w:rFonts w:ascii="Courier" w:hAnsi="Courier" w:eastAsia="Courier" w:cs="Courier"/>
          <w:b w:val="0"/>
          <w:bCs w:val="0"/>
          <w:noProof w:val="0"/>
          <w:sz w:val="18"/>
          <w:szCs w:val="18"/>
          <w:lang w:val="es-ES"/>
        </w:rPr>
        <w:t>(</w:t>
      </w:r>
      <w:r w:rsidRPr="14CF1570" w:rsidR="36D87CE6">
        <w:rPr>
          <w:rFonts w:ascii="Courier" w:hAnsi="Courier" w:eastAsia="Courier" w:cs="Courier"/>
          <w:b w:val="0"/>
          <w:bCs w:val="0"/>
          <w:noProof w:val="0"/>
          <w:sz w:val="18"/>
          <w:szCs w:val="18"/>
          <w:lang w:val="es-ES"/>
        </w:rPr>
        <w:t>image</w:t>
      </w:r>
      <w:r w:rsidRPr="14CF1570" w:rsidR="36D87CE6">
        <w:rPr>
          <w:rFonts w:ascii="Courier" w:hAnsi="Courier" w:eastAsia="Courier" w:cs="Courier"/>
          <w:b w:val="0"/>
          <w:bCs w:val="0"/>
          <w:noProof w:val="0"/>
          <w:sz w:val="18"/>
          <w:szCs w:val="18"/>
          <w:lang w:val="es-ES"/>
        </w:rPr>
        <w:t>):</w:t>
      </w:r>
    </w:p>
    <w:p w:rsidR="36D87CE6" w:rsidP="14CF1570" w:rsidRDefault="36D87CE6" w14:paraId="0BAA4B87" w14:textId="55D0E75F">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 Uso de </w:t>
      </w:r>
      <w:r w:rsidRPr="14CF1570" w:rsidR="36D87CE6">
        <w:rPr>
          <w:rFonts w:ascii="Courier" w:hAnsi="Courier" w:eastAsia="Courier" w:cs="Courier"/>
          <w:b w:val="0"/>
          <w:bCs w:val="0"/>
          <w:noProof w:val="0"/>
          <w:sz w:val="18"/>
          <w:szCs w:val="18"/>
          <w:lang w:val="es-ES"/>
        </w:rPr>
        <w:t>TensorFlow</w:t>
      </w:r>
      <w:r w:rsidRPr="14CF1570" w:rsidR="36D87CE6">
        <w:rPr>
          <w:rFonts w:ascii="Courier" w:hAnsi="Courier" w:eastAsia="Courier" w:cs="Courier"/>
          <w:b w:val="0"/>
          <w:bCs w:val="0"/>
          <w:noProof w:val="0"/>
          <w:sz w:val="18"/>
          <w:szCs w:val="18"/>
          <w:lang w:val="es-ES"/>
        </w:rPr>
        <w:t xml:space="preserve"> para reconocimiento</w:t>
      </w:r>
    </w:p>
    <w:p w:rsidR="36D87CE6" w:rsidP="14CF1570" w:rsidRDefault="36D87CE6" w14:paraId="03EF23E7" w14:textId="20B84668">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 </w:t>
      </w:r>
      <w:r w:rsidRPr="14CF1570" w:rsidR="36D87CE6">
        <w:rPr>
          <w:rFonts w:ascii="Courier" w:hAnsi="Courier" w:eastAsia="Courier" w:cs="Courier"/>
          <w:b w:val="0"/>
          <w:bCs w:val="0"/>
          <w:noProof w:val="0"/>
          <w:sz w:val="18"/>
          <w:szCs w:val="18"/>
          <w:lang w:val="es-ES"/>
        </w:rPr>
        <w:t>Placeholder</w:t>
      </w:r>
      <w:r w:rsidRPr="14CF1570" w:rsidR="36D87CE6">
        <w:rPr>
          <w:rFonts w:ascii="Courier" w:hAnsi="Courier" w:eastAsia="Courier" w:cs="Courier"/>
          <w:b w:val="0"/>
          <w:bCs w:val="0"/>
          <w:noProof w:val="0"/>
          <w:sz w:val="18"/>
          <w:szCs w:val="18"/>
          <w:lang w:val="es-ES"/>
        </w:rPr>
        <w:t xml:space="preserve"> para el modelo</w:t>
      </w:r>
    </w:p>
    <w:p w:rsidR="36D87CE6" w:rsidP="14CF1570" w:rsidRDefault="36D87CE6" w14:paraId="412540D1" w14:textId="7EFD1CF3">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model</w:t>
      </w:r>
      <w:r w:rsidRPr="14CF1570" w:rsidR="36D87CE6">
        <w:rPr>
          <w:rFonts w:ascii="Courier" w:hAnsi="Courier" w:eastAsia="Courier" w:cs="Courier"/>
          <w:b w:val="0"/>
          <w:bCs w:val="0"/>
          <w:noProof w:val="0"/>
          <w:sz w:val="18"/>
          <w:szCs w:val="18"/>
          <w:lang w:val="es-ES"/>
        </w:rPr>
        <w:t xml:space="preserve"> = </w:t>
      </w:r>
      <w:r w:rsidRPr="14CF1570" w:rsidR="36D87CE6">
        <w:rPr>
          <w:rFonts w:ascii="Courier" w:hAnsi="Courier" w:eastAsia="Courier" w:cs="Courier"/>
          <w:b w:val="0"/>
          <w:bCs w:val="0"/>
          <w:noProof w:val="0"/>
          <w:sz w:val="18"/>
          <w:szCs w:val="18"/>
          <w:lang w:val="es-ES"/>
        </w:rPr>
        <w:t>tf.keras.models.load_model</w:t>
      </w:r>
      <w:r w:rsidRPr="14CF1570" w:rsidR="36D87CE6">
        <w:rPr>
          <w:rFonts w:ascii="Courier" w:hAnsi="Courier" w:eastAsia="Courier" w:cs="Courier"/>
          <w:b w:val="0"/>
          <w:bCs w:val="0"/>
          <w:noProof w:val="0"/>
          <w:sz w:val="18"/>
          <w:szCs w:val="18"/>
          <w:lang w:val="es-ES"/>
        </w:rPr>
        <w:t>('vein_recognition_model.h5')</w:t>
      </w:r>
    </w:p>
    <w:p w:rsidR="36D87CE6" w:rsidP="14CF1570" w:rsidRDefault="36D87CE6" w14:paraId="188A704A" w14:textId="0C42CA6C">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image</w:t>
      </w:r>
      <w:r w:rsidRPr="14CF1570" w:rsidR="36D87CE6">
        <w:rPr>
          <w:rFonts w:ascii="Courier" w:hAnsi="Courier" w:eastAsia="Courier" w:cs="Courier"/>
          <w:b w:val="0"/>
          <w:bCs w:val="0"/>
          <w:noProof w:val="0"/>
          <w:sz w:val="18"/>
          <w:szCs w:val="18"/>
          <w:lang w:val="es-ES"/>
        </w:rPr>
        <w:t xml:space="preserve"> = </w:t>
      </w:r>
      <w:r w:rsidRPr="14CF1570" w:rsidR="36D87CE6">
        <w:rPr>
          <w:rFonts w:ascii="Courier" w:hAnsi="Courier" w:eastAsia="Courier" w:cs="Courier"/>
          <w:b w:val="0"/>
          <w:bCs w:val="0"/>
          <w:noProof w:val="0"/>
          <w:sz w:val="18"/>
          <w:szCs w:val="18"/>
          <w:lang w:val="es-ES"/>
        </w:rPr>
        <w:t>np.expand_dims</w:t>
      </w:r>
      <w:r w:rsidRPr="14CF1570" w:rsidR="36D87CE6">
        <w:rPr>
          <w:rFonts w:ascii="Courier" w:hAnsi="Courier" w:eastAsia="Courier" w:cs="Courier"/>
          <w:b w:val="0"/>
          <w:bCs w:val="0"/>
          <w:noProof w:val="0"/>
          <w:sz w:val="18"/>
          <w:szCs w:val="18"/>
          <w:lang w:val="es-ES"/>
        </w:rPr>
        <w:t>(</w:t>
      </w:r>
      <w:r w:rsidRPr="14CF1570" w:rsidR="36D87CE6">
        <w:rPr>
          <w:rFonts w:ascii="Courier" w:hAnsi="Courier" w:eastAsia="Courier" w:cs="Courier"/>
          <w:b w:val="0"/>
          <w:bCs w:val="0"/>
          <w:noProof w:val="0"/>
          <w:sz w:val="18"/>
          <w:szCs w:val="18"/>
          <w:lang w:val="es-ES"/>
        </w:rPr>
        <w:t>image</w:t>
      </w:r>
      <w:r w:rsidRPr="14CF1570" w:rsidR="36D87CE6">
        <w:rPr>
          <w:rFonts w:ascii="Courier" w:hAnsi="Courier" w:eastAsia="Courier" w:cs="Courier"/>
          <w:b w:val="0"/>
          <w:bCs w:val="0"/>
          <w:noProof w:val="0"/>
          <w:sz w:val="18"/>
          <w:szCs w:val="18"/>
          <w:lang w:val="es-ES"/>
        </w:rPr>
        <w:t>, axis=0)</w:t>
      </w:r>
    </w:p>
    <w:p w:rsidR="36D87CE6" w:rsidP="14CF1570" w:rsidRDefault="36D87CE6" w14:paraId="3FFFEF03" w14:textId="41C8E46A">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predictions</w:t>
      </w:r>
      <w:r w:rsidRPr="14CF1570" w:rsidR="36D87CE6">
        <w:rPr>
          <w:rFonts w:ascii="Courier" w:hAnsi="Courier" w:eastAsia="Courier" w:cs="Courier"/>
          <w:b w:val="0"/>
          <w:bCs w:val="0"/>
          <w:noProof w:val="0"/>
          <w:sz w:val="18"/>
          <w:szCs w:val="18"/>
          <w:lang w:val="es-ES"/>
        </w:rPr>
        <w:t xml:space="preserve"> = </w:t>
      </w:r>
      <w:r w:rsidRPr="14CF1570" w:rsidR="36D87CE6">
        <w:rPr>
          <w:rFonts w:ascii="Courier" w:hAnsi="Courier" w:eastAsia="Courier" w:cs="Courier"/>
          <w:b w:val="0"/>
          <w:bCs w:val="0"/>
          <w:noProof w:val="0"/>
          <w:sz w:val="18"/>
          <w:szCs w:val="18"/>
          <w:lang w:val="es-ES"/>
        </w:rPr>
        <w:t>model.predict</w:t>
      </w:r>
      <w:r w:rsidRPr="14CF1570" w:rsidR="36D87CE6">
        <w:rPr>
          <w:rFonts w:ascii="Courier" w:hAnsi="Courier" w:eastAsia="Courier" w:cs="Courier"/>
          <w:b w:val="0"/>
          <w:bCs w:val="0"/>
          <w:noProof w:val="0"/>
          <w:sz w:val="18"/>
          <w:szCs w:val="18"/>
          <w:lang w:val="es-ES"/>
        </w:rPr>
        <w:t>(</w:t>
      </w:r>
      <w:r w:rsidRPr="14CF1570" w:rsidR="36D87CE6">
        <w:rPr>
          <w:rFonts w:ascii="Courier" w:hAnsi="Courier" w:eastAsia="Courier" w:cs="Courier"/>
          <w:b w:val="0"/>
          <w:bCs w:val="0"/>
          <w:noProof w:val="0"/>
          <w:sz w:val="18"/>
          <w:szCs w:val="18"/>
          <w:lang w:val="es-ES"/>
        </w:rPr>
        <w:t>image</w:t>
      </w:r>
      <w:r w:rsidRPr="14CF1570" w:rsidR="36D87CE6">
        <w:rPr>
          <w:rFonts w:ascii="Courier" w:hAnsi="Courier" w:eastAsia="Courier" w:cs="Courier"/>
          <w:b w:val="0"/>
          <w:bCs w:val="0"/>
          <w:noProof w:val="0"/>
          <w:sz w:val="18"/>
          <w:szCs w:val="18"/>
          <w:lang w:val="es-ES"/>
        </w:rPr>
        <w:t>)</w:t>
      </w:r>
    </w:p>
    <w:p w:rsidR="36D87CE6" w:rsidP="14CF1570" w:rsidRDefault="36D87CE6" w14:paraId="4DBC9A9E" w14:textId="32FC9FDA">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return</w:t>
      </w: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predictions</w:t>
      </w:r>
      <w:r w:rsidRPr="14CF1570" w:rsidR="36D87CE6">
        <w:rPr>
          <w:rFonts w:ascii="Courier" w:hAnsi="Courier" w:eastAsia="Courier" w:cs="Courier"/>
          <w:b w:val="0"/>
          <w:bCs w:val="0"/>
          <w:noProof w:val="0"/>
          <w:sz w:val="18"/>
          <w:szCs w:val="18"/>
          <w:lang w:val="es-ES"/>
        </w:rPr>
        <w:t>[0].</w:t>
      </w:r>
      <w:r w:rsidRPr="14CF1570" w:rsidR="36D87CE6">
        <w:rPr>
          <w:rFonts w:ascii="Courier" w:hAnsi="Courier" w:eastAsia="Courier" w:cs="Courier"/>
          <w:b w:val="0"/>
          <w:bCs w:val="0"/>
          <w:noProof w:val="0"/>
          <w:sz w:val="18"/>
          <w:szCs w:val="18"/>
          <w:lang w:val="es-ES"/>
        </w:rPr>
        <w:t>tolist</w:t>
      </w:r>
      <w:r w:rsidRPr="14CF1570" w:rsidR="36D87CE6">
        <w:rPr>
          <w:rFonts w:ascii="Courier" w:hAnsi="Courier" w:eastAsia="Courier" w:cs="Courier"/>
          <w:b w:val="0"/>
          <w:bCs w:val="0"/>
          <w:noProof w:val="0"/>
          <w:sz w:val="18"/>
          <w:szCs w:val="18"/>
          <w:lang w:val="es-ES"/>
        </w:rPr>
        <w:t>()</w:t>
      </w:r>
    </w:p>
    <w:p w:rsidR="36D87CE6" w:rsidP="14CF1570" w:rsidRDefault="36D87CE6" w14:paraId="286C53E5" w14:textId="53847F83">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p>
    <w:p w:rsidR="36D87CE6" w:rsidP="14CF1570" w:rsidRDefault="36D87CE6" w14:paraId="5F73F15B" w14:textId="05BC634B">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if</w:t>
      </w:r>
      <w:r w:rsidRPr="14CF1570" w:rsidR="36D87CE6">
        <w:rPr>
          <w:rFonts w:ascii="Courier" w:hAnsi="Courier" w:eastAsia="Courier" w:cs="Courier"/>
          <w:b w:val="0"/>
          <w:bCs w:val="0"/>
          <w:noProof w:val="0"/>
          <w:sz w:val="18"/>
          <w:szCs w:val="18"/>
          <w:lang w:val="es-ES"/>
        </w:rPr>
        <w:t xml:space="preserve"> __</w:t>
      </w:r>
      <w:r w:rsidRPr="14CF1570" w:rsidR="36D87CE6">
        <w:rPr>
          <w:rFonts w:ascii="Courier" w:hAnsi="Courier" w:eastAsia="Courier" w:cs="Courier"/>
          <w:b w:val="0"/>
          <w:bCs w:val="0"/>
          <w:noProof w:val="0"/>
          <w:sz w:val="18"/>
          <w:szCs w:val="18"/>
          <w:lang w:val="es-ES"/>
        </w:rPr>
        <w:t>name</w:t>
      </w:r>
      <w:r w:rsidRPr="14CF1570" w:rsidR="36D87CE6">
        <w:rPr>
          <w:rFonts w:ascii="Courier" w:hAnsi="Courier" w:eastAsia="Courier" w:cs="Courier"/>
          <w:b w:val="0"/>
          <w:bCs w:val="0"/>
          <w:noProof w:val="0"/>
          <w:sz w:val="18"/>
          <w:szCs w:val="18"/>
          <w:lang w:val="es-ES"/>
        </w:rPr>
        <w:t>__ == '__</w:t>
      </w:r>
      <w:r w:rsidRPr="14CF1570" w:rsidR="36D87CE6">
        <w:rPr>
          <w:rFonts w:ascii="Courier" w:hAnsi="Courier" w:eastAsia="Courier" w:cs="Courier"/>
          <w:b w:val="0"/>
          <w:bCs w:val="0"/>
          <w:noProof w:val="0"/>
          <w:sz w:val="18"/>
          <w:szCs w:val="18"/>
          <w:lang w:val="es-ES"/>
        </w:rPr>
        <w:t>main</w:t>
      </w:r>
      <w:r w:rsidRPr="14CF1570" w:rsidR="36D87CE6">
        <w:rPr>
          <w:rFonts w:ascii="Courier" w:hAnsi="Courier" w:eastAsia="Courier" w:cs="Courier"/>
          <w:b w:val="0"/>
          <w:bCs w:val="0"/>
          <w:noProof w:val="0"/>
          <w:sz w:val="18"/>
          <w:szCs w:val="18"/>
          <w:lang w:val="es-ES"/>
        </w:rPr>
        <w:t>__':</w:t>
      </w:r>
    </w:p>
    <w:p w:rsidR="36D87CE6" w:rsidP="14CF1570" w:rsidRDefault="36D87CE6" w14:paraId="471A8F2C" w14:textId="673C69D1">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app.run</w:t>
      </w:r>
      <w:r w:rsidRPr="14CF1570" w:rsidR="36D87CE6">
        <w:rPr>
          <w:rFonts w:ascii="Courier" w:hAnsi="Courier" w:eastAsia="Courier" w:cs="Courier"/>
          <w:b w:val="0"/>
          <w:bCs w:val="0"/>
          <w:noProof w:val="0"/>
          <w:sz w:val="18"/>
          <w:szCs w:val="18"/>
          <w:lang w:val="es-ES"/>
        </w:rPr>
        <w:t>(</w:t>
      </w:r>
      <w:r w:rsidRPr="14CF1570" w:rsidR="36D87CE6">
        <w:rPr>
          <w:rFonts w:ascii="Courier" w:hAnsi="Courier" w:eastAsia="Courier" w:cs="Courier"/>
          <w:b w:val="0"/>
          <w:bCs w:val="0"/>
          <w:noProof w:val="0"/>
          <w:sz w:val="18"/>
          <w:szCs w:val="18"/>
          <w:lang w:val="es-ES"/>
        </w:rPr>
        <w:t>ssl_context</w:t>
      </w:r>
      <w:r w:rsidRPr="14CF1570" w:rsidR="36D87CE6">
        <w:rPr>
          <w:rFonts w:ascii="Courier" w:hAnsi="Courier" w:eastAsia="Courier" w:cs="Courier"/>
          <w:b w:val="0"/>
          <w:bCs w:val="0"/>
          <w:noProof w:val="0"/>
          <w:sz w:val="18"/>
          <w:szCs w:val="18"/>
          <w:lang w:val="es-ES"/>
        </w:rPr>
        <w:t>=(</w:t>
      </w:r>
      <w:r w:rsidRPr="14CF1570" w:rsidR="36D87CE6">
        <w:rPr>
          <w:rFonts w:ascii="Courier" w:hAnsi="Courier" w:eastAsia="Courier" w:cs="Courier"/>
          <w:b w:val="0"/>
          <w:bCs w:val="0"/>
          <w:noProof w:val="0"/>
          <w:sz w:val="18"/>
          <w:szCs w:val="18"/>
          <w:lang w:val="es-ES"/>
        </w:rPr>
        <w:t>'</w:t>
      </w:r>
      <w:r w:rsidRPr="14CF1570" w:rsidR="36D87CE6">
        <w:rPr>
          <w:rFonts w:ascii="Courier" w:hAnsi="Courier" w:eastAsia="Courier" w:cs="Courier"/>
          <w:b w:val="0"/>
          <w:bCs w:val="0"/>
          <w:noProof w:val="0"/>
          <w:sz w:val="18"/>
          <w:szCs w:val="18"/>
          <w:lang w:val="es-ES"/>
        </w:rPr>
        <w:t>cert.pem</w:t>
      </w:r>
      <w:r w:rsidRPr="14CF1570" w:rsidR="36D87CE6">
        <w:rPr>
          <w:rFonts w:ascii="Courier" w:hAnsi="Courier" w:eastAsia="Courier" w:cs="Courier"/>
          <w:b w:val="0"/>
          <w:bCs w:val="0"/>
          <w:noProof w:val="0"/>
          <w:sz w:val="18"/>
          <w:szCs w:val="18"/>
          <w:lang w:val="es-ES"/>
        </w:rPr>
        <w:t>', '</w:t>
      </w:r>
      <w:r w:rsidRPr="14CF1570" w:rsidR="36D87CE6">
        <w:rPr>
          <w:rFonts w:ascii="Courier" w:hAnsi="Courier" w:eastAsia="Courier" w:cs="Courier"/>
          <w:b w:val="0"/>
          <w:bCs w:val="0"/>
          <w:noProof w:val="0"/>
          <w:sz w:val="18"/>
          <w:szCs w:val="18"/>
          <w:lang w:val="es-ES"/>
        </w:rPr>
        <w:t>key.pem</w:t>
      </w:r>
      <w:r w:rsidRPr="14CF1570" w:rsidR="36D87CE6">
        <w:rPr>
          <w:rFonts w:ascii="Courier" w:hAnsi="Courier" w:eastAsia="Courier" w:cs="Courier"/>
          <w:b w:val="0"/>
          <w:bCs w:val="0"/>
          <w:noProof w:val="0"/>
          <w:sz w:val="18"/>
          <w:szCs w:val="18"/>
          <w:lang w:val="es-ES"/>
        </w:rPr>
        <w:t>'))</w:t>
      </w:r>
    </w:p>
    <w:p w:rsidR="14CF1570" w:rsidP="14CF1570" w:rsidRDefault="14CF1570" w14:paraId="58EE2AEC" w14:textId="0AA8326C">
      <w:pPr>
        <w:pStyle w:val="Normal"/>
        <w:rPr>
          <w:b w:val="0"/>
          <w:bCs w:val="0"/>
          <w:noProof w:val="0"/>
          <w:lang w:val="es-ES"/>
        </w:rPr>
      </w:pPr>
    </w:p>
    <w:p w:rsidR="36D87CE6" w:rsidP="14CF1570" w:rsidRDefault="36D87CE6" w14:paraId="182900AD" w14:textId="4E2B68BE">
      <w:pPr>
        <w:pStyle w:val="Normal"/>
        <w:rPr>
          <w:b w:val="1"/>
          <w:bCs w:val="1"/>
          <w:noProof w:val="0"/>
          <w:lang w:val="es-ES"/>
        </w:rPr>
      </w:pPr>
      <w:r w:rsidRPr="14CF1570" w:rsidR="36D87CE6">
        <w:rPr>
          <w:b w:val="1"/>
          <w:bCs w:val="1"/>
          <w:noProof w:val="0"/>
          <w:lang w:val="es-ES"/>
        </w:rPr>
        <w:t>Cifrado de Datos en el Servidor (Python):</w:t>
      </w:r>
    </w:p>
    <w:p w:rsidR="1EC0EC6E" w:rsidP="14CF1570" w:rsidRDefault="1EC0EC6E" w14:paraId="48A91F9C" w14:textId="23AE7C75">
      <w:pPr>
        <w:pStyle w:val="Ttulo3"/>
        <w:rPr>
          <w:noProof w:val="0"/>
          <w:lang w:val="es-ES"/>
        </w:rPr>
      </w:pPr>
      <w:r w:rsidRPr="14CF1570" w:rsidR="1EC0EC6E">
        <w:rPr>
          <w:noProof w:val="0"/>
          <w:lang w:val="es-ES"/>
        </w:rPr>
        <w:t xml:space="preserve">Algoritmo 4. </w:t>
      </w:r>
      <w:r w:rsidRPr="14CF1570" w:rsidR="312EF885">
        <w:rPr>
          <w:b w:val="0"/>
          <w:bCs w:val="0"/>
          <w:noProof w:val="0"/>
          <w:lang w:val="es-ES"/>
        </w:rPr>
        <w:t>Código</w:t>
      </w:r>
      <w:r w:rsidRPr="14CF1570" w:rsidR="1EC0EC6E">
        <w:rPr>
          <w:b w:val="0"/>
          <w:bCs w:val="0"/>
          <w:noProof w:val="0"/>
          <w:lang w:val="es-ES"/>
        </w:rPr>
        <w:t xml:space="preserve"> del Cifrado de Datos.</w:t>
      </w:r>
    </w:p>
    <w:p w:rsidR="36D87CE6" w:rsidP="14CF1570" w:rsidRDefault="36D87CE6" w14:paraId="291C6316" w14:textId="1983831D">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def</w:t>
      </w: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encrypt_data</w:t>
      </w:r>
      <w:r w:rsidRPr="14CF1570" w:rsidR="36D87CE6">
        <w:rPr>
          <w:rFonts w:ascii="Courier" w:hAnsi="Courier" w:eastAsia="Courier" w:cs="Courier"/>
          <w:b w:val="0"/>
          <w:bCs w:val="0"/>
          <w:noProof w:val="0"/>
          <w:sz w:val="18"/>
          <w:szCs w:val="18"/>
          <w:lang w:val="es-ES"/>
        </w:rPr>
        <w:t>(data):</w:t>
      </w:r>
    </w:p>
    <w:p w:rsidR="36D87CE6" w:rsidP="14CF1570" w:rsidRDefault="36D87CE6" w14:paraId="57DA95E1" w14:textId="4F35B062">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return</w:t>
      </w: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cipher_suite.encrypt</w:t>
      </w:r>
      <w:r w:rsidRPr="14CF1570" w:rsidR="36D87CE6">
        <w:rPr>
          <w:rFonts w:ascii="Courier" w:hAnsi="Courier" w:eastAsia="Courier" w:cs="Courier"/>
          <w:b w:val="0"/>
          <w:bCs w:val="0"/>
          <w:noProof w:val="0"/>
          <w:sz w:val="18"/>
          <w:szCs w:val="18"/>
          <w:lang w:val="es-ES"/>
        </w:rPr>
        <w:t>(data)</w:t>
      </w:r>
    </w:p>
    <w:p w:rsidR="36D87CE6" w:rsidP="14CF1570" w:rsidRDefault="36D87CE6" w14:paraId="1638CBD0" w14:textId="133FF6FD">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p>
    <w:p w:rsidR="36D87CE6" w:rsidP="14CF1570" w:rsidRDefault="36D87CE6" w14:paraId="42ADDE60" w14:textId="169073B4">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d</w:t>
      </w:r>
      <w:r w:rsidRPr="14CF1570" w:rsidR="36D87CE6">
        <w:rPr>
          <w:rFonts w:ascii="Courier" w:hAnsi="Courier" w:eastAsia="Courier" w:cs="Courier"/>
          <w:b w:val="0"/>
          <w:bCs w:val="0"/>
          <w:noProof w:val="0"/>
          <w:sz w:val="18"/>
          <w:szCs w:val="18"/>
          <w:lang w:val="es-ES"/>
        </w:rPr>
        <w:t>ef</w:t>
      </w: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decrypt_data</w:t>
      </w:r>
      <w:r w:rsidRPr="14CF1570" w:rsidR="36D87CE6">
        <w:rPr>
          <w:rFonts w:ascii="Courier" w:hAnsi="Courier" w:eastAsia="Courier" w:cs="Courier"/>
          <w:b w:val="0"/>
          <w:bCs w:val="0"/>
          <w:noProof w:val="0"/>
          <w:sz w:val="18"/>
          <w:szCs w:val="18"/>
          <w:lang w:val="es-ES"/>
        </w:rPr>
        <w:t>(</w:t>
      </w:r>
      <w:r w:rsidRPr="14CF1570" w:rsidR="36D87CE6">
        <w:rPr>
          <w:rFonts w:ascii="Courier" w:hAnsi="Courier" w:eastAsia="Courier" w:cs="Courier"/>
          <w:b w:val="0"/>
          <w:bCs w:val="0"/>
          <w:noProof w:val="0"/>
          <w:sz w:val="18"/>
          <w:szCs w:val="18"/>
          <w:lang w:val="es-ES"/>
        </w:rPr>
        <w:t>encrypted_data</w:t>
      </w:r>
      <w:r w:rsidRPr="14CF1570" w:rsidR="36D87CE6">
        <w:rPr>
          <w:rFonts w:ascii="Courier" w:hAnsi="Courier" w:eastAsia="Courier" w:cs="Courier"/>
          <w:b w:val="0"/>
          <w:bCs w:val="0"/>
          <w:noProof w:val="0"/>
          <w:sz w:val="18"/>
          <w:szCs w:val="18"/>
          <w:lang w:val="es-ES"/>
        </w:rPr>
        <w:t>):</w:t>
      </w:r>
    </w:p>
    <w:p w:rsidR="36D87CE6" w:rsidP="14CF1570" w:rsidRDefault="36D87CE6" w14:paraId="7005EA9C" w14:textId="013ED413">
      <w:pPr>
        <w:pStyle w:val="Normal"/>
        <w:rPr>
          <w:rFonts w:ascii="Courier" w:hAnsi="Courier" w:eastAsia="Courier" w:cs="Courier"/>
          <w:b w:val="0"/>
          <w:bCs w:val="0"/>
          <w:noProof w:val="0"/>
          <w:sz w:val="18"/>
          <w:szCs w:val="18"/>
          <w:lang w:val="es-ES"/>
        </w:rPr>
      </w:pP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return</w:t>
      </w:r>
      <w:r w:rsidRPr="14CF1570" w:rsidR="36D87CE6">
        <w:rPr>
          <w:rFonts w:ascii="Courier" w:hAnsi="Courier" w:eastAsia="Courier" w:cs="Courier"/>
          <w:b w:val="0"/>
          <w:bCs w:val="0"/>
          <w:noProof w:val="0"/>
          <w:sz w:val="18"/>
          <w:szCs w:val="18"/>
          <w:lang w:val="es-ES"/>
        </w:rPr>
        <w:t xml:space="preserve"> </w:t>
      </w:r>
      <w:r w:rsidRPr="14CF1570" w:rsidR="36D87CE6">
        <w:rPr>
          <w:rFonts w:ascii="Courier" w:hAnsi="Courier" w:eastAsia="Courier" w:cs="Courier"/>
          <w:b w:val="0"/>
          <w:bCs w:val="0"/>
          <w:noProof w:val="0"/>
          <w:sz w:val="18"/>
          <w:szCs w:val="18"/>
          <w:lang w:val="es-ES"/>
        </w:rPr>
        <w:t>cipher_suite.decrypt</w:t>
      </w:r>
      <w:r w:rsidRPr="14CF1570" w:rsidR="36D87CE6">
        <w:rPr>
          <w:rFonts w:ascii="Courier" w:hAnsi="Courier" w:eastAsia="Courier" w:cs="Courier"/>
          <w:b w:val="0"/>
          <w:bCs w:val="0"/>
          <w:noProof w:val="0"/>
          <w:sz w:val="18"/>
          <w:szCs w:val="18"/>
          <w:lang w:val="es-ES"/>
        </w:rPr>
        <w:t>(</w:t>
      </w:r>
      <w:r w:rsidRPr="14CF1570" w:rsidR="36D87CE6">
        <w:rPr>
          <w:rFonts w:ascii="Courier" w:hAnsi="Courier" w:eastAsia="Courier" w:cs="Courier"/>
          <w:b w:val="0"/>
          <w:bCs w:val="0"/>
          <w:noProof w:val="0"/>
          <w:sz w:val="18"/>
          <w:szCs w:val="18"/>
          <w:lang w:val="es-ES"/>
        </w:rPr>
        <w:t>encrypted_data</w:t>
      </w:r>
      <w:r w:rsidRPr="14CF1570" w:rsidR="36D87CE6">
        <w:rPr>
          <w:rFonts w:ascii="Courier" w:hAnsi="Courier" w:eastAsia="Courier" w:cs="Courier"/>
          <w:b w:val="0"/>
          <w:bCs w:val="0"/>
          <w:noProof w:val="0"/>
          <w:sz w:val="18"/>
          <w:szCs w:val="18"/>
          <w:lang w:val="es-ES"/>
        </w:rPr>
        <w:t>)</w:t>
      </w:r>
    </w:p>
    <w:p w:rsidR="14CF1570" w:rsidP="14CF1570" w:rsidRDefault="14CF1570" w14:paraId="494019B7" w14:textId="3F29161D">
      <w:pPr>
        <w:pStyle w:val="Normal"/>
        <w:rPr>
          <w:rFonts w:ascii="Courier" w:hAnsi="Courier" w:eastAsia="Courier" w:cs="Courier"/>
          <w:b w:val="0"/>
          <w:bCs w:val="0"/>
          <w:noProof w:val="0"/>
          <w:sz w:val="18"/>
          <w:szCs w:val="18"/>
          <w:lang w:val="es-ES"/>
        </w:rPr>
      </w:pPr>
    </w:p>
    <w:p w:rsidR="01C5D5F7" w:rsidP="14CF1570" w:rsidRDefault="01C5D5F7" w14:paraId="39C13367" w14:textId="3CE0B24F">
      <w:pPr>
        <w:pStyle w:val="Normal"/>
        <w:rPr>
          <w:b w:val="1"/>
          <w:bCs w:val="1"/>
        </w:rPr>
      </w:pPr>
      <w:r w:rsidRPr="14CF1570" w:rsidR="01C5D5F7">
        <w:rPr>
          <w:b w:val="1"/>
          <w:bCs w:val="1"/>
        </w:rPr>
        <w:t>4. Desarrollo del Prototipo</w:t>
      </w:r>
    </w:p>
    <w:p w:rsidR="54EAFBDF" w:rsidP="14CF1570" w:rsidRDefault="54EAFBDF" w14:paraId="271657F5" w14:textId="0F7D01F6">
      <w:pPr>
        <w:pStyle w:val="Normal"/>
        <w:rPr>
          <w:b w:val="1"/>
          <w:bCs w:val="1"/>
        </w:rPr>
      </w:pPr>
      <w:r w:rsidRPr="14CF1570" w:rsidR="54EAFBDF">
        <w:rPr>
          <w:b w:val="1"/>
          <w:bCs w:val="1"/>
        </w:rPr>
        <w:t>Configuracion del entorno de Desarrollo</w:t>
      </w:r>
    </w:p>
    <w:p w:rsidR="54EAFBDF" w:rsidP="14CF1570" w:rsidRDefault="54EAFBDF" w14:paraId="022DB965" w14:textId="0D259CB5">
      <w:pPr>
        <w:pStyle w:val="Normal"/>
        <w:rPr>
          <w:b w:val="1"/>
          <w:bCs w:val="1"/>
        </w:rPr>
      </w:pPr>
      <w:r w:rsidRPr="14CF1570" w:rsidR="54EAFBDF">
        <w:rPr>
          <w:b w:val="1"/>
          <w:bCs w:val="1"/>
        </w:rPr>
        <w:t xml:space="preserve">Herramientas y </w:t>
      </w:r>
      <w:r w:rsidRPr="14CF1570" w:rsidR="773DF7D0">
        <w:rPr>
          <w:b w:val="1"/>
          <w:bCs w:val="1"/>
        </w:rPr>
        <w:t>Tecnologías</w:t>
      </w:r>
      <w:r w:rsidRPr="14CF1570" w:rsidR="54EAFBDF">
        <w:rPr>
          <w:b w:val="1"/>
          <w:bCs w:val="1"/>
        </w:rPr>
        <w:t>:</w:t>
      </w:r>
    </w:p>
    <w:p w:rsidR="54EAFBDF" w:rsidP="14CF1570" w:rsidRDefault="54EAFBDF" w14:paraId="02F55ACB" w14:textId="785B804C">
      <w:pPr>
        <w:pStyle w:val="Prrafodelista"/>
        <w:numPr>
          <w:ilvl w:val="0"/>
          <w:numId w:val="14"/>
        </w:numPr>
        <w:rPr>
          <w:b w:val="0"/>
          <w:bCs w:val="0"/>
        </w:rPr>
      </w:pPr>
      <w:r w:rsidR="54EAFBDF">
        <w:rPr>
          <w:b w:val="0"/>
          <w:bCs w:val="0"/>
        </w:rPr>
        <w:t>Python: Para el desarrollo del backend y procesamiento de imágenes.</w:t>
      </w:r>
    </w:p>
    <w:p w:rsidR="54EAFBDF" w:rsidP="14CF1570" w:rsidRDefault="54EAFBDF" w14:paraId="7540BC5D" w14:textId="6F8D7A26">
      <w:pPr>
        <w:pStyle w:val="Prrafodelista"/>
        <w:numPr>
          <w:ilvl w:val="0"/>
          <w:numId w:val="14"/>
        </w:numPr>
        <w:rPr>
          <w:b w:val="0"/>
          <w:bCs w:val="0"/>
        </w:rPr>
      </w:pPr>
      <w:r w:rsidR="54EAFBDF">
        <w:rPr>
          <w:b w:val="0"/>
          <w:bCs w:val="0"/>
        </w:rPr>
        <w:t>Java/</w:t>
      </w:r>
      <w:r w:rsidR="54EAFBDF">
        <w:rPr>
          <w:b w:val="0"/>
          <w:bCs w:val="0"/>
        </w:rPr>
        <w:t>Kotlin</w:t>
      </w:r>
      <w:r w:rsidR="54EAFBDF">
        <w:rPr>
          <w:b w:val="0"/>
          <w:bCs w:val="0"/>
        </w:rPr>
        <w:t>: Para el desarrollo de la aplicación móvil.</w:t>
      </w:r>
    </w:p>
    <w:p w:rsidR="54EAFBDF" w:rsidP="14CF1570" w:rsidRDefault="54EAFBDF" w14:paraId="2E345E17" w14:textId="0CD8D867">
      <w:pPr>
        <w:pStyle w:val="Prrafodelista"/>
        <w:numPr>
          <w:ilvl w:val="0"/>
          <w:numId w:val="14"/>
        </w:numPr>
        <w:rPr>
          <w:b w:val="0"/>
          <w:bCs w:val="0"/>
        </w:rPr>
      </w:pPr>
      <w:r w:rsidR="54EAFBDF">
        <w:rPr>
          <w:b w:val="0"/>
          <w:bCs w:val="0"/>
        </w:rPr>
        <w:t>OpenCV</w:t>
      </w:r>
      <w:r w:rsidR="54EAFBDF">
        <w:rPr>
          <w:b w:val="0"/>
          <w:bCs w:val="0"/>
        </w:rPr>
        <w:t>: Para el procesamiento de imágenes.</w:t>
      </w:r>
    </w:p>
    <w:p w:rsidR="54EAFBDF" w:rsidP="14CF1570" w:rsidRDefault="54EAFBDF" w14:paraId="14F44874" w14:textId="22DFE633">
      <w:pPr>
        <w:pStyle w:val="Prrafodelista"/>
        <w:numPr>
          <w:ilvl w:val="0"/>
          <w:numId w:val="14"/>
        </w:numPr>
        <w:rPr>
          <w:b w:val="0"/>
          <w:bCs w:val="0"/>
        </w:rPr>
      </w:pPr>
      <w:r w:rsidR="54EAFBDF">
        <w:rPr>
          <w:b w:val="0"/>
          <w:bCs w:val="0"/>
        </w:rPr>
        <w:t>TensorFlow</w:t>
      </w:r>
      <w:r w:rsidR="54EAFBDF">
        <w:rPr>
          <w:b w:val="0"/>
          <w:bCs w:val="0"/>
        </w:rPr>
        <w:t>: Para el reconocimiento de venas.</w:t>
      </w:r>
    </w:p>
    <w:p w:rsidR="54EAFBDF" w:rsidP="14CF1570" w:rsidRDefault="54EAFBDF" w14:paraId="1234995B" w14:textId="3B70AB05">
      <w:pPr>
        <w:pStyle w:val="Prrafodelista"/>
        <w:numPr>
          <w:ilvl w:val="0"/>
          <w:numId w:val="14"/>
        </w:numPr>
        <w:rPr>
          <w:b w:val="0"/>
          <w:bCs w:val="0"/>
        </w:rPr>
      </w:pPr>
      <w:r w:rsidR="54EAFBDF">
        <w:rPr>
          <w:b w:val="0"/>
          <w:bCs w:val="0"/>
        </w:rPr>
        <w:t>Flask</w:t>
      </w:r>
      <w:r w:rsidR="54EAFBDF">
        <w:rPr>
          <w:b w:val="0"/>
          <w:bCs w:val="0"/>
        </w:rPr>
        <w:t xml:space="preserve">: Para el </w:t>
      </w:r>
      <w:r w:rsidR="54EAFBDF">
        <w:rPr>
          <w:b w:val="0"/>
          <w:bCs w:val="0"/>
        </w:rPr>
        <w:t>backend</w:t>
      </w:r>
      <w:r w:rsidR="54EAFBDF">
        <w:rPr>
          <w:b w:val="0"/>
          <w:bCs w:val="0"/>
        </w:rPr>
        <w:t>.</w:t>
      </w:r>
    </w:p>
    <w:p w:rsidR="54EAFBDF" w:rsidP="14CF1570" w:rsidRDefault="54EAFBDF" w14:paraId="16A624B4" w14:textId="33BD0563">
      <w:pPr>
        <w:pStyle w:val="Prrafodelista"/>
        <w:numPr>
          <w:ilvl w:val="0"/>
          <w:numId w:val="14"/>
        </w:numPr>
        <w:rPr>
          <w:b w:val="0"/>
          <w:bCs w:val="0"/>
        </w:rPr>
      </w:pPr>
      <w:r w:rsidR="54EAFBDF">
        <w:rPr>
          <w:b w:val="0"/>
          <w:bCs w:val="0"/>
        </w:rPr>
        <w:t>PostgreSQL: Para el almacenamiento seguro.</w:t>
      </w:r>
    </w:p>
    <w:p w:rsidR="54EAFBDF" w:rsidP="14CF1570" w:rsidRDefault="54EAFBDF" w14:paraId="7FE5CC35" w14:textId="4779CD17">
      <w:pPr>
        <w:pStyle w:val="Prrafodelista"/>
        <w:numPr>
          <w:ilvl w:val="0"/>
          <w:numId w:val="14"/>
        </w:numPr>
        <w:rPr>
          <w:b w:val="0"/>
          <w:bCs w:val="0"/>
        </w:rPr>
      </w:pPr>
      <w:r w:rsidR="54EAFBDF">
        <w:rPr>
          <w:b w:val="0"/>
          <w:bCs w:val="0"/>
        </w:rPr>
        <w:t>Auth0: Para la autenticación.</w:t>
      </w:r>
    </w:p>
    <w:p w:rsidR="14CF1570" w:rsidP="14CF1570" w:rsidRDefault="14CF1570" w14:paraId="2EC40FBD" w14:textId="74B4DEB1">
      <w:pPr>
        <w:pStyle w:val="Prrafodelista"/>
        <w:ind w:left="935" w:firstLine="0"/>
        <w:rPr>
          <w:b w:val="0"/>
          <w:bCs w:val="0"/>
        </w:rPr>
      </w:pPr>
    </w:p>
    <w:p w:rsidR="54EAFBDF" w:rsidP="14CF1570" w:rsidRDefault="54EAFBDF" w14:paraId="6E545286" w14:textId="27D72E15">
      <w:pPr>
        <w:pStyle w:val="Normal"/>
        <w:ind w:left="709" w:firstLine="0"/>
        <w:rPr>
          <w:b w:val="1"/>
          <w:bCs w:val="1"/>
        </w:rPr>
      </w:pPr>
      <w:r w:rsidRPr="14CF1570" w:rsidR="54EAFBDF">
        <w:rPr>
          <w:b w:val="1"/>
          <w:bCs w:val="1"/>
        </w:rPr>
        <w:t>Desarrollo de la Aplicación Móvil (Java/</w:t>
      </w:r>
      <w:r w:rsidRPr="14CF1570" w:rsidR="54EAFBDF">
        <w:rPr>
          <w:b w:val="1"/>
          <w:bCs w:val="1"/>
        </w:rPr>
        <w:t>Kotlin</w:t>
      </w:r>
      <w:r w:rsidRPr="14CF1570" w:rsidR="54EAFBDF">
        <w:rPr>
          <w:b w:val="1"/>
          <w:bCs w:val="1"/>
        </w:rPr>
        <w:t>)</w:t>
      </w:r>
    </w:p>
    <w:p w:rsidR="54EAFBDF" w:rsidP="14CF1570" w:rsidRDefault="54EAFBDF" w14:paraId="271D110C" w14:textId="69E598B3">
      <w:pPr>
        <w:pStyle w:val="Normal"/>
        <w:ind w:left="709" w:firstLine="0"/>
        <w:rPr>
          <w:b w:val="1"/>
          <w:bCs w:val="1"/>
        </w:rPr>
      </w:pPr>
      <w:r w:rsidRPr="14CF1570" w:rsidR="54EAFBDF">
        <w:rPr>
          <w:b w:val="1"/>
          <w:bCs w:val="1"/>
        </w:rPr>
        <w:t>Captura y Procesamiento de Imágenes:</w:t>
      </w:r>
    </w:p>
    <w:p w:rsidR="5A243DE4" w:rsidP="14CF1570" w:rsidRDefault="5A243DE4" w14:paraId="1A3C6B53" w14:textId="3EC13BF8">
      <w:pPr>
        <w:pStyle w:val="Prrafodelista"/>
        <w:numPr>
          <w:ilvl w:val="1"/>
          <w:numId w:val="16"/>
        </w:numPr>
        <w:rPr>
          <w:b w:val="0"/>
          <w:bCs w:val="0"/>
        </w:rPr>
      </w:pPr>
      <w:r w:rsidR="5A243DE4">
        <w:rPr>
          <w:b w:val="0"/>
          <w:bCs w:val="0"/>
        </w:rPr>
        <w:t>Implementar la funcionalidad para capturar una imagen usando la cámara del dispositivo.</w:t>
      </w:r>
    </w:p>
    <w:p w:rsidR="5A243DE4" w:rsidP="14CF1570" w:rsidRDefault="5A243DE4" w14:paraId="162447E7" w14:textId="759744C2">
      <w:pPr>
        <w:pStyle w:val="Prrafodelista"/>
        <w:numPr>
          <w:ilvl w:val="1"/>
          <w:numId w:val="16"/>
        </w:numPr>
        <w:rPr>
          <w:b w:val="0"/>
          <w:bCs w:val="0"/>
        </w:rPr>
      </w:pPr>
      <w:r w:rsidR="5A243DE4">
        <w:rPr>
          <w:b w:val="0"/>
          <w:bCs w:val="0"/>
        </w:rPr>
        <w:t xml:space="preserve">Procesar la imagen capturada para resaltar las venas usando </w:t>
      </w:r>
      <w:r w:rsidR="5A243DE4">
        <w:rPr>
          <w:b w:val="0"/>
          <w:bCs w:val="0"/>
        </w:rPr>
        <w:t>OpenCV</w:t>
      </w:r>
      <w:r w:rsidR="5A243DE4">
        <w:rPr>
          <w:b w:val="0"/>
          <w:bCs w:val="0"/>
        </w:rPr>
        <w:t>.</w:t>
      </w:r>
    </w:p>
    <w:p w:rsidR="5A243DE4" w:rsidP="14CF1570" w:rsidRDefault="5A243DE4" w14:paraId="0B3062CD" w14:textId="7E532DA0">
      <w:pPr>
        <w:pStyle w:val="Normal"/>
        <w:ind w:left="709" w:firstLine="0"/>
        <w:rPr>
          <w:b w:val="1"/>
          <w:bCs w:val="1"/>
        </w:rPr>
      </w:pPr>
      <w:r w:rsidRPr="14CF1570" w:rsidR="5A243DE4">
        <w:rPr>
          <w:b w:val="1"/>
          <w:bCs w:val="1"/>
        </w:rPr>
        <w:t xml:space="preserve">Desarrollo del </w:t>
      </w:r>
      <w:r w:rsidRPr="14CF1570" w:rsidR="5A243DE4">
        <w:rPr>
          <w:b w:val="1"/>
          <w:bCs w:val="1"/>
        </w:rPr>
        <w:t>Backend</w:t>
      </w:r>
      <w:r w:rsidRPr="14CF1570" w:rsidR="5A243DE4">
        <w:rPr>
          <w:b w:val="1"/>
          <w:bCs w:val="1"/>
        </w:rPr>
        <w:t xml:space="preserve"> (Python </w:t>
      </w:r>
      <w:r w:rsidRPr="14CF1570" w:rsidR="5A243DE4">
        <w:rPr>
          <w:b w:val="1"/>
          <w:bCs w:val="1"/>
        </w:rPr>
        <w:t>Flask</w:t>
      </w:r>
      <w:r w:rsidRPr="14CF1570" w:rsidR="5A243DE4">
        <w:rPr>
          <w:b w:val="1"/>
          <w:bCs w:val="1"/>
        </w:rPr>
        <w:t>)</w:t>
      </w:r>
    </w:p>
    <w:p w:rsidR="5A243DE4" w:rsidP="14CF1570" w:rsidRDefault="5A243DE4" w14:paraId="11BBF771" w14:textId="3FDBE6CA">
      <w:pPr>
        <w:pStyle w:val="Prrafodelista"/>
        <w:ind w:left="935" w:firstLine="0"/>
      </w:pPr>
      <w:r w:rsidRPr="14CF1570" w:rsidR="5A243DE4">
        <w:rPr>
          <w:b w:val="1"/>
          <w:bCs w:val="1"/>
        </w:rPr>
        <w:t>API para Recepción y Procesamiento de Imágenes:</w:t>
      </w:r>
    </w:p>
    <w:p w:rsidR="5A243DE4" w:rsidP="14CF1570" w:rsidRDefault="5A243DE4" w14:paraId="4B3147CB" w14:textId="6BAC39DC">
      <w:pPr>
        <w:pStyle w:val="Prrafodelista"/>
        <w:numPr>
          <w:ilvl w:val="1"/>
          <w:numId w:val="17"/>
        </w:numPr>
        <w:rPr>
          <w:b w:val="0"/>
          <w:bCs w:val="0"/>
        </w:rPr>
      </w:pPr>
      <w:r w:rsidR="5A243DE4">
        <w:rPr>
          <w:b w:val="0"/>
          <w:bCs w:val="0"/>
        </w:rPr>
        <w:t xml:space="preserve">Implementar un servidor </w:t>
      </w:r>
      <w:r w:rsidR="5A243DE4">
        <w:rPr>
          <w:b w:val="0"/>
          <w:bCs w:val="0"/>
        </w:rPr>
        <w:t>Flask</w:t>
      </w:r>
      <w:r w:rsidR="5A243DE4">
        <w:rPr>
          <w:b w:val="0"/>
          <w:bCs w:val="0"/>
        </w:rPr>
        <w:t xml:space="preserve"> que reciba la imagen procesada desde la aplicación móvil.</w:t>
      </w:r>
    </w:p>
    <w:p w:rsidR="5A243DE4" w:rsidP="14CF1570" w:rsidRDefault="5A243DE4" w14:paraId="018AE0D3" w14:textId="67775B72">
      <w:pPr>
        <w:pStyle w:val="Prrafodelista"/>
        <w:numPr>
          <w:ilvl w:val="1"/>
          <w:numId w:val="17"/>
        </w:numPr>
        <w:rPr>
          <w:b w:val="0"/>
          <w:bCs w:val="0"/>
        </w:rPr>
      </w:pPr>
      <w:r w:rsidR="5A243DE4">
        <w:rPr>
          <w:b w:val="0"/>
          <w:bCs w:val="0"/>
        </w:rPr>
        <w:t>Realizar procesamiento adicional en el servidor si es necesario.</w:t>
      </w:r>
    </w:p>
    <w:p w:rsidR="5A243DE4" w:rsidP="14CF1570" w:rsidRDefault="5A243DE4" w14:paraId="4BEEC6CD" w14:textId="2F4EC4C6">
      <w:pPr>
        <w:pStyle w:val="Prrafodelista"/>
        <w:numPr>
          <w:ilvl w:val="1"/>
          <w:numId w:val="17"/>
        </w:numPr>
        <w:rPr>
          <w:b w:val="0"/>
          <w:bCs w:val="0"/>
        </w:rPr>
      </w:pPr>
      <w:r w:rsidR="5A243DE4">
        <w:rPr>
          <w:b w:val="0"/>
          <w:bCs w:val="0"/>
        </w:rPr>
        <w:t xml:space="preserve">Implementar el reconocimiento de venas utilizando un modelo de </w:t>
      </w:r>
      <w:r w:rsidR="5A243DE4">
        <w:rPr>
          <w:b w:val="0"/>
          <w:bCs w:val="0"/>
        </w:rPr>
        <w:t>TensorFlow</w:t>
      </w:r>
      <w:r w:rsidR="5A243DE4">
        <w:rPr>
          <w:b w:val="0"/>
          <w:bCs w:val="0"/>
        </w:rPr>
        <w:t>.</w:t>
      </w:r>
    </w:p>
    <w:p w:rsidR="5A243DE4" w:rsidP="14CF1570" w:rsidRDefault="5A243DE4" w14:paraId="38AF35DC" w14:textId="17312550">
      <w:pPr>
        <w:pStyle w:val="Prrafodelista"/>
        <w:ind w:left="935" w:firstLine="0"/>
        <w:rPr>
          <w:b w:val="1"/>
          <w:bCs w:val="1"/>
        </w:rPr>
      </w:pPr>
      <w:r w:rsidRPr="14CF1570" w:rsidR="5A243DE4">
        <w:rPr>
          <w:b w:val="1"/>
          <w:bCs w:val="1"/>
        </w:rPr>
        <w:t>Integración de Componentes</w:t>
      </w:r>
    </w:p>
    <w:p w:rsidR="5A243DE4" w:rsidP="14CF1570" w:rsidRDefault="5A243DE4" w14:paraId="26E1B6CD" w14:textId="2E61D9C1">
      <w:pPr>
        <w:pStyle w:val="Prrafodelista"/>
        <w:ind w:left="935" w:firstLine="0"/>
        <w:rPr>
          <w:b w:val="1"/>
          <w:bCs w:val="1"/>
        </w:rPr>
      </w:pPr>
      <w:r w:rsidRPr="14CF1570" w:rsidR="5A243DE4">
        <w:rPr>
          <w:b w:val="1"/>
          <w:bCs w:val="1"/>
        </w:rPr>
        <w:t xml:space="preserve">Integrar la Aplicación Móvil con el </w:t>
      </w:r>
      <w:r w:rsidRPr="14CF1570" w:rsidR="5A243DE4">
        <w:rPr>
          <w:b w:val="1"/>
          <w:bCs w:val="1"/>
        </w:rPr>
        <w:t>Backend</w:t>
      </w:r>
      <w:r w:rsidRPr="14CF1570" w:rsidR="5A243DE4">
        <w:rPr>
          <w:b w:val="1"/>
          <w:bCs w:val="1"/>
        </w:rPr>
        <w:t>:</w:t>
      </w:r>
    </w:p>
    <w:p w:rsidR="5A243DE4" w:rsidP="14CF1570" w:rsidRDefault="5A243DE4" w14:paraId="0CAD252E" w14:textId="11D59ABB">
      <w:pPr>
        <w:pStyle w:val="Prrafodelista"/>
        <w:numPr>
          <w:ilvl w:val="1"/>
          <w:numId w:val="18"/>
        </w:numPr>
        <w:rPr/>
      </w:pPr>
      <w:r w:rsidR="5A243DE4">
        <w:rPr>
          <w:b w:val="0"/>
          <w:bCs w:val="0"/>
        </w:rPr>
        <w:t xml:space="preserve">Enviar la imagen procesada desde la aplicación móvil al servidor </w:t>
      </w:r>
      <w:r w:rsidR="5A243DE4">
        <w:rPr>
          <w:b w:val="0"/>
          <w:bCs w:val="0"/>
        </w:rPr>
        <w:t>backend</w:t>
      </w:r>
      <w:r w:rsidR="5A243DE4">
        <w:rPr>
          <w:b w:val="0"/>
          <w:bCs w:val="0"/>
        </w:rPr>
        <w:t>.</w:t>
      </w:r>
    </w:p>
    <w:p w:rsidR="5A243DE4" w:rsidP="14CF1570" w:rsidRDefault="5A243DE4" w14:paraId="70246F38" w14:textId="1A96CE04">
      <w:pPr>
        <w:pStyle w:val="Prrafodelista"/>
        <w:numPr>
          <w:ilvl w:val="1"/>
          <w:numId w:val="18"/>
        </w:numPr>
        <w:rPr>
          <w:b w:val="0"/>
          <w:bCs w:val="0"/>
        </w:rPr>
      </w:pPr>
      <w:r w:rsidR="5A243DE4">
        <w:rPr>
          <w:b w:val="0"/>
          <w:bCs w:val="0"/>
        </w:rPr>
        <w:t>Mostrar el resultado del reconocimiento en la aplicación móvil.</w:t>
      </w:r>
    </w:p>
    <w:p w:rsidR="14CF1570" w:rsidP="14CF1570" w:rsidRDefault="14CF1570" w14:paraId="4793B634" w14:textId="5C93D052">
      <w:pPr>
        <w:pStyle w:val="Prrafodelista"/>
        <w:ind w:left="935" w:firstLine="0"/>
        <w:rPr>
          <w:b w:val="0"/>
          <w:bCs w:val="0"/>
        </w:rPr>
      </w:pPr>
    </w:p>
    <w:p w:rsidR="14CF1570" w:rsidP="14CF1570" w:rsidRDefault="14CF1570" w14:paraId="38B8A823" w14:textId="32C11A08">
      <w:pPr>
        <w:pStyle w:val="Normal"/>
        <w:rPr>
          <w:b w:val="0"/>
          <w:bCs w:val="0"/>
        </w:rPr>
      </w:pPr>
    </w:p>
    <w:p w:rsidR="01C5D5F7" w:rsidP="14CF1570" w:rsidRDefault="01C5D5F7" w14:paraId="5C7696DE" w14:textId="701AB4C5">
      <w:pPr>
        <w:pStyle w:val="Normal"/>
        <w:rPr>
          <w:b w:val="1"/>
          <w:bCs w:val="1"/>
        </w:rPr>
      </w:pPr>
      <w:r w:rsidRPr="14CF1570" w:rsidR="01C5D5F7">
        <w:rPr>
          <w:b w:val="1"/>
          <w:bCs w:val="1"/>
        </w:rPr>
        <w:t>5. Implementación de Algoritmos de Reconocimiento</w:t>
      </w:r>
    </w:p>
    <w:p w:rsidR="409D94B7" w:rsidP="14CF1570" w:rsidRDefault="409D94B7" w14:paraId="6CFC5A4C" w14:textId="755ED2A9">
      <w:pPr>
        <w:pStyle w:val="Normal"/>
        <w:rPr>
          <w:b w:val="1"/>
          <w:bCs w:val="1"/>
        </w:rPr>
      </w:pPr>
      <w:r w:rsidRPr="14CF1570" w:rsidR="409D94B7">
        <w:rPr>
          <w:b w:val="1"/>
          <w:bCs w:val="1"/>
        </w:rPr>
        <w:t>Preparacion de datos</w:t>
      </w:r>
    </w:p>
    <w:p w:rsidR="409D94B7" w:rsidP="14CF1570" w:rsidRDefault="409D94B7" w14:paraId="13B09632" w14:textId="4E95B6AD">
      <w:pPr>
        <w:pStyle w:val="Normal"/>
        <w:rPr>
          <w:b w:val="1"/>
          <w:bCs w:val="1"/>
        </w:rPr>
      </w:pPr>
      <w:r w:rsidRPr="14CF1570" w:rsidR="409D94B7">
        <w:rPr>
          <w:b w:val="1"/>
          <w:bCs w:val="1"/>
        </w:rPr>
        <w:t xml:space="preserve">Recolectar y preprocesar </w:t>
      </w:r>
      <w:r w:rsidRPr="14CF1570" w:rsidR="44C34991">
        <w:rPr>
          <w:b w:val="1"/>
          <w:bCs w:val="1"/>
        </w:rPr>
        <w:t>imágenes</w:t>
      </w:r>
      <w:r w:rsidRPr="14CF1570" w:rsidR="409D94B7">
        <w:rPr>
          <w:b w:val="1"/>
          <w:bCs w:val="1"/>
        </w:rPr>
        <w:t xml:space="preserve"> de Venas</w:t>
      </w:r>
    </w:p>
    <w:p w:rsidR="4B49DCDC" w:rsidP="14CF1570" w:rsidRDefault="4B49DCDC" w14:paraId="1BE6AE79" w14:textId="1006D974">
      <w:pPr>
        <w:pStyle w:val="Ttulo3"/>
        <w:rPr>
          <w:b w:val="0"/>
          <w:bCs w:val="0"/>
        </w:rPr>
      </w:pPr>
      <w:r w:rsidR="4B49DCDC">
        <w:rPr/>
        <w:t xml:space="preserve">Algoritmo 5. </w:t>
      </w:r>
      <w:r w:rsidR="4B49DCDC">
        <w:rPr>
          <w:b w:val="0"/>
          <w:bCs w:val="0"/>
        </w:rPr>
        <w:t xml:space="preserve">Código para el preprocesar </w:t>
      </w:r>
      <w:r w:rsidR="5F6DB1AA">
        <w:rPr>
          <w:b w:val="0"/>
          <w:bCs w:val="0"/>
        </w:rPr>
        <w:t>Imágenes</w:t>
      </w:r>
    </w:p>
    <w:p w:rsidR="409D94B7" w:rsidP="14CF1570" w:rsidRDefault="409D94B7" w14:paraId="5924DCBC" w14:textId="2578A10A">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def</w:t>
      </w: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preprocess_image</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image_path</w:t>
      </w:r>
      <w:r w:rsidRPr="14CF1570" w:rsidR="409D94B7">
        <w:rPr>
          <w:rFonts w:ascii="Courier" w:hAnsi="Courier" w:eastAsia="Courier" w:cs="Courier"/>
          <w:b w:val="0"/>
          <w:bCs w:val="0"/>
          <w:sz w:val="18"/>
          <w:szCs w:val="18"/>
        </w:rPr>
        <w:t>):</w:t>
      </w:r>
    </w:p>
    <w:p w:rsidR="409D94B7" w:rsidP="14CF1570" w:rsidRDefault="409D94B7" w14:paraId="789386B2" w14:textId="48D316CF">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image</w:t>
      </w:r>
      <w:r w:rsidRPr="14CF1570" w:rsidR="409D94B7">
        <w:rPr>
          <w:rFonts w:ascii="Courier" w:hAnsi="Courier" w:eastAsia="Courier" w:cs="Courier"/>
          <w:b w:val="0"/>
          <w:bCs w:val="0"/>
          <w:sz w:val="18"/>
          <w:szCs w:val="18"/>
        </w:rPr>
        <w:t xml:space="preserve"> = cv2.imread(</w:t>
      </w:r>
      <w:r w:rsidRPr="14CF1570" w:rsidR="409D94B7">
        <w:rPr>
          <w:rFonts w:ascii="Courier" w:hAnsi="Courier" w:eastAsia="Courier" w:cs="Courier"/>
          <w:b w:val="0"/>
          <w:bCs w:val="0"/>
          <w:sz w:val="18"/>
          <w:szCs w:val="18"/>
        </w:rPr>
        <w:t>image_path</w:t>
      </w:r>
      <w:r w:rsidRPr="14CF1570" w:rsidR="409D94B7">
        <w:rPr>
          <w:rFonts w:ascii="Courier" w:hAnsi="Courier" w:eastAsia="Courier" w:cs="Courier"/>
          <w:b w:val="0"/>
          <w:bCs w:val="0"/>
          <w:sz w:val="18"/>
          <w:szCs w:val="18"/>
        </w:rPr>
        <w:t>, cv2.IMREAD_GRAYSCALE)</w:t>
      </w:r>
    </w:p>
    <w:p w:rsidR="409D94B7" w:rsidP="14CF1570" w:rsidRDefault="409D94B7" w14:paraId="739832D9" w14:textId="6A5604C6">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processed_image</w:t>
      </w:r>
      <w:r w:rsidRPr="14CF1570" w:rsidR="409D94B7">
        <w:rPr>
          <w:rFonts w:ascii="Courier" w:hAnsi="Courier" w:eastAsia="Courier" w:cs="Courier"/>
          <w:b w:val="0"/>
          <w:bCs w:val="0"/>
          <w:sz w:val="18"/>
          <w:szCs w:val="18"/>
        </w:rPr>
        <w:t xml:space="preserve"> = cv2.equalizeHist(</w:t>
      </w:r>
      <w:r w:rsidRPr="14CF1570" w:rsidR="409D94B7">
        <w:rPr>
          <w:rFonts w:ascii="Courier" w:hAnsi="Courier" w:eastAsia="Courier" w:cs="Courier"/>
          <w:b w:val="0"/>
          <w:bCs w:val="0"/>
          <w:sz w:val="18"/>
          <w:szCs w:val="18"/>
        </w:rPr>
        <w:t>image</w:t>
      </w:r>
      <w:r w:rsidRPr="14CF1570" w:rsidR="409D94B7">
        <w:rPr>
          <w:rFonts w:ascii="Courier" w:hAnsi="Courier" w:eastAsia="Courier" w:cs="Courier"/>
          <w:b w:val="0"/>
          <w:bCs w:val="0"/>
          <w:sz w:val="18"/>
          <w:szCs w:val="18"/>
        </w:rPr>
        <w:t>)</w:t>
      </w:r>
    </w:p>
    <w:p w:rsidR="409D94B7" w:rsidP="14CF1570" w:rsidRDefault="409D94B7" w14:paraId="13A4290D" w14:textId="0B0AC25F">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return</w:t>
      </w: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processed_image</w:t>
      </w:r>
    </w:p>
    <w:p w:rsidR="409D94B7" w:rsidP="14CF1570" w:rsidRDefault="409D94B7" w14:paraId="26330EE5" w14:textId="3F94351A">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p>
    <w:p w:rsidR="409D94B7" w:rsidP="14CF1570" w:rsidRDefault="409D94B7" w14:paraId="00990582" w14:textId="7AB0F616">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image_paths</w:t>
      </w:r>
      <w:r w:rsidRPr="14CF1570" w:rsidR="409D94B7">
        <w:rPr>
          <w:rFonts w:ascii="Courier" w:hAnsi="Courier" w:eastAsia="Courier" w:cs="Courier"/>
          <w:b w:val="0"/>
          <w:bCs w:val="0"/>
          <w:sz w:val="18"/>
          <w:szCs w:val="18"/>
        </w:rPr>
        <w:t xml:space="preserve"> = </w:t>
      </w:r>
      <w:r w:rsidRPr="14CF1570" w:rsidR="409D94B7">
        <w:rPr>
          <w:rFonts w:ascii="Courier" w:hAnsi="Courier" w:eastAsia="Courier" w:cs="Courier"/>
          <w:b w:val="0"/>
          <w:bCs w:val="0"/>
          <w:sz w:val="18"/>
          <w:szCs w:val="18"/>
        </w:rPr>
        <w:t>glob.glob</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path</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to</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vein</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images</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jpg</w:t>
      </w:r>
      <w:r w:rsidRPr="14CF1570" w:rsidR="409D94B7">
        <w:rPr>
          <w:rFonts w:ascii="Courier" w:hAnsi="Courier" w:eastAsia="Courier" w:cs="Courier"/>
          <w:b w:val="0"/>
          <w:bCs w:val="0"/>
          <w:sz w:val="18"/>
          <w:szCs w:val="18"/>
        </w:rPr>
        <w:t>")</w:t>
      </w:r>
    </w:p>
    <w:p w:rsidR="409D94B7" w:rsidP="14CF1570" w:rsidRDefault="409D94B7" w14:paraId="43D2A239" w14:textId="7983036E">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processed_images</w:t>
      </w:r>
      <w:r w:rsidRPr="14CF1570" w:rsidR="409D94B7">
        <w:rPr>
          <w:rFonts w:ascii="Courier" w:hAnsi="Courier" w:eastAsia="Courier" w:cs="Courier"/>
          <w:b w:val="0"/>
          <w:bCs w:val="0"/>
          <w:sz w:val="18"/>
          <w:szCs w:val="18"/>
        </w:rPr>
        <w:t xml:space="preserve"> = [</w:t>
      </w:r>
      <w:r w:rsidRPr="14CF1570" w:rsidR="409D94B7">
        <w:rPr>
          <w:rFonts w:ascii="Courier" w:hAnsi="Courier" w:eastAsia="Courier" w:cs="Courier"/>
          <w:b w:val="0"/>
          <w:bCs w:val="0"/>
          <w:sz w:val="18"/>
          <w:szCs w:val="18"/>
        </w:rPr>
        <w:t>preprocess_image</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path</w:t>
      </w: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for</w:t>
      </w: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path</w:t>
      </w:r>
      <w:r w:rsidRPr="14CF1570" w:rsidR="409D94B7">
        <w:rPr>
          <w:rFonts w:ascii="Courier" w:hAnsi="Courier" w:eastAsia="Courier" w:cs="Courier"/>
          <w:b w:val="0"/>
          <w:bCs w:val="0"/>
          <w:sz w:val="18"/>
          <w:szCs w:val="18"/>
        </w:rPr>
        <w:t xml:space="preserve"> in </w:t>
      </w:r>
      <w:r w:rsidRPr="14CF1570" w:rsidR="409D94B7">
        <w:rPr>
          <w:rFonts w:ascii="Courier" w:hAnsi="Courier" w:eastAsia="Courier" w:cs="Courier"/>
          <w:b w:val="0"/>
          <w:bCs w:val="0"/>
          <w:sz w:val="18"/>
          <w:szCs w:val="18"/>
        </w:rPr>
        <w:t>image_paths</w:t>
      </w:r>
      <w:r w:rsidRPr="14CF1570" w:rsidR="409D94B7">
        <w:rPr>
          <w:rFonts w:ascii="Courier" w:hAnsi="Courier" w:eastAsia="Courier" w:cs="Courier"/>
          <w:b w:val="0"/>
          <w:bCs w:val="0"/>
          <w:sz w:val="18"/>
          <w:szCs w:val="18"/>
        </w:rPr>
        <w:t>]</w:t>
      </w:r>
    </w:p>
    <w:p w:rsidR="409D94B7" w:rsidP="14CF1570" w:rsidRDefault="409D94B7" w14:paraId="60D70929" w14:textId="29C62F35">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p>
    <w:p w:rsidR="409D94B7" w:rsidP="14CF1570" w:rsidRDefault="409D94B7" w14:paraId="20EAE771" w14:textId="5BEE58C4">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Guardar imágenes preprocesadas para su uso posterior</w:t>
      </w:r>
    </w:p>
    <w:p w:rsidR="409D94B7" w:rsidP="14CF1570" w:rsidRDefault="409D94B7" w14:paraId="3861E0D2" w14:textId="2ACAB0CF">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for</w:t>
      </w: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idx</w:t>
      </w: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img</w:t>
      </w:r>
      <w:r w:rsidRPr="14CF1570" w:rsidR="409D94B7">
        <w:rPr>
          <w:rFonts w:ascii="Courier" w:hAnsi="Courier" w:eastAsia="Courier" w:cs="Courier"/>
          <w:b w:val="0"/>
          <w:bCs w:val="0"/>
          <w:sz w:val="18"/>
          <w:szCs w:val="18"/>
        </w:rPr>
        <w:t xml:space="preserve"> in </w:t>
      </w:r>
      <w:r w:rsidRPr="14CF1570" w:rsidR="409D94B7">
        <w:rPr>
          <w:rFonts w:ascii="Courier" w:hAnsi="Courier" w:eastAsia="Courier" w:cs="Courier"/>
          <w:b w:val="0"/>
          <w:bCs w:val="0"/>
          <w:sz w:val="18"/>
          <w:szCs w:val="18"/>
        </w:rPr>
        <w:t>enumerate</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processed_images</w:t>
      </w:r>
      <w:r w:rsidRPr="14CF1570" w:rsidR="409D94B7">
        <w:rPr>
          <w:rFonts w:ascii="Courier" w:hAnsi="Courier" w:eastAsia="Courier" w:cs="Courier"/>
          <w:b w:val="0"/>
          <w:bCs w:val="0"/>
          <w:sz w:val="18"/>
          <w:szCs w:val="18"/>
        </w:rPr>
        <w:t>):</w:t>
      </w:r>
    </w:p>
    <w:p w:rsidR="409D94B7" w:rsidP="14CF1570" w:rsidRDefault="409D94B7" w14:paraId="56848463" w14:textId="468CF751">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cv2.imwrite(</w:t>
      </w:r>
      <w:r w:rsidRPr="14CF1570" w:rsidR="409D94B7">
        <w:rPr>
          <w:rFonts w:ascii="Courier" w:hAnsi="Courier" w:eastAsia="Courier" w:cs="Courier"/>
          <w:b w:val="0"/>
          <w:bCs w:val="0"/>
          <w:sz w:val="18"/>
          <w:szCs w:val="18"/>
        </w:rPr>
        <w:t>f"path</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to</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processed</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images</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vein</w:t>
      </w:r>
      <w:r w:rsidRPr="14CF1570" w:rsidR="409D94B7">
        <w:rPr>
          <w:rFonts w:ascii="Courier" w:hAnsi="Courier" w:eastAsia="Courier" w:cs="Courier"/>
          <w:b w:val="0"/>
          <w:bCs w:val="0"/>
          <w:sz w:val="18"/>
          <w:szCs w:val="18"/>
        </w:rPr>
        <w:t>_{</w:t>
      </w:r>
      <w:r w:rsidRPr="14CF1570" w:rsidR="409D94B7">
        <w:rPr>
          <w:rFonts w:ascii="Courier" w:hAnsi="Courier" w:eastAsia="Courier" w:cs="Courier"/>
          <w:b w:val="0"/>
          <w:bCs w:val="0"/>
          <w:sz w:val="18"/>
          <w:szCs w:val="18"/>
        </w:rPr>
        <w:t>idx</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jpg</w:t>
      </w: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img</w:t>
      </w:r>
      <w:r w:rsidRPr="14CF1570" w:rsidR="409D94B7">
        <w:rPr>
          <w:rFonts w:ascii="Courier" w:hAnsi="Courier" w:eastAsia="Courier" w:cs="Courier"/>
          <w:b w:val="0"/>
          <w:bCs w:val="0"/>
          <w:sz w:val="18"/>
          <w:szCs w:val="18"/>
        </w:rPr>
        <w:t>)</w:t>
      </w:r>
    </w:p>
    <w:p w:rsidR="14CF1570" w:rsidP="14CF1570" w:rsidRDefault="14CF1570" w14:paraId="0C078886" w14:textId="7F0E4D88">
      <w:pPr>
        <w:pStyle w:val="Normal"/>
        <w:rPr>
          <w:rFonts w:ascii="Courier" w:hAnsi="Courier" w:eastAsia="Courier" w:cs="Courier"/>
          <w:b w:val="0"/>
          <w:bCs w:val="0"/>
          <w:sz w:val="18"/>
          <w:szCs w:val="18"/>
        </w:rPr>
      </w:pPr>
    </w:p>
    <w:p w:rsidR="409D94B7" w:rsidP="14CF1570" w:rsidRDefault="409D94B7" w14:paraId="4DDFFC33" w14:textId="4E1E9850">
      <w:pPr>
        <w:pStyle w:val="Normal"/>
        <w:rPr>
          <w:b w:val="1"/>
          <w:bCs w:val="1"/>
        </w:rPr>
      </w:pPr>
      <w:r w:rsidRPr="14CF1570" w:rsidR="409D94B7">
        <w:rPr>
          <w:b w:val="1"/>
          <w:bCs w:val="1"/>
        </w:rPr>
        <w:t>Creacion del Modelo</w:t>
      </w:r>
    </w:p>
    <w:p w:rsidR="409D94B7" w:rsidP="14CF1570" w:rsidRDefault="409D94B7" w14:paraId="792494F7" w14:textId="1D30593B">
      <w:pPr>
        <w:pStyle w:val="Normal"/>
        <w:rPr>
          <w:b w:val="1"/>
          <w:bCs w:val="1"/>
        </w:rPr>
      </w:pPr>
      <w:r w:rsidRPr="14CF1570" w:rsidR="409D94B7">
        <w:rPr>
          <w:b w:val="1"/>
          <w:bCs w:val="1"/>
        </w:rPr>
        <w:t xml:space="preserve">Definir y Entrenar el modelo de </w:t>
      </w:r>
      <w:r w:rsidRPr="14CF1570" w:rsidR="409D94B7">
        <w:rPr>
          <w:b w:val="1"/>
          <w:bCs w:val="1"/>
        </w:rPr>
        <w:t>TensorFlow</w:t>
      </w:r>
    </w:p>
    <w:p w:rsidR="52C114CF" w:rsidP="14CF1570" w:rsidRDefault="52C114CF" w14:paraId="126D759B" w14:textId="4658BCDB">
      <w:pPr>
        <w:pStyle w:val="Ttulo3"/>
        <w:rPr>
          <w:b w:val="0"/>
          <w:bCs w:val="0"/>
        </w:rPr>
      </w:pPr>
      <w:r w:rsidR="52C114CF">
        <w:rPr/>
        <w:t xml:space="preserve">Algoritmo 6. </w:t>
      </w:r>
      <w:r w:rsidR="52C114CF">
        <w:rPr>
          <w:b w:val="0"/>
          <w:bCs w:val="0"/>
        </w:rPr>
        <w:t>Código</w:t>
      </w:r>
      <w:r w:rsidR="52C114CF">
        <w:rPr>
          <w:b w:val="0"/>
          <w:bCs w:val="0"/>
        </w:rPr>
        <w:t xml:space="preserve"> del modelo de </w:t>
      </w:r>
      <w:r w:rsidR="52C114CF">
        <w:rPr>
          <w:b w:val="0"/>
          <w:bCs w:val="0"/>
        </w:rPr>
        <w:t>TensorFlow</w:t>
      </w:r>
    </w:p>
    <w:p w:rsidR="409D94B7" w:rsidP="14CF1570" w:rsidRDefault="409D94B7" w14:paraId="6F3282DF" w14:textId="5CF23D20">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Definir el modelo</w:t>
      </w:r>
    </w:p>
    <w:p w:rsidR="409D94B7" w:rsidP="14CF1570" w:rsidRDefault="409D94B7" w14:paraId="38014C8E" w14:textId="54780687">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model</w:t>
      </w:r>
      <w:r w:rsidRPr="14CF1570" w:rsidR="409D94B7">
        <w:rPr>
          <w:rFonts w:ascii="Courier" w:hAnsi="Courier" w:eastAsia="Courier" w:cs="Courier"/>
          <w:b w:val="0"/>
          <w:bCs w:val="0"/>
          <w:sz w:val="18"/>
          <w:szCs w:val="18"/>
        </w:rPr>
        <w:t xml:space="preserve"> = </w:t>
      </w:r>
      <w:r w:rsidRPr="14CF1570" w:rsidR="409D94B7">
        <w:rPr>
          <w:rFonts w:ascii="Courier" w:hAnsi="Courier" w:eastAsia="Courier" w:cs="Courier"/>
          <w:b w:val="0"/>
          <w:bCs w:val="0"/>
          <w:sz w:val="18"/>
          <w:szCs w:val="18"/>
        </w:rPr>
        <w:t>Sequential</w:t>
      </w:r>
      <w:r w:rsidRPr="14CF1570" w:rsidR="409D94B7">
        <w:rPr>
          <w:rFonts w:ascii="Courier" w:hAnsi="Courier" w:eastAsia="Courier" w:cs="Courier"/>
          <w:b w:val="0"/>
          <w:bCs w:val="0"/>
          <w:sz w:val="18"/>
          <w:szCs w:val="18"/>
        </w:rPr>
        <w:t>([</w:t>
      </w:r>
    </w:p>
    <w:p w:rsidR="409D94B7" w:rsidP="14CF1570" w:rsidRDefault="409D94B7" w14:paraId="1CF91E47" w14:textId="2C62CFF8">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Conv2</w:t>
      </w:r>
      <w:r w:rsidRPr="14CF1570" w:rsidR="409D94B7">
        <w:rPr>
          <w:rFonts w:ascii="Courier" w:hAnsi="Courier" w:eastAsia="Courier" w:cs="Courier"/>
          <w:b w:val="0"/>
          <w:bCs w:val="0"/>
          <w:sz w:val="18"/>
          <w:szCs w:val="18"/>
        </w:rPr>
        <w:t>D(</w:t>
      </w:r>
      <w:r w:rsidRPr="14CF1570" w:rsidR="409D94B7">
        <w:rPr>
          <w:rFonts w:ascii="Courier" w:hAnsi="Courier" w:eastAsia="Courier" w:cs="Courier"/>
          <w:b w:val="0"/>
          <w:bCs w:val="0"/>
          <w:sz w:val="18"/>
          <w:szCs w:val="18"/>
        </w:rPr>
        <w:t xml:space="preserve">32, (3, 3), </w:t>
      </w:r>
      <w:r w:rsidRPr="14CF1570" w:rsidR="409D94B7">
        <w:rPr>
          <w:rFonts w:ascii="Courier" w:hAnsi="Courier" w:eastAsia="Courier" w:cs="Courier"/>
          <w:b w:val="0"/>
          <w:bCs w:val="0"/>
          <w:sz w:val="18"/>
          <w:szCs w:val="18"/>
        </w:rPr>
        <w:t>activation</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relu</w:t>
      </w: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input_shape</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128, 128, 1)),</w:t>
      </w:r>
    </w:p>
    <w:p w:rsidR="409D94B7" w:rsidP="14CF1570" w:rsidRDefault="409D94B7" w14:paraId="77C26326" w14:textId="1DCB6EE7">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MaxPooling2</w:t>
      </w:r>
      <w:r w:rsidRPr="14CF1570" w:rsidR="409D94B7">
        <w:rPr>
          <w:rFonts w:ascii="Courier" w:hAnsi="Courier" w:eastAsia="Courier" w:cs="Courier"/>
          <w:b w:val="0"/>
          <w:bCs w:val="0"/>
          <w:sz w:val="18"/>
          <w:szCs w:val="18"/>
        </w:rPr>
        <w:t>D(</w:t>
      </w:r>
      <w:r w:rsidRPr="14CF1570" w:rsidR="409D94B7">
        <w:rPr>
          <w:rFonts w:ascii="Courier" w:hAnsi="Courier" w:eastAsia="Courier" w:cs="Courier"/>
          <w:b w:val="0"/>
          <w:bCs w:val="0"/>
          <w:sz w:val="18"/>
          <w:szCs w:val="18"/>
        </w:rPr>
        <w:t>(2, 2)),</w:t>
      </w:r>
    </w:p>
    <w:p w:rsidR="409D94B7" w:rsidP="14CF1570" w:rsidRDefault="409D94B7" w14:paraId="74B68FED" w14:textId="328C5267">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Conv2</w:t>
      </w:r>
      <w:r w:rsidRPr="14CF1570" w:rsidR="409D94B7">
        <w:rPr>
          <w:rFonts w:ascii="Courier" w:hAnsi="Courier" w:eastAsia="Courier" w:cs="Courier"/>
          <w:b w:val="0"/>
          <w:bCs w:val="0"/>
          <w:sz w:val="18"/>
          <w:szCs w:val="18"/>
        </w:rPr>
        <w:t>D(</w:t>
      </w:r>
      <w:r w:rsidRPr="14CF1570" w:rsidR="409D94B7">
        <w:rPr>
          <w:rFonts w:ascii="Courier" w:hAnsi="Courier" w:eastAsia="Courier" w:cs="Courier"/>
          <w:b w:val="0"/>
          <w:bCs w:val="0"/>
          <w:sz w:val="18"/>
          <w:szCs w:val="18"/>
        </w:rPr>
        <w:t xml:space="preserve">64, (3, 3), </w:t>
      </w:r>
      <w:r w:rsidRPr="14CF1570" w:rsidR="409D94B7">
        <w:rPr>
          <w:rFonts w:ascii="Courier" w:hAnsi="Courier" w:eastAsia="Courier" w:cs="Courier"/>
          <w:b w:val="0"/>
          <w:bCs w:val="0"/>
          <w:sz w:val="18"/>
          <w:szCs w:val="18"/>
        </w:rPr>
        <w:t>activation</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relu</w:t>
      </w:r>
      <w:r w:rsidRPr="14CF1570" w:rsidR="409D94B7">
        <w:rPr>
          <w:rFonts w:ascii="Courier" w:hAnsi="Courier" w:eastAsia="Courier" w:cs="Courier"/>
          <w:b w:val="0"/>
          <w:bCs w:val="0"/>
          <w:sz w:val="18"/>
          <w:szCs w:val="18"/>
        </w:rPr>
        <w:t>'),</w:t>
      </w:r>
    </w:p>
    <w:p w:rsidR="409D94B7" w:rsidP="14CF1570" w:rsidRDefault="409D94B7" w14:paraId="33807CB7" w14:textId="425284D8">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MaxPooling2</w:t>
      </w:r>
      <w:r w:rsidRPr="14CF1570" w:rsidR="409D94B7">
        <w:rPr>
          <w:rFonts w:ascii="Courier" w:hAnsi="Courier" w:eastAsia="Courier" w:cs="Courier"/>
          <w:b w:val="0"/>
          <w:bCs w:val="0"/>
          <w:sz w:val="18"/>
          <w:szCs w:val="18"/>
        </w:rPr>
        <w:t>D(</w:t>
      </w:r>
      <w:r w:rsidRPr="14CF1570" w:rsidR="409D94B7">
        <w:rPr>
          <w:rFonts w:ascii="Courier" w:hAnsi="Courier" w:eastAsia="Courier" w:cs="Courier"/>
          <w:b w:val="0"/>
          <w:bCs w:val="0"/>
          <w:sz w:val="18"/>
          <w:szCs w:val="18"/>
        </w:rPr>
        <w:t>(2, 2)),</w:t>
      </w:r>
    </w:p>
    <w:p w:rsidR="409D94B7" w:rsidP="14CF1570" w:rsidRDefault="409D94B7" w14:paraId="7B1C4759" w14:textId="386F6762">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Flatten</w:t>
      </w:r>
      <w:r w:rsidRPr="14CF1570" w:rsidR="409D94B7">
        <w:rPr>
          <w:rFonts w:ascii="Courier" w:hAnsi="Courier" w:eastAsia="Courier" w:cs="Courier"/>
          <w:b w:val="0"/>
          <w:bCs w:val="0"/>
          <w:sz w:val="18"/>
          <w:szCs w:val="18"/>
        </w:rPr>
        <w:t>(),</w:t>
      </w:r>
    </w:p>
    <w:p w:rsidR="409D94B7" w:rsidP="14CF1570" w:rsidRDefault="409D94B7" w14:paraId="0E4AA429" w14:textId="60718517">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Dense(</w:t>
      </w:r>
      <w:r w:rsidRPr="14CF1570" w:rsidR="409D94B7">
        <w:rPr>
          <w:rFonts w:ascii="Courier" w:hAnsi="Courier" w:eastAsia="Courier" w:cs="Courier"/>
          <w:b w:val="0"/>
          <w:bCs w:val="0"/>
          <w:sz w:val="18"/>
          <w:szCs w:val="18"/>
        </w:rPr>
        <w:t xml:space="preserve">128, </w:t>
      </w:r>
      <w:r w:rsidRPr="14CF1570" w:rsidR="409D94B7">
        <w:rPr>
          <w:rFonts w:ascii="Courier" w:hAnsi="Courier" w:eastAsia="Courier" w:cs="Courier"/>
          <w:b w:val="0"/>
          <w:bCs w:val="0"/>
          <w:sz w:val="18"/>
          <w:szCs w:val="18"/>
        </w:rPr>
        <w:t>activation</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relu</w:t>
      </w:r>
      <w:r w:rsidRPr="14CF1570" w:rsidR="409D94B7">
        <w:rPr>
          <w:rFonts w:ascii="Courier" w:hAnsi="Courier" w:eastAsia="Courier" w:cs="Courier"/>
          <w:b w:val="0"/>
          <w:bCs w:val="0"/>
          <w:sz w:val="18"/>
          <w:szCs w:val="18"/>
        </w:rPr>
        <w:t>'),</w:t>
      </w:r>
    </w:p>
    <w:p w:rsidR="409D94B7" w:rsidP="14CF1570" w:rsidRDefault="409D94B7" w14:paraId="787ABC12" w14:textId="3CE635B6">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Dense(</w:t>
      </w:r>
      <w:r w:rsidRPr="14CF1570" w:rsidR="409D94B7">
        <w:rPr>
          <w:rFonts w:ascii="Courier" w:hAnsi="Courier" w:eastAsia="Courier" w:cs="Courier"/>
          <w:b w:val="0"/>
          <w:bCs w:val="0"/>
          <w:sz w:val="18"/>
          <w:szCs w:val="18"/>
        </w:rPr>
        <w:t xml:space="preserve">1, </w:t>
      </w:r>
      <w:r w:rsidRPr="14CF1570" w:rsidR="409D94B7">
        <w:rPr>
          <w:rFonts w:ascii="Courier" w:hAnsi="Courier" w:eastAsia="Courier" w:cs="Courier"/>
          <w:b w:val="0"/>
          <w:bCs w:val="0"/>
          <w:sz w:val="18"/>
          <w:szCs w:val="18"/>
        </w:rPr>
        <w:t>activation</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sigmoid</w:t>
      </w:r>
      <w:r w:rsidRPr="14CF1570" w:rsidR="409D94B7">
        <w:rPr>
          <w:rFonts w:ascii="Courier" w:hAnsi="Courier" w:eastAsia="Courier" w:cs="Courier"/>
          <w:b w:val="0"/>
          <w:bCs w:val="0"/>
          <w:sz w:val="18"/>
          <w:szCs w:val="18"/>
        </w:rPr>
        <w:t>')</w:t>
      </w:r>
    </w:p>
    <w:p w:rsidR="409D94B7" w:rsidP="14CF1570" w:rsidRDefault="409D94B7" w14:paraId="5BFA96DD" w14:textId="02905F4B">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w:t>
      </w:r>
    </w:p>
    <w:p w:rsidR="409D94B7" w:rsidP="14CF1570" w:rsidRDefault="409D94B7" w14:paraId="5764DF9D" w14:textId="33E4F9F6">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p>
    <w:p w:rsidR="409D94B7" w:rsidP="14CF1570" w:rsidRDefault="409D94B7" w14:paraId="2BA15DF8" w14:textId="303E5194">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Compilar el modelo</w:t>
      </w:r>
    </w:p>
    <w:p w:rsidR="409D94B7" w:rsidP="14CF1570" w:rsidRDefault="409D94B7" w14:paraId="6DB66CDB" w14:textId="63896FA0">
      <w:pPr>
        <w:pStyle w:val="Normal"/>
        <w:rPr>
          <w:rFonts w:ascii="Courier" w:hAnsi="Courier" w:eastAsia="Courier" w:cs="Courier"/>
          <w:b w:val="0"/>
          <w:bCs w:val="0"/>
          <w:sz w:val="18"/>
          <w:szCs w:val="18"/>
          <w:lang w:val="en-US"/>
        </w:rPr>
      </w:pPr>
      <w:r w:rsidRPr="14CF1570" w:rsidR="409D94B7">
        <w:rPr>
          <w:rFonts w:ascii="Courier" w:hAnsi="Courier" w:eastAsia="Courier" w:cs="Courier"/>
          <w:b w:val="0"/>
          <w:bCs w:val="0"/>
          <w:sz w:val="18"/>
          <w:szCs w:val="18"/>
          <w:lang w:val="en-US"/>
        </w:rPr>
        <w:t>model.compile</w:t>
      </w:r>
      <w:r w:rsidRPr="14CF1570" w:rsidR="409D94B7">
        <w:rPr>
          <w:rFonts w:ascii="Courier" w:hAnsi="Courier" w:eastAsia="Courier" w:cs="Courier"/>
          <w:b w:val="0"/>
          <w:bCs w:val="0"/>
          <w:sz w:val="18"/>
          <w:szCs w:val="18"/>
          <w:lang w:val="en-US"/>
        </w:rPr>
        <w:t>(</w:t>
      </w:r>
      <w:r w:rsidRPr="14CF1570" w:rsidR="409D94B7">
        <w:rPr>
          <w:rFonts w:ascii="Courier" w:hAnsi="Courier" w:eastAsia="Courier" w:cs="Courier"/>
          <w:b w:val="0"/>
          <w:bCs w:val="0"/>
          <w:sz w:val="18"/>
          <w:szCs w:val="18"/>
          <w:lang w:val="en-US"/>
        </w:rPr>
        <w:t>optimizer</w:t>
      </w:r>
      <w:r w:rsidRPr="14CF1570" w:rsidR="409D94B7">
        <w:rPr>
          <w:rFonts w:ascii="Courier" w:hAnsi="Courier" w:eastAsia="Courier" w:cs="Courier"/>
          <w:b w:val="0"/>
          <w:bCs w:val="0"/>
          <w:sz w:val="18"/>
          <w:szCs w:val="18"/>
          <w:lang w:val="en-US"/>
        </w:rPr>
        <w:t>='</w:t>
      </w:r>
      <w:r w:rsidRPr="14CF1570" w:rsidR="409D94B7">
        <w:rPr>
          <w:rFonts w:ascii="Courier" w:hAnsi="Courier" w:eastAsia="Courier" w:cs="Courier"/>
          <w:b w:val="0"/>
          <w:bCs w:val="0"/>
          <w:sz w:val="18"/>
          <w:szCs w:val="18"/>
          <w:lang w:val="en-US"/>
        </w:rPr>
        <w:t>adam</w:t>
      </w:r>
      <w:r w:rsidRPr="14CF1570" w:rsidR="409D94B7">
        <w:rPr>
          <w:rFonts w:ascii="Courier" w:hAnsi="Courier" w:eastAsia="Courier" w:cs="Courier"/>
          <w:b w:val="0"/>
          <w:bCs w:val="0"/>
          <w:sz w:val="18"/>
          <w:szCs w:val="18"/>
          <w:lang w:val="en-US"/>
        </w:rPr>
        <w:t xml:space="preserve">', </w:t>
      </w:r>
      <w:r w:rsidRPr="14CF1570" w:rsidR="409D94B7">
        <w:rPr>
          <w:rFonts w:ascii="Courier" w:hAnsi="Courier" w:eastAsia="Courier" w:cs="Courier"/>
          <w:b w:val="0"/>
          <w:bCs w:val="0"/>
          <w:sz w:val="18"/>
          <w:szCs w:val="18"/>
          <w:lang w:val="en-US"/>
        </w:rPr>
        <w:t>loss</w:t>
      </w:r>
      <w:r w:rsidRPr="14CF1570" w:rsidR="409D94B7">
        <w:rPr>
          <w:rFonts w:ascii="Courier" w:hAnsi="Courier" w:eastAsia="Courier" w:cs="Courier"/>
          <w:b w:val="0"/>
          <w:bCs w:val="0"/>
          <w:sz w:val="18"/>
          <w:szCs w:val="18"/>
          <w:lang w:val="en-US"/>
        </w:rPr>
        <w:t>='</w:t>
      </w:r>
      <w:r w:rsidRPr="14CF1570" w:rsidR="409D94B7">
        <w:rPr>
          <w:rFonts w:ascii="Courier" w:hAnsi="Courier" w:eastAsia="Courier" w:cs="Courier"/>
          <w:b w:val="0"/>
          <w:bCs w:val="0"/>
          <w:sz w:val="18"/>
          <w:szCs w:val="18"/>
          <w:lang w:val="en-US"/>
        </w:rPr>
        <w:t>binary_crossentropy</w:t>
      </w:r>
      <w:r w:rsidRPr="14CF1570" w:rsidR="409D94B7">
        <w:rPr>
          <w:rFonts w:ascii="Courier" w:hAnsi="Courier" w:eastAsia="Courier" w:cs="Courier"/>
          <w:b w:val="0"/>
          <w:bCs w:val="0"/>
          <w:sz w:val="18"/>
          <w:szCs w:val="18"/>
          <w:lang w:val="en-US"/>
        </w:rPr>
        <w:t xml:space="preserve">', </w:t>
      </w:r>
      <w:r w:rsidRPr="14CF1570" w:rsidR="409D94B7">
        <w:rPr>
          <w:rFonts w:ascii="Courier" w:hAnsi="Courier" w:eastAsia="Courier" w:cs="Courier"/>
          <w:b w:val="0"/>
          <w:bCs w:val="0"/>
          <w:sz w:val="18"/>
          <w:szCs w:val="18"/>
          <w:lang w:val="en-US"/>
        </w:rPr>
        <w:t>metrics</w:t>
      </w:r>
      <w:r w:rsidRPr="14CF1570" w:rsidR="409D94B7">
        <w:rPr>
          <w:rFonts w:ascii="Courier" w:hAnsi="Courier" w:eastAsia="Courier" w:cs="Courier"/>
          <w:b w:val="0"/>
          <w:bCs w:val="0"/>
          <w:sz w:val="18"/>
          <w:szCs w:val="18"/>
          <w:lang w:val="en-US"/>
        </w:rPr>
        <w:t>=['</w:t>
      </w:r>
      <w:r w:rsidRPr="14CF1570" w:rsidR="409D94B7">
        <w:rPr>
          <w:rFonts w:ascii="Courier" w:hAnsi="Courier" w:eastAsia="Courier" w:cs="Courier"/>
          <w:b w:val="0"/>
          <w:bCs w:val="0"/>
          <w:sz w:val="18"/>
          <w:szCs w:val="18"/>
          <w:lang w:val="en-US"/>
        </w:rPr>
        <w:t>accuracy</w:t>
      </w:r>
      <w:r w:rsidRPr="14CF1570" w:rsidR="409D94B7">
        <w:rPr>
          <w:rFonts w:ascii="Courier" w:hAnsi="Courier" w:eastAsia="Courier" w:cs="Courier"/>
          <w:b w:val="0"/>
          <w:bCs w:val="0"/>
          <w:sz w:val="18"/>
          <w:szCs w:val="18"/>
          <w:lang w:val="en-US"/>
        </w:rPr>
        <w:t>'])</w:t>
      </w:r>
    </w:p>
    <w:p w:rsidR="409D94B7" w:rsidP="14CF1570" w:rsidRDefault="409D94B7" w14:paraId="69DC549E" w14:textId="13A401A3">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p>
    <w:p w:rsidR="409D94B7" w:rsidP="14CF1570" w:rsidRDefault="409D94B7" w14:paraId="49A25969" w14:textId="377CCAD0">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Preparar los datos de entrenamiento</w:t>
      </w:r>
    </w:p>
    <w:p w:rsidR="409D94B7" w:rsidP="14CF1570" w:rsidRDefault="409D94B7" w14:paraId="04C902E9" w14:textId="7B9E8002">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datagen</w:t>
      </w:r>
      <w:r w:rsidRPr="14CF1570" w:rsidR="409D94B7">
        <w:rPr>
          <w:rFonts w:ascii="Courier" w:hAnsi="Courier" w:eastAsia="Courier" w:cs="Courier"/>
          <w:b w:val="0"/>
          <w:bCs w:val="0"/>
          <w:sz w:val="18"/>
          <w:szCs w:val="18"/>
        </w:rPr>
        <w:t xml:space="preserve"> = </w:t>
      </w:r>
      <w:r w:rsidRPr="14CF1570" w:rsidR="409D94B7">
        <w:rPr>
          <w:rFonts w:ascii="Courier" w:hAnsi="Courier" w:eastAsia="Courier" w:cs="Courier"/>
          <w:b w:val="0"/>
          <w:bCs w:val="0"/>
          <w:sz w:val="18"/>
          <w:szCs w:val="18"/>
        </w:rPr>
        <w:t>ImageDataGenerator</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rescale</w:t>
      </w:r>
      <w:r w:rsidRPr="14CF1570" w:rsidR="409D94B7">
        <w:rPr>
          <w:rFonts w:ascii="Courier" w:hAnsi="Courier" w:eastAsia="Courier" w:cs="Courier"/>
          <w:b w:val="0"/>
          <w:bCs w:val="0"/>
          <w:sz w:val="18"/>
          <w:szCs w:val="18"/>
        </w:rPr>
        <w:t>=0.2)</w:t>
      </w:r>
    </w:p>
    <w:p w:rsidR="409D94B7" w:rsidP="14CF1570" w:rsidRDefault="409D94B7" w14:paraId="1FC57EBA" w14:textId="046668E4">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train_generator</w:t>
      </w:r>
      <w:r w:rsidRPr="14CF1570" w:rsidR="409D94B7">
        <w:rPr>
          <w:rFonts w:ascii="Courier" w:hAnsi="Courier" w:eastAsia="Courier" w:cs="Courier"/>
          <w:b w:val="0"/>
          <w:bCs w:val="0"/>
          <w:sz w:val="18"/>
          <w:szCs w:val="18"/>
        </w:rPr>
        <w:t xml:space="preserve"> = </w:t>
      </w:r>
      <w:r w:rsidRPr="14CF1570" w:rsidR="409D94B7">
        <w:rPr>
          <w:rFonts w:ascii="Courier" w:hAnsi="Courier" w:eastAsia="Courier" w:cs="Courier"/>
          <w:b w:val="0"/>
          <w:bCs w:val="0"/>
          <w:sz w:val="18"/>
          <w:szCs w:val="18"/>
        </w:rPr>
        <w:t>datagen.flow_from_directory</w:t>
      </w:r>
      <w:r w:rsidRPr="14CF1570" w:rsidR="409D94B7">
        <w:rPr>
          <w:rFonts w:ascii="Courier" w:hAnsi="Courier" w:eastAsia="Courier" w:cs="Courier"/>
          <w:b w:val="0"/>
          <w:bCs w:val="0"/>
          <w:sz w:val="18"/>
          <w:szCs w:val="18"/>
        </w:rPr>
        <w:t>(</w:t>
      </w:r>
    </w:p>
    <w:p w:rsidR="409D94B7" w:rsidP="14CF1570" w:rsidRDefault="409D94B7" w14:paraId="55B27424" w14:textId="679979C6">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path</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to</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processed</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images</w:t>
      </w:r>
      <w:r w:rsidRPr="14CF1570" w:rsidR="409D94B7">
        <w:rPr>
          <w:rFonts w:ascii="Courier" w:hAnsi="Courier" w:eastAsia="Courier" w:cs="Courier"/>
          <w:b w:val="0"/>
          <w:bCs w:val="0"/>
          <w:sz w:val="18"/>
          <w:szCs w:val="18"/>
        </w:rPr>
        <w:t>',</w:t>
      </w:r>
    </w:p>
    <w:p w:rsidR="409D94B7" w:rsidP="14CF1570" w:rsidRDefault="409D94B7" w14:paraId="61CBB4BC" w14:textId="3BB6BBF5">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target_size</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128, 128),</w:t>
      </w:r>
    </w:p>
    <w:p w:rsidR="409D94B7" w:rsidP="14CF1570" w:rsidRDefault="409D94B7" w14:paraId="757FFF0B" w14:textId="0F3D63CB">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batch_size</w:t>
      </w:r>
      <w:r w:rsidRPr="14CF1570" w:rsidR="409D94B7">
        <w:rPr>
          <w:rFonts w:ascii="Courier" w:hAnsi="Courier" w:eastAsia="Courier" w:cs="Courier"/>
          <w:b w:val="0"/>
          <w:bCs w:val="0"/>
          <w:sz w:val="18"/>
          <w:szCs w:val="18"/>
        </w:rPr>
        <w:t>=32,</w:t>
      </w:r>
    </w:p>
    <w:p w:rsidR="409D94B7" w:rsidP="14CF1570" w:rsidRDefault="409D94B7" w14:paraId="162AD20E" w14:textId="2B9CBAC6">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color_mode</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grayscale</w:t>
      </w:r>
      <w:r w:rsidRPr="14CF1570" w:rsidR="409D94B7">
        <w:rPr>
          <w:rFonts w:ascii="Courier" w:hAnsi="Courier" w:eastAsia="Courier" w:cs="Courier"/>
          <w:b w:val="0"/>
          <w:bCs w:val="0"/>
          <w:sz w:val="18"/>
          <w:szCs w:val="18"/>
        </w:rPr>
        <w:t>',</w:t>
      </w:r>
    </w:p>
    <w:p w:rsidR="409D94B7" w:rsidP="14CF1570" w:rsidRDefault="409D94B7" w14:paraId="1F47C911" w14:textId="732226A1">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class_mode</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binary</w:t>
      </w:r>
      <w:r w:rsidRPr="14CF1570" w:rsidR="409D94B7">
        <w:rPr>
          <w:rFonts w:ascii="Courier" w:hAnsi="Courier" w:eastAsia="Courier" w:cs="Courier"/>
          <w:b w:val="0"/>
          <w:bCs w:val="0"/>
          <w:sz w:val="18"/>
          <w:szCs w:val="18"/>
        </w:rPr>
        <w:t>'</w:t>
      </w:r>
    </w:p>
    <w:p w:rsidR="409D94B7" w:rsidP="14CF1570" w:rsidRDefault="409D94B7" w14:paraId="1D103030" w14:textId="72989931">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w:t>
      </w:r>
    </w:p>
    <w:p w:rsidR="409D94B7" w:rsidP="14CF1570" w:rsidRDefault="409D94B7" w14:paraId="4CAF389E" w14:textId="345B4563">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p>
    <w:p w:rsidR="409D94B7" w:rsidP="14CF1570" w:rsidRDefault="409D94B7" w14:paraId="794BB008" w14:textId="38375BE8">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Entrenar el modelo</w:t>
      </w:r>
    </w:p>
    <w:p w:rsidR="409D94B7" w:rsidP="14CF1570" w:rsidRDefault="409D94B7" w14:paraId="59979FC9" w14:textId="43F95798">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model.fit</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train_generator</w:t>
      </w: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epochs</w:t>
      </w:r>
      <w:r w:rsidRPr="14CF1570" w:rsidR="409D94B7">
        <w:rPr>
          <w:rFonts w:ascii="Courier" w:hAnsi="Courier" w:eastAsia="Courier" w:cs="Courier"/>
          <w:b w:val="0"/>
          <w:bCs w:val="0"/>
          <w:sz w:val="18"/>
          <w:szCs w:val="18"/>
        </w:rPr>
        <w:t>=10)</w:t>
      </w:r>
    </w:p>
    <w:p w:rsidR="409D94B7" w:rsidP="14CF1570" w:rsidRDefault="409D94B7" w14:paraId="2CA14286" w14:textId="6D86AAD3">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p>
    <w:p w:rsidR="409D94B7" w:rsidP="14CF1570" w:rsidRDefault="409D94B7" w14:paraId="55C66338" w14:textId="4691D190">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Guardar el modelo entrenado</w:t>
      </w:r>
    </w:p>
    <w:p w:rsidR="409D94B7" w:rsidP="14CF1570" w:rsidRDefault="409D94B7" w14:paraId="1D590CA2" w14:textId="35E6ABA9">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model.save</w:t>
      </w:r>
      <w:r w:rsidRPr="14CF1570" w:rsidR="409D94B7">
        <w:rPr>
          <w:rFonts w:ascii="Courier" w:hAnsi="Courier" w:eastAsia="Courier" w:cs="Courier"/>
          <w:b w:val="0"/>
          <w:bCs w:val="0"/>
          <w:sz w:val="18"/>
          <w:szCs w:val="18"/>
        </w:rPr>
        <w:t>('vein_recognition_model.h5')</w:t>
      </w:r>
    </w:p>
    <w:p w:rsidR="14CF1570" w:rsidP="14CF1570" w:rsidRDefault="14CF1570" w14:paraId="5FE46639" w14:textId="5A9B9720">
      <w:pPr>
        <w:pStyle w:val="Normal"/>
        <w:rPr>
          <w:rFonts w:ascii="Courier" w:hAnsi="Courier" w:eastAsia="Courier" w:cs="Courier"/>
          <w:b w:val="0"/>
          <w:bCs w:val="0"/>
          <w:sz w:val="18"/>
          <w:szCs w:val="18"/>
        </w:rPr>
      </w:pPr>
    </w:p>
    <w:p w:rsidR="409D94B7" w:rsidP="14CF1570" w:rsidRDefault="409D94B7" w14:paraId="47A70EAE" w14:textId="05CE298D">
      <w:pPr>
        <w:pStyle w:val="Normal"/>
        <w:ind w:firstLine="0"/>
        <w:rPr>
          <w:b w:val="1"/>
          <w:bCs w:val="1"/>
        </w:rPr>
      </w:pPr>
      <w:r w:rsidRPr="14CF1570" w:rsidR="409D94B7">
        <w:rPr>
          <w:b w:val="1"/>
          <w:bCs w:val="1"/>
        </w:rPr>
        <w:t>Integracion del modelo</w:t>
      </w:r>
    </w:p>
    <w:p w:rsidR="409D94B7" w:rsidP="14CF1570" w:rsidRDefault="409D94B7" w14:paraId="00CE98E3" w14:textId="33D13831">
      <w:pPr>
        <w:pStyle w:val="Normal"/>
        <w:ind w:firstLine="0"/>
        <w:rPr>
          <w:b w:val="1"/>
          <w:bCs w:val="1"/>
        </w:rPr>
      </w:pPr>
      <w:r w:rsidRPr="14CF1570" w:rsidR="409D94B7">
        <w:rPr>
          <w:b w:val="1"/>
          <w:bCs w:val="1"/>
        </w:rPr>
        <w:t xml:space="preserve">Cargar e Integrar el Modelo Entrenado en el Servidor </w:t>
      </w:r>
      <w:r w:rsidRPr="14CF1570" w:rsidR="409D94B7">
        <w:rPr>
          <w:b w:val="1"/>
          <w:bCs w:val="1"/>
        </w:rPr>
        <w:t>Backend</w:t>
      </w:r>
    </w:p>
    <w:p w:rsidR="160C8584" w:rsidP="14CF1570" w:rsidRDefault="160C8584" w14:paraId="1E17FC04" w14:textId="3B7FA1BF">
      <w:pPr>
        <w:pStyle w:val="Ttulo3"/>
      </w:pPr>
      <w:r w:rsidR="160C8584">
        <w:rPr/>
        <w:t xml:space="preserve">Algoritmo 7. </w:t>
      </w:r>
      <w:r w:rsidR="160C8584">
        <w:rPr>
          <w:b w:val="0"/>
          <w:bCs w:val="0"/>
        </w:rPr>
        <w:t>Integración</w:t>
      </w:r>
      <w:r w:rsidR="160C8584">
        <w:rPr>
          <w:b w:val="0"/>
          <w:bCs w:val="0"/>
        </w:rPr>
        <w:t xml:space="preserve"> del modelo entrenador al servidor.</w:t>
      </w:r>
    </w:p>
    <w:p w:rsidR="409D94B7" w:rsidP="14CF1570" w:rsidRDefault="409D94B7" w14:paraId="2C784A81" w14:textId="7FB373EA">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def</w:t>
      </w: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upload_image</w:t>
      </w:r>
      <w:r w:rsidRPr="14CF1570" w:rsidR="409D94B7">
        <w:rPr>
          <w:rFonts w:ascii="Courier" w:hAnsi="Courier" w:eastAsia="Courier" w:cs="Courier"/>
          <w:b w:val="0"/>
          <w:bCs w:val="0"/>
          <w:sz w:val="18"/>
          <w:szCs w:val="18"/>
        </w:rPr>
        <w:t>():</w:t>
      </w:r>
    </w:p>
    <w:p w:rsidR="409D94B7" w:rsidP="14CF1570" w:rsidRDefault="409D94B7" w14:paraId="4E501CAB" w14:textId="7C2A7253">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file = </w:t>
      </w:r>
      <w:r w:rsidRPr="14CF1570" w:rsidR="409D94B7">
        <w:rPr>
          <w:rFonts w:ascii="Courier" w:hAnsi="Courier" w:eastAsia="Courier" w:cs="Courier"/>
          <w:b w:val="0"/>
          <w:bCs w:val="0"/>
          <w:sz w:val="18"/>
          <w:szCs w:val="18"/>
        </w:rPr>
        <w:t>request.files</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image</w:t>
      </w:r>
      <w:r w:rsidRPr="14CF1570" w:rsidR="409D94B7">
        <w:rPr>
          <w:rFonts w:ascii="Courier" w:hAnsi="Courier" w:eastAsia="Courier" w:cs="Courier"/>
          <w:b w:val="0"/>
          <w:bCs w:val="0"/>
          <w:sz w:val="18"/>
          <w:szCs w:val="18"/>
        </w:rPr>
        <w:t>']</w:t>
      </w:r>
    </w:p>
    <w:p w:rsidR="409D94B7" w:rsidP="14CF1570" w:rsidRDefault="409D94B7" w14:paraId="28E0F966" w14:textId="3BBE5E8C">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npimg</w:t>
      </w:r>
      <w:r w:rsidRPr="14CF1570" w:rsidR="409D94B7">
        <w:rPr>
          <w:rFonts w:ascii="Courier" w:hAnsi="Courier" w:eastAsia="Courier" w:cs="Courier"/>
          <w:b w:val="0"/>
          <w:bCs w:val="0"/>
          <w:sz w:val="18"/>
          <w:szCs w:val="18"/>
        </w:rPr>
        <w:t xml:space="preserve"> = </w:t>
      </w:r>
      <w:r w:rsidRPr="14CF1570" w:rsidR="409D94B7">
        <w:rPr>
          <w:rFonts w:ascii="Courier" w:hAnsi="Courier" w:eastAsia="Courier" w:cs="Courier"/>
          <w:b w:val="0"/>
          <w:bCs w:val="0"/>
          <w:sz w:val="18"/>
          <w:szCs w:val="18"/>
        </w:rPr>
        <w:t>np.frombuffer</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file.read</w:t>
      </w: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np.uint</w:t>
      </w:r>
      <w:r w:rsidRPr="14CF1570" w:rsidR="409D94B7">
        <w:rPr>
          <w:rFonts w:ascii="Courier" w:hAnsi="Courier" w:eastAsia="Courier" w:cs="Courier"/>
          <w:b w:val="0"/>
          <w:bCs w:val="0"/>
          <w:sz w:val="18"/>
          <w:szCs w:val="18"/>
        </w:rPr>
        <w:t>8)</w:t>
      </w:r>
    </w:p>
    <w:p w:rsidR="409D94B7" w:rsidP="14CF1570" w:rsidRDefault="409D94B7" w14:paraId="4CE91E12" w14:textId="22C7515A">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img</w:t>
      </w:r>
      <w:r w:rsidRPr="14CF1570" w:rsidR="409D94B7">
        <w:rPr>
          <w:rFonts w:ascii="Courier" w:hAnsi="Courier" w:eastAsia="Courier" w:cs="Courier"/>
          <w:b w:val="0"/>
          <w:bCs w:val="0"/>
          <w:sz w:val="18"/>
          <w:szCs w:val="18"/>
        </w:rPr>
        <w:t xml:space="preserve"> = cv2.imdecode(</w:t>
      </w:r>
      <w:r w:rsidRPr="14CF1570" w:rsidR="409D94B7">
        <w:rPr>
          <w:rFonts w:ascii="Courier" w:hAnsi="Courier" w:eastAsia="Courier" w:cs="Courier"/>
          <w:b w:val="0"/>
          <w:bCs w:val="0"/>
          <w:sz w:val="18"/>
          <w:szCs w:val="18"/>
        </w:rPr>
        <w:t>npimg</w:t>
      </w:r>
      <w:r w:rsidRPr="14CF1570" w:rsidR="409D94B7">
        <w:rPr>
          <w:rFonts w:ascii="Courier" w:hAnsi="Courier" w:eastAsia="Courier" w:cs="Courier"/>
          <w:b w:val="0"/>
          <w:bCs w:val="0"/>
          <w:sz w:val="18"/>
          <w:szCs w:val="18"/>
        </w:rPr>
        <w:t>, cv2.IMREAD_GRAYSCALE)</w:t>
      </w:r>
    </w:p>
    <w:p w:rsidR="409D94B7" w:rsidP="14CF1570" w:rsidRDefault="409D94B7" w14:paraId="045C6E7D" w14:textId="7D1FE274">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p>
    <w:p w:rsidR="409D94B7" w:rsidP="14CF1570" w:rsidRDefault="409D94B7" w14:paraId="01A82041" w14:textId="0004D9EF">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 Procesamiento de imagen</w:t>
      </w:r>
    </w:p>
    <w:p w:rsidR="409D94B7" w:rsidP="14CF1570" w:rsidRDefault="409D94B7" w14:paraId="35436323" w14:textId="60944060">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processed_img</w:t>
      </w:r>
      <w:r w:rsidRPr="14CF1570" w:rsidR="409D94B7">
        <w:rPr>
          <w:rFonts w:ascii="Courier" w:hAnsi="Courier" w:eastAsia="Courier" w:cs="Courier"/>
          <w:b w:val="0"/>
          <w:bCs w:val="0"/>
          <w:sz w:val="18"/>
          <w:szCs w:val="18"/>
        </w:rPr>
        <w:t xml:space="preserve"> = </w:t>
      </w:r>
      <w:r w:rsidRPr="14CF1570" w:rsidR="409D94B7">
        <w:rPr>
          <w:rFonts w:ascii="Courier" w:hAnsi="Courier" w:eastAsia="Courier" w:cs="Courier"/>
          <w:b w:val="0"/>
          <w:bCs w:val="0"/>
          <w:sz w:val="18"/>
          <w:szCs w:val="18"/>
        </w:rPr>
        <w:t>process_image</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img</w:t>
      </w:r>
      <w:r w:rsidRPr="14CF1570" w:rsidR="409D94B7">
        <w:rPr>
          <w:rFonts w:ascii="Courier" w:hAnsi="Courier" w:eastAsia="Courier" w:cs="Courier"/>
          <w:b w:val="0"/>
          <w:bCs w:val="0"/>
          <w:sz w:val="18"/>
          <w:szCs w:val="18"/>
        </w:rPr>
        <w:t>)</w:t>
      </w:r>
    </w:p>
    <w:p w:rsidR="409D94B7" w:rsidP="14CF1570" w:rsidRDefault="409D94B7" w14:paraId="128ED0A0" w14:textId="0CB514DC">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p>
    <w:p w:rsidR="409D94B7" w:rsidP="14CF1570" w:rsidRDefault="409D94B7" w14:paraId="5702AF6B" w14:textId="3E13E10B">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 Reconocimiento de venas</w:t>
      </w:r>
    </w:p>
    <w:p w:rsidR="409D94B7" w:rsidP="14CF1570" w:rsidRDefault="409D94B7" w14:paraId="197151CD" w14:textId="259463F2">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recognition_result</w:t>
      </w:r>
      <w:r w:rsidRPr="14CF1570" w:rsidR="409D94B7">
        <w:rPr>
          <w:rFonts w:ascii="Courier" w:hAnsi="Courier" w:eastAsia="Courier" w:cs="Courier"/>
          <w:b w:val="0"/>
          <w:bCs w:val="0"/>
          <w:sz w:val="18"/>
          <w:szCs w:val="18"/>
        </w:rPr>
        <w:t xml:space="preserve"> = </w:t>
      </w:r>
      <w:r w:rsidRPr="14CF1570" w:rsidR="409D94B7">
        <w:rPr>
          <w:rFonts w:ascii="Courier" w:hAnsi="Courier" w:eastAsia="Courier" w:cs="Courier"/>
          <w:b w:val="0"/>
          <w:bCs w:val="0"/>
          <w:sz w:val="18"/>
          <w:szCs w:val="18"/>
        </w:rPr>
        <w:t>recognize_vein</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processed_img</w:t>
      </w:r>
      <w:r w:rsidRPr="14CF1570" w:rsidR="409D94B7">
        <w:rPr>
          <w:rFonts w:ascii="Courier" w:hAnsi="Courier" w:eastAsia="Courier" w:cs="Courier"/>
          <w:b w:val="0"/>
          <w:bCs w:val="0"/>
          <w:sz w:val="18"/>
          <w:szCs w:val="18"/>
        </w:rPr>
        <w:t>)</w:t>
      </w:r>
    </w:p>
    <w:p w:rsidR="409D94B7" w:rsidP="14CF1570" w:rsidRDefault="409D94B7" w14:paraId="4445BB9F" w14:textId="1636836C">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p>
    <w:p w:rsidR="409D94B7" w:rsidP="14CF1570" w:rsidRDefault="409D94B7" w14:paraId="3CB52297" w14:textId="5A0E0117">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 Encriptar el resultado antes de almacenarlo</w:t>
      </w:r>
    </w:p>
    <w:p w:rsidR="409D94B7" w:rsidP="14CF1570" w:rsidRDefault="409D94B7" w14:paraId="15B6A0BA" w14:textId="5345FFC8">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encrypted_result</w:t>
      </w:r>
      <w:r w:rsidRPr="14CF1570" w:rsidR="409D94B7">
        <w:rPr>
          <w:rFonts w:ascii="Courier" w:hAnsi="Courier" w:eastAsia="Courier" w:cs="Courier"/>
          <w:b w:val="0"/>
          <w:bCs w:val="0"/>
          <w:sz w:val="18"/>
          <w:szCs w:val="18"/>
        </w:rPr>
        <w:t xml:space="preserve"> = </w:t>
      </w:r>
      <w:r w:rsidRPr="14CF1570" w:rsidR="409D94B7">
        <w:rPr>
          <w:rFonts w:ascii="Courier" w:hAnsi="Courier" w:eastAsia="Courier" w:cs="Courier"/>
          <w:b w:val="0"/>
          <w:bCs w:val="0"/>
          <w:sz w:val="18"/>
          <w:szCs w:val="18"/>
        </w:rPr>
        <w:t>cipher_suite.encrypt</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str</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recognition_result</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encode</w:t>
      </w:r>
      <w:r w:rsidRPr="14CF1570" w:rsidR="409D94B7">
        <w:rPr>
          <w:rFonts w:ascii="Courier" w:hAnsi="Courier" w:eastAsia="Courier" w:cs="Courier"/>
          <w:b w:val="0"/>
          <w:bCs w:val="0"/>
          <w:sz w:val="18"/>
          <w:szCs w:val="18"/>
        </w:rPr>
        <w:t>())</w:t>
      </w:r>
    </w:p>
    <w:p w:rsidR="409D94B7" w:rsidP="14CF1570" w:rsidRDefault="409D94B7" w14:paraId="21FF3298" w14:textId="47FA0401">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p>
    <w:p w:rsidR="409D94B7" w:rsidP="14CF1570" w:rsidRDefault="409D94B7" w14:paraId="16969083" w14:textId="44C15F16">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 Almacenar en la base de datos</w:t>
      </w:r>
    </w:p>
    <w:p w:rsidR="409D94B7" w:rsidP="14CF1570" w:rsidRDefault="409D94B7" w14:paraId="3F26007D" w14:textId="41F90E29">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store_in_database</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encrypted_result</w:t>
      </w:r>
      <w:r w:rsidRPr="14CF1570" w:rsidR="409D94B7">
        <w:rPr>
          <w:rFonts w:ascii="Courier" w:hAnsi="Courier" w:eastAsia="Courier" w:cs="Courier"/>
          <w:b w:val="0"/>
          <w:bCs w:val="0"/>
          <w:sz w:val="18"/>
          <w:szCs w:val="18"/>
        </w:rPr>
        <w:t>)</w:t>
      </w:r>
    </w:p>
    <w:p w:rsidR="409D94B7" w:rsidP="14CF1570" w:rsidRDefault="409D94B7" w14:paraId="7FC0C79E" w14:textId="2C7F99FB">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p>
    <w:p w:rsidR="409D94B7" w:rsidP="14CF1570" w:rsidRDefault="409D94B7" w14:paraId="5E66348B" w14:textId="52EAA175">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return</w:t>
      </w: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jsonify</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result</w:t>
      </w: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recognition_result</w:t>
      </w:r>
      <w:r w:rsidRPr="14CF1570" w:rsidR="409D94B7">
        <w:rPr>
          <w:rFonts w:ascii="Courier" w:hAnsi="Courier" w:eastAsia="Courier" w:cs="Courier"/>
          <w:b w:val="0"/>
          <w:bCs w:val="0"/>
          <w:sz w:val="18"/>
          <w:szCs w:val="18"/>
        </w:rPr>
        <w:t>})</w:t>
      </w:r>
    </w:p>
    <w:p w:rsidR="409D94B7" w:rsidP="14CF1570" w:rsidRDefault="409D94B7" w14:paraId="6C102257" w14:textId="469D8E62">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p>
    <w:p w:rsidR="409D94B7" w:rsidP="14CF1570" w:rsidRDefault="409D94B7" w14:paraId="4E3A3F39" w14:textId="63587C0B">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def</w:t>
      </w: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process_image</w:t>
      </w:r>
      <w:r w:rsidRPr="14CF1570" w:rsidR="409D94B7">
        <w:rPr>
          <w:rFonts w:ascii="Courier" w:hAnsi="Courier" w:eastAsia="Courier" w:cs="Courier"/>
          <w:b w:val="0"/>
          <w:bCs w:val="0"/>
          <w:sz w:val="18"/>
          <w:szCs w:val="18"/>
        </w:rPr>
        <w:t>(</w:t>
      </w:r>
      <w:r w:rsidRPr="14CF1570" w:rsidR="409D94B7">
        <w:rPr>
          <w:rFonts w:ascii="Courier" w:hAnsi="Courier" w:eastAsia="Courier" w:cs="Courier"/>
          <w:b w:val="0"/>
          <w:bCs w:val="0"/>
          <w:sz w:val="18"/>
          <w:szCs w:val="18"/>
        </w:rPr>
        <w:t>image</w:t>
      </w:r>
      <w:r w:rsidRPr="14CF1570" w:rsidR="409D94B7">
        <w:rPr>
          <w:rFonts w:ascii="Courier" w:hAnsi="Courier" w:eastAsia="Courier" w:cs="Courier"/>
          <w:b w:val="0"/>
          <w:bCs w:val="0"/>
          <w:sz w:val="18"/>
          <w:szCs w:val="18"/>
        </w:rPr>
        <w:t>):</w:t>
      </w:r>
    </w:p>
    <w:p w:rsidR="409D94B7" w:rsidP="14CF1570" w:rsidRDefault="409D94B7" w14:paraId="3B4E1D41" w14:textId="3F7F3D82">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 Procesamiento de imagen usando </w:t>
      </w:r>
      <w:r w:rsidRPr="14CF1570" w:rsidR="409D94B7">
        <w:rPr>
          <w:rFonts w:ascii="Courier" w:hAnsi="Courier" w:eastAsia="Courier" w:cs="Courier"/>
          <w:b w:val="0"/>
          <w:bCs w:val="0"/>
          <w:sz w:val="18"/>
          <w:szCs w:val="18"/>
        </w:rPr>
        <w:t>OpenCV</w:t>
      </w:r>
    </w:p>
    <w:p w:rsidR="409D94B7" w:rsidP="14CF1570" w:rsidRDefault="409D94B7" w14:paraId="3FC218B6" w14:textId="192F60A6">
      <w:pPr>
        <w:pStyle w:val="Normal"/>
        <w:rPr>
          <w:rFonts w:ascii="Courier" w:hAnsi="Courier" w:eastAsia="Courier" w:cs="Courier"/>
          <w:b w:val="0"/>
          <w:bCs w:val="0"/>
          <w:sz w:val="18"/>
          <w:szCs w:val="18"/>
        </w:rPr>
      </w:pPr>
      <w:r w:rsidRPr="14CF1570" w:rsidR="409D94B7">
        <w:rPr>
          <w:rFonts w:ascii="Courier" w:hAnsi="Courier" w:eastAsia="Courier" w:cs="Courier"/>
          <w:b w:val="0"/>
          <w:bCs w:val="0"/>
          <w:sz w:val="18"/>
          <w:szCs w:val="18"/>
        </w:rPr>
        <w:t xml:space="preserve">    </w:t>
      </w:r>
      <w:r w:rsidRPr="14CF1570" w:rsidR="409D94B7">
        <w:rPr>
          <w:rFonts w:ascii="Courier" w:hAnsi="Courier" w:eastAsia="Courier" w:cs="Courier"/>
          <w:b w:val="0"/>
          <w:bCs w:val="0"/>
          <w:sz w:val="18"/>
          <w:szCs w:val="18"/>
        </w:rPr>
        <w:t>return</w:t>
      </w:r>
      <w:r w:rsidRPr="14CF1570" w:rsidR="409D94B7">
        <w:rPr>
          <w:rFonts w:ascii="Courier" w:hAnsi="Courier" w:eastAsia="Courier" w:cs="Courier"/>
          <w:b w:val="0"/>
          <w:bCs w:val="0"/>
          <w:sz w:val="18"/>
          <w:szCs w:val="18"/>
        </w:rPr>
        <w:t xml:space="preserve"> cv2.equalizeHist(</w:t>
      </w:r>
      <w:r w:rsidRPr="14CF1570" w:rsidR="409D94B7">
        <w:rPr>
          <w:rFonts w:ascii="Courier" w:hAnsi="Courier" w:eastAsia="Courier" w:cs="Courier"/>
          <w:b w:val="0"/>
          <w:bCs w:val="0"/>
          <w:sz w:val="18"/>
          <w:szCs w:val="18"/>
        </w:rPr>
        <w:t>image</w:t>
      </w:r>
      <w:r w:rsidRPr="14CF1570" w:rsidR="409D94B7">
        <w:rPr>
          <w:rFonts w:ascii="Courier" w:hAnsi="Courier" w:eastAsia="Courier" w:cs="Courier"/>
          <w:b w:val="0"/>
          <w:bCs w:val="0"/>
          <w:sz w:val="18"/>
          <w:szCs w:val="18"/>
        </w:rPr>
        <w:t>)</w:t>
      </w:r>
    </w:p>
    <w:p w:rsidR="409D94B7" w:rsidP="14CF1570" w:rsidRDefault="409D94B7" w14:paraId="4CDA45F3" w14:textId="2B32E2BC">
      <w:pPr>
        <w:pStyle w:val="Normal"/>
      </w:pPr>
      <w:r w:rsidR="409D94B7">
        <w:rPr>
          <w:b w:val="0"/>
          <w:bCs w:val="0"/>
        </w:rPr>
        <w:t xml:space="preserve"> </w:t>
      </w:r>
    </w:p>
    <w:p w:rsidR="409D94B7" w:rsidP="14CF1570" w:rsidRDefault="409D94B7" w14:paraId="1ED6F238" w14:textId="2E671479">
      <w:pPr>
        <w:pStyle w:val="Normal"/>
        <w:rPr>
          <w:b w:val="1"/>
          <w:bCs w:val="1"/>
        </w:rPr>
      </w:pPr>
      <w:r w:rsidRPr="14CF1570" w:rsidR="409D94B7">
        <w:rPr>
          <w:b w:val="1"/>
          <w:bCs w:val="1"/>
        </w:rPr>
        <w:t>Valacion del Modelo</w:t>
      </w:r>
    </w:p>
    <w:p w:rsidR="409D94B7" w:rsidP="14CF1570" w:rsidRDefault="409D94B7" w14:paraId="6B93562F" w14:textId="116EEB33">
      <w:pPr>
        <w:pStyle w:val="Normal"/>
        <w:rPr>
          <w:b w:val="0"/>
          <w:bCs w:val="0"/>
        </w:rPr>
      </w:pPr>
      <w:r w:rsidRPr="14CF1570" w:rsidR="409D94B7">
        <w:rPr>
          <w:b w:val="1"/>
          <w:bCs w:val="1"/>
        </w:rPr>
        <w:t>Validar el Modelo con Nuevas Imágenes de Prueba</w:t>
      </w:r>
    </w:p>
    <w:p w:rsidR="329A2F33" w:rsidP="14CF1570" w:rsidRDefault="329A2F33" w14:paraId="41B4E431" w14:textId="48625825">
      <w:pPr>
        <w:pStyle w:val="Ttulo3"/>
      </w:pPr>
      <w:r w:rsidR="329A2F33">
        <w:rPr/>
        <w:t xml:space="preserve">Algoritmo 8. </w:t>
      </w:r>
      <w:r w:rsidR="7DF0B35F">
        <w:rPr>
          <w:b w:val="0"/>
          <w:bCs w:val="0"/>
        </w:rPr>
        <w:t>Validación</w:t>
      </w:r>
      <w:r w:rsidR="329A2F33">
        <w:rPr>
          <w:b w:val="0"/>
          <w:bCs w:val="0"/>
        </w:rPr>
        <w:t xml:space="preserve"> del modelo</w:t>
      </w:r>
    </w:p>
    <w:p w:rsidR="409D94B7" w:rsidP="14CF1570" w:rsidRDefault="409D94B7" w14:paraId="18991458" w14:textId="2A64B3EB">
      <w:pPr>
        <w:pStyle w:val="Normal"/>
        <w:rPr>
          <w:rFonts w:ascii="Courier" w:hAnsi="Courier" w:eastAsia="Courier" w:cs="Courier"/>
          <w:sz w:val="18"/>
          <w:szCs w:val="18"/>
        </w:rPr>
      </w:pPr>
      <w:r w:rsidRPr="14CF1570" w:rsidR="409D94B7">
        <w:rPr>
          <w:rFonts w:ascii="Courier" w:hAnsi="Courier" w:eastAsia="Courier" w:cs="Courier"/>
          <w:sz w:val="18"/>
          <w:szCs w:val="18"/>
        </w:rPr>
        <w:t>test_image_path</w:t>
      </w:r>
      <w:r w:rsidRPr="14CF1570" w:rsidR="409D94B7">
        <w:rPr>
          <w:rFonts w:ascii="Courier" w:hAnsi="Courier" w:eastAsia="Courier" w:cs="Courier"/>
          <w:sz w:val="18"/>
          <w:szCs w:val="18"/>
        </w:rPr>
        <w:t xml:space="preserve"> = '</w:t>
      </w:r>
      <w:r w:rsidRPr="14CF1570" w:rsidR="409D94B7">
        <w:rPr>
          <w:rFonts w:ascii="Courier" w:hAnsi="Courier" w:eastAsia="Courier" w:cs="Courier"/>
          <w:sz w:val="18"/>
          <w:szCs w:val="18"/>
        </w:rPr>
        <w:t>path</w:t>
      </w:r>
      <w:r w:rsidRPr="14CF1570" w:rsidR="409D94B7">
        <w:rPr>
          <w:rFonts w:ascii="Courier" w:hAnsi="Courier" w:eastAsia="Courier" w:cs="Courier"/>
          <w:sz w:val="18"/>
          <w:szCs w:val="18"/>
        </w:rPr>
        <w:t>/</w:t>
      </w:r>
      <w:r w:rsidRPr="14CF1570" w:rsidR="409D94B7">
        <w:rPr>
          <w:rFonts w:ascii="Courier" w:hAnsi="Courier" w:eastAsia="Courier" w:cs="Courier"/>
          <w:sz w:val="18"/>
          <w:szCs w:val="18"/>
        </w:rPr>
        <w:t>to</w:t>
      </w:r>
      <w:r w:rsidRPr="14CF1570" w:rsidR="409D94B7">
        <w:rPr>
          <w:rFonts w:ascii="Courier" w:hAnsi="Courier" w:eastAsia="Courier" w:cs="Courier"/>
          <w:sz w:val="18"/>
          <w:szCs w:val="18"/>
        </w:rPr>
        <w:t>/test/image.jpg'</w:t>
      </w:r>
    </w:p>
    <w:p w:rsidR="409D94B7" w:rsidP="14CF1570" w:rsidRDefault="409D94B7" w14:paraId="2ACDADB6" w14:textId="7E6B412A">
      <w:pPr>
        <w:pStyle w:val="Normal"/>
        <w:rPr>
          <w:rFonts w:ascii="Courier" w:hAnsi="Courier" w:eastAsia="Courier" w:cs="Courier"/>
          <w:sz w:val="18"/>
          <w:szCs w:val="18"/>
        </w:rPr>
      </w:pPr>
      <w:r w:rsidRPr="14CF1570" w:rsidR="409D94B7">
        <w:rPr>
          <w:rFonts w:ascii="Courier" w:hAnsi="Courier" w:eastAsia="Courier" w:cs="Courier"/>
          <w:sz w:val="18"/>
          <w:szCs w:val="18"/>
        </w:rPr>
        <w:t>test_image</w:t>
      </w:r>
      <w:r w:rsidRPr="14CF1570" w:rsidR="409D94B7">
        <w:rPr>
          <w:rFonts w:ascii="Courier" w:hAnsi="Courier" w:eastAsia="Courier" w:cs="Courier"/>
          <w:sz w:val="18"/>
          <w:szCs w:val="18"/>
        </w:rPr>
        <w:t xml:space="preserve"> = cv2.imread(</w:t>
      </w:r>
      <w:r w:rsidRPr="14CF1570" w:rsidR="409D94B7">
        <w:rPr>
          <w:rFonts w:ascii="Courier" w:hAnsi="Courier" w:eastAsia="Courier" w:cs="Courier"/>
          <w:sz w:val="18"/>
          <w:szCs w:val="18"/>
        </w:rPr>
        <w:t>test_image_path</w:t>
      </w:r>
      <w:r w:rsidRPr="14CF1570" w:rsidR="409D94B7">
        <w:rPr>
          <w:rFonts w:ascii="Courier" w:hAnsi="Courier" w:eastAsia="Courier" w:cs="Courier"/>
          <w:sz w:val="18"/>
          <w:szCs w:val="18"/>
        </w:rPr>
        <w:t>, cv2.IMREAD_GRAYSCALE)</w:t>
      </w:r>
    </w:p>
    <w:p w:rsidR="409D94B7" w:rsidP="14CF1570" w:rsidRDefault="409D94B7" w14:paraId="0626434E" w14:textId="13D8BAC9">
      <w:pPr>
        <w:pStyle w:val="Normal"/>
        <w:rPr>
          <w:rFonts w:ascii="Courier" w:hAnsi="Courier" w:eastAsia="Courier" w:cs="Courier"/>
          <w:sz w:val="18"/>
          <w:szCs w:val="18"/>
        </w:rPr>
      </w:pPr>
      <w:r w:rsidRPr="14CF1570" w:rsidR="409D94B7">
        <w:rPr>
          <w:rFonts w:ascii="Courier" w:hAnsi="Courier" w:eastAsia="Courier" w:cs="Courier"/>
          <w:sz w:val="18"/>
          <w:szCs w:val="18"/>
        </w:rPr>
        <w:t>processed_test_image</w:t>
      </w:r>
      <w:r w:rsidRPr="14CF1570" w:rsidR="409D94B7">
        <w:rPr>
          <w:rFonts w:ascii="Courier" w:hAnsi="Courier" w:eastAsia="Courier" w:cs="Courier"/>
          <w:sz w:val="18"/>
          <w:szCs w:val="18"/>
        </w:rPr>
        <w:t xml:space="preserve"> = </w:t>
      </w:r>
      <w:r w:rsidRPr="14CF1570" w:rsidR="409D94B7">
        <w:rPr>
          <w:rFonts w:ascii="Courier" w:hAnsi="Courier" w:eastAsia="Courier" w:cs="Courier"/>
          <w:sz w:val="18"/>
          <w:szCs w:val="18"/>
        </w:rPr>
        <w:t>process_image</w:t>
      </w:r>
      <w:r w:rsidRPr="14CF1570" w:rsidR="409D94B7">
        <w:rPr>
          <w:rFonts w:ascii="Courier" w:hAnsi="Courier" w:eastAsia="Courier" w:cs="Courier"/>
          <w:sz w:val="18"/>
          <w:szCs w:val="18"/>
        </w:rPr>
        <w:t>(</w:t>
      </w:r>
      <w:r w:rsidRPr="14CF1570" w:rsidR="409D94B7">
        <w:rPr>
          <w:rFonts w:ascii="Courier" w:hAnsi="Courier" w:eastAsia="Courier" w:cs="Courier"/>
          <w:sz w:val="18"/>
          <w:szCs w:val="18"/>
        </w:rPr>
        <w:t>test_image</w:t>
      </w:r>
      <w:r w:rsidRPr="14CF1570" w:rsidR="409D94B7">
        <w:rPr>
          <w:rFonts w:ascii="Courier" w:hAnsi="Courier" w:eastAsia="Courier" w:cs="Courier"/>
          <w:sz w:val="18"/>
          <w:szCs w:val="18"/>
        </w:rPr>
        <w:t>)</w:t>
      </w:r>
    </w:p>
    <w:p w:rsidR="409D94B7" w:rsidP="14CF1570" w:rsidRDefault="409D94B7" w14:paraId="30EACAC9" w14:textId="7E46247B">
      <w:pPr>
        <w:pStyle w:val="Normal"/>
        <w:rPr>
          <w:rFonts w:ascii="Courier" w:hAnsi="Courier" w:eastAsia="Courier" w:cs="Courier"/>
          <w:sz w:val="18"/>
          <w:szCs w:val="18"/>
        </w:rPr>
      </w:pPr>
      <w:r w:rsidRPr="14CF1570" w:rsidR="409D94B7">
        <w:rPr>
          <w:rFonts w:ascii="Courier" w:hAnsi="Courier" w:eastAsia="Courier" w:cs="Courier"/>
          <w:sz w:val="18"/>
          <w:szCs w:val="18"/>
        </w:rPr>
        <w:t>recognition_result</w:t>
      </w:r>
      <w:r w:rsidRPr="14CF1570" w:rsidR="409D94B7">
        <w:rPr>
          <w:rFonts w:ascii="Courier" w:hAnsi="Courier" w:eastAsia="Courier" w:cs="Courier"/>
          <w:sz w:val="18"/>
          <w:szCs w:val="18"/>
        </w:rPr>
        <w:t xml:space="preserve"> = </w:t>
      </w:r>
      <w:r w:rsidRPr="14CF1570" w:rsidR="409D94B7">
        <w:rPr>
          <w:rFonts w:ascii="Courier" w:hAnsi="Courier" w:eastAsia="Courier" w:cs="Courier"/>
          <w:sz w:val="18"/>
          <w:szCs w:val="18"/>
        </w:rPr>
        <w:t>recognize_vein</w:t>
      </w:r>
      <w:r w:rsidRPr="14CF1570" w:rsidR="409D94B7">
        <w:rPr>
          <w:rFonts w:ascii="Courier" w:hAnsi="Courier" w:eastAsia="Courier" w:cs="Courier"/>
          <w:sz w:val="18"/>
          <w:szCs w:val="18"/>
        </w:rPr>
        <w:t>(</w:t>
      </w:r>
      <w:r w:rsidRPr="14CF1570" w:rsidR="409D94B7">
        <w:rPr>
          <w:rFonts w:ascii="Courier" w:hAnsi="Courier" w:eastAsia="Courier" w:cs="Courier"/>
          <w:sz w:val="18"/>
          <w:szCs w:val="18"/>
        </w:rPr>
        <w:t>processed_test_image</w:t>
      </w:r>
      <w:r w:rsidRPr="14CF1570" w:rsidR="409D94B7">
        <w:rPr>
          <w:rFonts w:ascii="Courier" w:hAnsi="Courier" w:eastAsia="Courier" w:cs="Courier"/>
          <w:sz w:val="18"/>
          <w:szCs w:val="18"/>
        </w:rPr>
        <w:t>)</w:t>
      </w:r>
    </w:p>
    <w:p w:rsidR="409D94B7" w:rsidP="14CF1570" w:rsidRDefault="409D94B7" w14:paraId="06B47F6C" w14:textId="1F1883A9">
      <w:pPr>
        <w:pStyle w:val="Normal"/>
        <w:rPr>
          <w:rFonts w:ascii="Courier" w:hAnsi="Courier" w:eastAsia="Courier" w:cs="Courier"/>
          <w:sz w:val="18"/>
          <w:szCs w:val="18"/>
        </w:rPr>
      </w:pPr>
      <w:r w:rsidRPr="14CF1570" w:rsidR="409D94B7">
        <w:rPr>
          <w:rFonts w:ascii="Courier" w:hAnsi="Courier" w:eastAsia="Courier" w:cs="Courier"/>
          <w:sz w:val="18"/>
          <w:szCs w:val="18"/>
        </w:rPr>
        <w:t>print</w:t>
      </w:r>
      <w:r w:rsidRPr="14CF1570" w:rsidR="409D94B7">
        <w:rPr>
          <w:rFonts w:ascii="Courier" w:hAnsi="Courier" w:eastAsia="Courier" w:cs="Courier"/>
          <w:sz w:val="18"/>
          <w:szCs w:val="18"/>
        </w:rPr>
        <w:t>(</w:t>
      </w:r>
      <w:r w:rsidRPr="14CF1570" w:rsidR="409D94B7">
        <w:rPr>
          <w:rFonts w:ascii="Courier" w:hAnsi="Courier" w:eastAsia="Courier" w:cs="Courier"/>
          <w:sz w:val="18"/>
          <w:szCs w:val="18"/>
        </w:rPr>
        <w:t>f'Resultado</w:t>
      </w:r>
      <w:r w:rsidRPr="14CF1570" w:rsidR="409D94B7">
        <w:rPr>
          <w:rFonts w:ascii="Courier" w:hAnsi="Courier" w:eastAsia="Courier" w:cs="Courier"/>
          <w:sz w:val="18"/>
          <w:szCs w:val="18"/>
        </w:rPr>
        <w:t xml:space="preserve"> del reconocimiento: {</w:t>
      </w:r>
      <w:r w:rsidRPr="14CF1570" w:rsidR="409D94B7">
        <w:rPr>
          <w:rFonts w:ascii="Courier" w:hAnsi="Courier" w:eastAsia="Courier" w:cs="Courier"/>
          <w:sz w:val="18"/>
          <w:szCs w:val="18"/>
        </w:rPr>
        <w:t>recognition_result</w:t>
      </w:r>
      <w:r w:rsidRPr="14CF1570" w:rsidR="409D94B7">
        <w:rPr>
          <w:rFonts w:ascii="Courier" w:hAnsi="Courier" w:eastAsia="Courier" w:cs="Courier"/>
          <w:sz w:val="18"/>
          <w:szCs w:val="18"/>
        </w:rPr>
        <w:t>}')</w:t>
      </w:r>
    </w:p>
    <w:p w:rsidR="14CF1570" w:rsidP="14CF1570" w:rsidRDefault="14CF1570" w14:paraId="6A9E204C" w14:textId="526F3B91">
      <w:pPr>
        <w:pStyle w:val="Normal"/>
        <w:rPr>
          <w:rFonts w:ascii="Courier" w:hAnsi="Courier" w:eastAsia="Courier" w:cs="Courier"/>
          <w:sz w:val="18"/>
          <w:szCs w:val="18"/>
        </w:rPr>
      </w:pPr>
    </w:p>
    <w:p w:rsidR="14CF1570" w:rsidP="14CF1570" w:rsidRDefault="14CF1570" w14:paraId="705E5191" w14:textId="11173605">
      <w:pPr>
        <w:pStyle w:val="Normal"/>
        <w:rPr>
          <w:b w:val="1"/>
          <w:bCs w:val="1"/>
        </w:rPr>
      </w:pPr>
    </w:p>
    <w:p w:rsidR="03665439" w:rsidP="14CF1570" w:rsidRDefault="03665439" w14:paraId="69DA18FE" w14:textId="708EEECC">
      <w:pPr>
        <w:pStyle w:val="Normal"/>
      </w:pPr>
      <w:r w:rsidRPr="14CF1570" w:rsidR="03665439">
        <w:rPr>
          <w:b w:val="1"/>
          <w:bCs w:val="1"/>
        </w:rPr>
        <w:t>6</w:t>
      </w:r>
      <w:r w:rsidRPr="14CF1570" w:rsidR="01C5D5F7">
        <w:rPr>
          <w:b w:val="1"/>
          <w:bCs w:val="1"/>
        </w:rPr>
        <w:t>. Implementación de Medidas de Seguridad</w:t>
      </w:r>
    </w:p>
    <w:p w:rsidR="5BEB6D4C" w:rsidP="14CF1570" w:rsidRDefault="5BEB6D4C" w14:paraId="30C13C2D" w14:textId="16AF4E03">
      <w:pPr>
        <w:pStyle w:val="Normal"/>
        <w:rPr>
          <w:b w:val="1"/>
          <w:bCs w:val="1"/>
        </w:rPr>
      </w:pPr>
      <w:r w:rsidRPr="14CF1570" w:rsidR="5BEB6D4C">
        <w:rPr>
          <w:b w:val="1"/>
          <w:bCs w:val="1"/>
        </w:rPr>
        <w:t>Cifrado de Datos:</w:t>
      </w:r>
    </w:p>
    <w:p w:rsidR="5BEB6D4C" w:rsidP="14CF1570" w:rsidRDefault="5BEB6D4C" w14:paraId="4073F672" w14:textId="7804F130">
      <w:pPr>
        <w:pStyle w:val="Normal"/>
        <w:rPr>
          <w:b w:val="1"/>
          <w:bCs w:val="1"/>
        </w:rPr>
      </w:pPr>
      <w:r w:rsidR="5BEB6D4C">
        <w:rPr/>
        <w:t>Utilizaremos el cifrado para almacenar de forma segura los datos de las características de las venas en la base de datos.</w:t>
      </w:r>
    </w:p>
    <w:p w:rsidR="5BEB6D4C" w:rsidP="14CF1570" w:rsidRDefault="5BEB6D4C" w14:paraId="65A3D896" w14:textId="467533E3">
      <w:pPr>
        <w:pStyle w:val="Normal"/>
      </w:pPr>
    </w:p>
    <w:p w:rsidR="5BEB6D4C" w:rsidP="14CF1570" w:rsidRDefault="5BEB6D4C" w14:paraId="7B2A531F" w14:textId="52993C88">
      <w:pPr>
        <w:pStyle w:val="Normal"/>
        <w:ind w:firstLine="709"/>
      </w:pPr>
      <w:r w:rsidRPr="14CF1570" w:rsidR="5BEB6D4C">
        <w:rPr>
          <w:b w:val="1"/>
          <w:bCs w:val="1"/>
        </w:rPr>
        <w:t>Uso de HTTPS:</w:t>
      </w:r>
      <w:r w:rsidR="5BEB6D4C">
        <w:rPr/>
        <w:t xml:space="preserve"> </w:t>
      </w:r>
    </w:p>
    <w:p w:rsidR="78FB0830" w:rsidP="14CF1570" w:rsidRDefault="78FB0830" w14:paraId="45C68724" w14:textId="3D2B7431">
      <w:pPr>
        <w:pStyle w:val="Ttulo3"/>
      </w:pPr>
      <w:r w:rsidR="78FB0830">
        <w:rPr/>
        <w:t xml:space="preserve">Algoritmo 9. </w:t>
      </w:r>
      <w:r w:rsidR="6FD78F98">
        <w:rPr>
          <w:b w:val="0"/>
          <w:bCs w:val="0"/>
        </w:rPr>
        <w:t>uso de HTTPS.</w:t>
      </w:r>
    </w:p>
    <w:p w:rsidR="5BEB6D4C" w:rsidP="14CF1570" w:rsidRDefault="5BEB6D4C" w14:paraId="25C14913" w14:textId="769A8143">
      <w:pPr>
        <w:pStyle w:val="Normal"/>
        <w:rPr>
          <w:rFonts w:ascii="Courier" w:hAnsi="Courier" w:eastAsia="Courier" w:cs="Courier"/>
          <w:sz w:val="18"/>
          <w:szCs w:val="18"/>
        </w:rPr>
      </w:pPr>
      <w:r w:rsidRPr="14CF1570" w:rsidR="5BEB6D4C">
        <w:rPr>
          <w:rFonts w:ascii="Courier" w:hAnsi="Courier" w:eastAsia="Courier" w:cs="Courier"/>
          <w:sz w:val="18"/>
          <w:szCs w:val="18"/>
        </w:rPr>
        <w:t>if</w:t>
      </w:r>
      <w:r w:rsidRPr="14CF1570" w:rsidR="5BEB6D4C">
        <w:rPr>
          <w:rFonts w:ascii="Courier" w:hAnsi="Courier" w:eastAsia="Courier" w:cs="Courier"/>
          <w:sz w:val="18"/>
          <w:szCs w:val="18"/>
        </w:rPr>
        <w:t xml:space="preserve"> __</w:t>
      </w:r>
      <w:r w:rsidRPr="14CF1570" w:rsidR="5BEB6D4C">
        <w:rPr>
          <w:rFonts w:ascii="Courier" w:hAnsi="Courier" w:eastAsia="Courier" w:cs="Courier"/>
          <w:sz w:val="18"/>
          <w:szCs w:val="18"/>
        </w:rPr>
        <w:t>name</w:t>
      </w:r>
      <w:r w:rsidRPr="14CF1570" w:rsidR="5BEB6D4C">
        <w:rPr>
          <w:rFonts w:ascii="Courier" w:hAnsi="Courier" w:eastAsia="Courier" w:cs="Courier"/>
          <w:sz w:val="18"/>
          <w:szCs w:val="18"/>
        </w:rPr>
        <w:t>__ == '__</w:t>
      </w:r>
      <w:r w:rsidRPr="14CF1570" w:rsidR="5BEB6D4C">
        <w:rPr>
          <w:rFonts w:ascii="Courier" w:hAnsi="Courier" w:eastAsia="Courier" w:cs="Courier"/>
          <w:sz w:val="18"/>
          <w:szCs w:val="18"/>
        </w:rPr>
        <w:t>main</w:t>
      </w:r>
      <w:r w:rsidRPr="14CF1570" w:rsidR="5BEB6D4C">
        <w:rPr>
          <w:rFonts w:ascii="Courier" w:hAnsi="Courier" w:eastAsia="Courier" w:cs="Courier"/>
          <w:sz w:val="18"/>
          <w:szCs w:val="18"/>
        </w:rPr>
        <w:t>__':</w:t>
      </w:r>
    </w:p>
    <w:p w:rsidR="5BEB6D4C" w:rsidP="14CF1570" w:rsidRDefault="5BEB6D4C" w14:paraId="2004CF40" w14:textId="2AE78686">
      <w:pPr>
        <w:pStyle w:val="Normal"/>
        <w:rPr>
          <w:rFonts w:ascii="Courier" w:hAnsi="Courier" w:eastAsia="Courier" w:cs="Courier"/>
          <w:sz w:val="18"/>
          <w:szCs w:val="18"/>
        </w:rPr>
      </w:pPr>
      <w:r w:rsidRPr="14CF1570" w:rsidR="5BEB6D4C">
        <w:rPr>
          <w:rFonts w:ascii="Courier" w:hAnsi="Courier" w:eastAsia="Courier" w:cs="Courier"/>
          <w:sz w:val="18"/>
          <w:szCs w:val="18"/>
        </w:rPr>
        <w:t xml:space="preserve">    </w:t>
      </w:r>
      <w:r w:rsidRPr="14CF1570" w:rsidR="5BEB6D4C">
        <w:rPr>
          <w:rFonts w:ascii="Courier" w:hAnsi="Courier" w:eastAsia="Courier" w:cs="Courier"/>
          <w:sz w:val="18"/>
          <w:szCs w:val="18"/>
        </w:rPr>
        <w:t>app.run</w:t>
      </w:r>
      <w:r w:rsidRPr="14CF1570" w:rsidR="5BEB6D4C">
        <w:rPr>
          <w:rFonts w:ascii="Courier" w:hAnsi="Courier" w:eastAsia="Courier" w:cs="Courier"/>
          <w:sz w:val="18"/>
          <w:szCs w:val="18"/>
        </w:rPr>
        <w:t>(</w:t>
      </w:r>
      <w:r w:rsidRPr="14CF1570" w:rsidR="5BEB6D4C">
        <w:rPr>
          <w:rFonts w:ascii="Courier" w:hAnsi="Courier" w:eastAsia="Courier" w:cs="Courier"/>
          <w:sz w:val="18"/>
          <w:szCs w:val="18"/>
        </w:rPr>
        <w:t>ssl_context</w:t>
      </w:r>
      <w:r w:rsidRPr="14CF1570" w:rsidR="5BEB6D4C">
        <w:rPr>
          <w:rFonts w:ascii="Courier" w:hAnsi="Courier" w:eastAsia="Courier" w:cs="Courier"/>
          <w:sz w:val="18"/>
          <w:szCs w:val="18"/>
        </w:rPr>
        <w:t>=(</w:t>
      </w:r>
      <w:r w:rsidRPr="14CF1570" w:rsidR="5BEB6D4C">
        <w:rPr>
          <w:rFonts w:ascii="Courier" w:hAnsi="Courier" w:eastAsia="Courier" w:cs="Courier"/>
          <w:sz w:val="18"/>
          <w:szCs w:val="18"/>
        </w:rPr>
        <w:t>'</w:t>
      </w:r>
      <w:r w:rsidRPr="14CF1570" w:rsidR="5BEB6D4C">
        <w:rPr>
          <w:rFonts w:ascii="Courier" w:hAnsi="Courier" w:eastAsia="Courier" w:cs="Courier"/>
          <w:sz w:val="18"/>
          <w:szCs w:val="18"/>
        </w:rPr>
        <w:t>cert.pem</w:t>
      </w:r>
      <w:r w:rsidRPr="14CF1570" w:rsidR="5BEB6D4C">
        <w:rPr>
          <w:rFonts w:ascii="Courier" w:hAnsi="Courier" w:eastAsia="Courier" w:cs="Courier"/>
          <w:sz w:val="18"/>
          <w:szCs w:val="18"/>
        </w:rPr>
        <w:t>', '</w:t>
      </w:r>
      <w:r w:rsidRPr="14CF1570" w:rsidR="5BEB6D4C">
        <w:rPr>
          <w:rFonts w:ascii="Courier" w:hAnsi="Courier" w:eastAsia="Courier" w:cs="Courier"/>
          <w:sz w:val="18"/>
          <w:szCs w:val="18"/>
        </w:rPr>
        <w:t>key.pem</w:t>
      </w:r>
      <w:r w:rsidRPr="14CF1570" w:rsidR="5BEB6D4C">
        <w:rPr>
          <w:rFonts w:ascii="Courier" w:hAnsi="Courier" w:eastAsia="Courier" w:cs="Courier"/>
          <w:sz w:val="18"/>
          <w:szCs w:val="18"/>
        </w:rPr>
        <w:t>'))</w:t>
      </w:r>
    </w:p>
    <w:p w:rsidR="14CF1570" w:rsidP="14CF1570" w:rsidRDefault="14CF1570" w14:paraId="1CE5E10F" w14:textId="49B1069A">
      <w:pPr>
        <w:pStyle w:val="Normal"/>
      </w:pPr>
    </w:p>
    <w:p w:rsidR="5BEB6D4C" w:rsidP="14CF1570" w:rsidRDefault="5BEB6D4C" w14:paraId="55C937C7" w14:textId="295F10F7">
      <w:pPr>
        <w:pStyle w:val="Normal"/>
      </w:pPr>
      <w:r w:rsidR="5BEB6D4C">
        <w:rPr/>
        <w:t xml:space="preserve">Usaremos </w:t>
      </w:r>
      <w:r w:rsidR="5BEB6D4C">
        <w:rPr/>
        <w:t>openssl</w:t>
      </w:r>
      <w:r w:rsidR="5BEB6D4C">
        <w:rPr/>
        <w:t xml:space="preserve"> para generar un certificado SSL y una clave privada.</w:t>
      </w:r>
    </w:p>
    <w:p w:rsidR="3A49D1D0" w:rsidP="14CF1570" w:rsidRDefault="3A49D1D0" w14:paraId="2CBB7377" w14:textId="3C4287D8">
      <w:pPr>
        <w:pStyle w:val="Ttulo3"/>
        <w:rPr>
          <w:b w:val="0"/>
          <w:bCs w:val="0"/>
        </w:rPr>
      </w:pPr>
      <w:r w:rsidR="3A49D1D0">
        <w:rPr/>
        <w:t xml:space="preserve">Algoritmo 10. </w:t>
      </w:r>
      <w:r w:rsidR="3A49D1D0">
        <w:rPr>
          <w:b w:val="0"/>
          <w:bCs w:val="0"/>
        </w:rPr>
        <w:t>Generacion</w:t>
      </w:r>
      <w:r w:rsidR="3A49D1D0">
        <w:rPr>
          <w:b w:val="0"/>
          <w:bCs w:val="0"/>
        </w:rPr>
        <w:t xml:space="preserve"> de certificado SSL</w:t>
      </w:r>
    </w:p>
    <w:p w:rsidR="5BEB6D4C" w:rsidP="14CF1570" w:rsidRDefault="5BEB6D4C" w14:paraId="3B65E1B4" w14:textId="5874DB8A">
      <w:pPr>
        <w:pStyle w:val="Normal"/>
      </w:pPr>
      <w:r w:rsidR="5BEB6D4C">
        <w:rPr/>
        <w:t>openssl req -x509 -newkey rsa:4096 -keyout key.pem -out cert.pem -days 365</w:t>
      </w:r>
    </w:p>
    <w:p w:rsidR="14CF1570" w:rsidP="14CF1570" w:rsidRDefault="14CF1570" w14:paraId="4962FCAE" w14:textId="60A6BEFE">
      <w:pPr>
        <w:pStyle w:val="Normal"/>
      </w:pPr>
    </w:p>
    <w:p w:rsidR="5BEB6D4C" w:rsidP="14CF1570" w:rsidRDefault="5BEB6D4C" w14:paraId="1BAE158C" w14:textId="6A3CECD2">
      <w:pPr>
        <w:pStyle w:val="Normal"/>
      </w:pPr>
      <w:r w:rsidRPr="14CF1570" w:rsidR="5BEB6D4C">
        <w:rPr>
          <w:b w:val="1"/>
          <w:bCs w:val="1"/>
        </w:rPr>
        <w:t xml:space="preserve">Autenticacion y </w:t>
      </w:r>
      <w:r w:rsidRPr="14CF1570" w:rsidR="5BEB6D4C">
        <w:rPr>
          <w:b w:val="1"/>
          <w:bCs w:val="1"/>
        </w:rPr>
        <w:t>Autorización</w:t>
      </w:r>
    </w:p>
    <w:p w:rsidR="5BEB6D4C" w:rsidP="14CF1570" w:rsidRDefault="5BEB6D4C" w14:paraId="166A022A" w14:textId="7323D5DE">
      <w:pPr>
        <w:pStyle w:val="Normal"/>
      </w:pPr>
      <w:r w:rsidR="5BEB6D4C">
        <w:rPr/>
        <w:t>Usaremos Auth0 para manejar la autenticación y autorización de los usuarios.</w:t>
      </w:r>
    </w:p>
    <w:p w:rsidR="14CF1570" w:rsidP="14CF1570" w:rsidRDefault="14CF1570" w14:paraId="5692057A" w14:textId="082D8530">
      <w:pPr>
        <w:pStyle w:val="Normal"/>
      </w:pPr>
    </w:p>
    <w:p w:rsidR="502226B2" w:rsidP="14CF1570" w:rsidRDefault="502226B2" w14:paraId="08211AAD" w14:textId="4A2E0C52">
      <w:pPr>
        <w:pStyle w:val="Normal"/>
        <w:rPr>
          <w:b w:val="1"/>
          <w:bCs w:val="1"/>
        </w:rPr>
      </w:pPr>
      <w:r w:rsidRPr="14CF1570" w:rsidR="502226B2">
        <w:rPr>
          <w:b w:val="1"/>
          <w:bCs w:val="1"/>
        </w:rPr>
        <w:t>7</w:t>
      </w:r>
      <w:r w:rsidRPr="14CF1570" w:rsidR="01C5D5F7">
        <w:rPr>
          <w:b w:val="1"/>
          <w:bCs w:val="1"/>
        </w:rPr>
        <w:t>. Mantenimiento y Actualización</w:t>
      </w:r>
    </w:p>
    <w:p w:rsidR="43BD4F53" w:rsidP="14CF1570" w:rsidRDefault="43BD4F53" w14:paraId="1EE0E7EE" w14:textId="2DA4C1D2">
      <w:pPr>
        <w:pStyle w:val="Normal"/>
        <w:rPr>
          <w:b w:val="1"/>
          <w:bCs w:val="1"/>
        </w:rPr>
      </w:pPr>
      <w:r w:rsidRPr="14CF1570" w:rsidR="43BD4F53">
        <w:rPr>
          <w:b w:val="1"/>
          <w:bCs w:val="1"/>
        </w:rPr>
        <w:t>Actualizaciones de Seguridad</w:t>
      </w:r>
    </w:p>
    <w:p w:rsidR="43BD4F53" w:rsidP="14CF1570" w:rsidRDefault="43BD4F53" w14:paraId="50F7F9C6" w14:textId="4E10CA71">
      <w:pPr>
        <w:pStyle w:val="Normal"/>
        <w:ind w:firstLine="709"/>
      </w:pPr>
      <w:r w:rsidR="43BD4F53">
        <w:rPr/>
        <w:t>Mantener las dependencias actualizadas para proteger contra vulnerabilidades conocidas.</w:t>
      </w:r>
    </w:p>
    <w:p w:rsidR="39C074CE" w:rsidP="14CF1570" w:rsidRDefault="39C074CE" w14:paraId="2D8BA1A5" w14:textId="0AA0C2FB">
      <w:pPr>
        <w:pStyle w:val="Ttulo3"/>
      </w:pPr>
      <w:r w:rsidR="39C074CE">
        <w:rPr/>
        <w:t xml:space="preserve">Algoritmo 11. </w:t>
      </w:r>
      <w:r w:rsidR="39C074CE">
        <w:rPr>
          <w:b w:val="0"/>
          <w:bCs w:val="0"/>
        </w:rPr>
        <w:t>Código</w:t>
      </w:r>
      <w:r w:rsidR="39C074CE">
        <w:rPr>
          <w:b w:val="0"/>
          <w:bCs w:val="0"/>
        </w:rPr>
        <w:t xml:space="preserve"> para actualizar dependencias</w:t>
      </w:r>
    </w:p>
    <w:p w:rsidR="43BD4F53" w:rsidP="14CF1570" w:rsidRDefault="43BD4F53" w14:paraId="76996C1E" w14:textId="4B9396A0">
      <w:pPr>
        <w:pStyle w:val="Normal"/>
        <w:rPr>
          <w:rFonts w:ascii="Courier" w:hAnsi="Courier" w:eastAsia="Courier" w:cs="Courier"/>
          <w:sz w:val="18"/>
          <w:szCs w:val="18"/>
        </w:rPr>
      </w:pPr>
      <w:r w:rsidRPr="14CF1570" w:rsidR="43BD4F53">
        <w:rPr>
          <w:rFonts w:ascii="Courier" w:hAnsi="Courier" w:eastAsia="Courier" w:cs="Courier"/>
          <w:sz w:val="18"/>
          <w:szCs w:val="18"/>
        </w:rPr>
        <w:t># Comando para actualizar las dependencias en un entorno Python</w:t>
      </w:r>
    </w:p>
    <w:p w:rsidR="43BD4F53" w:rsidP="14CF1570" w:rsidRDefault="43BD4F53" w14:paraId="2CB02E82" w14:textId="578A4B24">
      <w:pPr>
        <w:pStyle w:val="Normal"/>
        <w:rPr>
          <w:rFonts w:ascii="Courier" w:hAnsi="Courier" w:eastAsia="Courier" w:cs="Courier"/>
          <w:sz w:val="18"/>
          <w:szCs w:val="18"/>
        </w:rPr>
      </w:pPr>
      <w:r w:rsidRPr="14CF1570" w:rsidR="43BD4F53">
        <w:rPr>
          <w:rFonts w:ascii="Courier" w:hAnsi="Courier" w:eastAsia="Courier" w:cs="Courier"/>
          <w:sz w:val="18"/>
          <w:szCs w:val="18"/>
        </w:rPr>
        <w:t>pip</w:t>
      </w:r>
      <w:r w:rsidRPr="14CF1570" w:rsidR="43BD4F53">
        <w:rPr>
          <w:rFonts w:ascii="Courier" w:hAnsi="Courier" w:eastAsia="Courier" w:cs="Courier"/>
          <w:sz w:val="18"/>
          <w:szCs w:val="18"/>
        </w:rPr>
        <w:t xml:space="preserve"> </w:t>
      </w:r>
      <w:r w:rsidRPr="14CF1570" w:rsidR="43BD4F53">
        <w:rPr>
          <w:rFonts w:ascii="Courier" w:hAnsi="Courier" w:eastAsia="Courier" w:cs="Courier"/>
          <w:sz w:val="18"/>
          <w:szCs w:val="18"/>
        </w:rPr>
        <w:t>install</w:t>
      </w:r>
      <w:r w:rsidRPr="14CF1570" w:rsidR="43BD4F53">
        <w:rPr>
          <w:rFonts w:ascii="Courier" w:hAnsi="Courier" w:eastAsia="Courier" w:cs="Courier"/>
          <w:sz w:val="18"/>
          <w:szCs w:val="18"/>
        </w:rPr>
        <w:t xml:space="preserve"> --</w:t>
      </w:r>
      <w:r w:rsidRPr="14CF1570" w:rsidR="43BD4F53">
        <w:rPr>
          <w:rFonts w:ascii="Courier" w:hAnsi="Courier" w:eastAsia="Courier" w:cs="Courier"/>
          <w:sz w:val="18"/>
          <w:szCs w:val="18"/>
        </w:rPr>
        <w:t>upgrade</w:t>
      </w:r>
      <w:r w:rsidRPr="14CF1570" w:rsidR="43BD4F53">
        <w:rPr>
          <w:rFonts w:ascii="Courier" w:hAnsi="Courier" w:eastAsia="Courier" w:cs="Courier"/>
          <w:sz w:val="18"/>
          <w:szCs w:val="18"/>
        </w:rPr>
        <w:t xml:space="preserve"> -r requirements.txt</w:t>
      </w:r>
    </w:p>
    <w:p w:rsidR="43BD4F53" w:rsidP="14CF1570" w:rsidRDefault="43BD4F53" w14:paraId="0029D69D" w14:textId="3363D014">
      <w:pPr>
        <w:pStyle w:val="Normal"/>
        <w:rPr>
          <w:rFonts w:ascii="Courier" w:hAnsi="Courier" w:eastAsia="Courier" w:cs="Courier"/>
          <w:sz w:val="18"/>
          <w:szCs w:val="18"/>
        </w:rPr>
      </w:pPr>
      <w:r w:rsidRPr="14CF1570" w:rsidR="43BD4F53">
        <w:rPr>
          <w:rFonts w:ascii="Courier" w:hAnsi="Courier" w:eastAsia="Courier" w:cs="Courier"/>
          <w:sz w:val="18"/>
          <w:szCs w:val="18"/>
        </w:rPr>
        <w:t xml:space="preserve"> </w:t>
      </w:r>
    </w:p>
    <w:p w:rsidR="43BD4F53" w:rsidP="14CF1570" w:rsidRDefault="43BD4F53" w14:paraId="32F0C439" w14:textId="1024F7DA">
      <w:pPr>
        <w:pStyle w:val="Normal"/>
        <w:rPr>
          <w:rFonts w:ascii="Courier" w:hAnsi="Courier" w:eastAsia="Courier" w:cs="Courier"/>
          <w:sz w:val="18"/>
          <w:szCs w:val="18"/>
        </w:rPr>
      </w:pPr>
      <w:r w:rsidRPr="14CF1570" w:rsidR="43BD4F53">
        <w:rPr>
          <w:rFonts w:ascii="Courier" w:hAnsi="Courier" w:eastAsia="Courier" w:cs="Courier"/>
          <w:sz w:val="18"/>
          <w:szCs w:val="18"/>
        </w:rPr>
        <w:t># requirements.txt</w:t>
      </w:r>
    </w:p>
    <w:p w:rsidR="43BD4F53" w:rsidP="14CF1570" w:rsidRDefault="43BD4F53" w14:paraId="27358AAC" w14:textId="690053B0">
      <w:pPr>
        <w:pStyle w:val="Normal"/>
        <w:rPr>
          <w:rFonts w:ascii="Courier" w:hAnsi="Courier" w:eastAsia="Courier" w:cs="Courier"/>
          <w:sz w:val="18"/>
          <w:szCs w:val="18"/>
        </w:rPr>
      </w:pPr>
      <w:r w:rsidRPr="14CF1570" w:rsidR="43BD4F53">
        <w:rPr>
          <w:rFonts w:ascii="Courier" w:hAnsi="Courier" w:eastAsia="Courier" w:cs="Courier"/>
          <w:sz w:val="18"/>
          <w:szCs w:val="18"/>
        </w:rPr>
        <w:t>Flask</w:t>
      </w:r>
      <w:r w:rsidRPr="14CF1570" w:rsidR="43BD4F53">
        <w:rPr>
          <w:rFonts w:ascii="Courier" w:hAnsi="Courier" w:eastAsia="Courier" w:cs="Courier"/>
          <w:sz w:val="18"/>
          <w:szCs w:val="18"/>
        </w:rPr>
        <w:t>==2.0.1</w:t>
      </w:r>
    </w:p>
    <w:p w:rsidR="43BD4F53" w:rsidP="14CF1570" w:rsidRDefault="43BD4F53" w14:paraId="3BE01A50" w14:textId="416A67F1">
      <w:pPr>
        <w:pStyle w:val="Normal"/>
        <w:rPr>
          <w:rFonts w:ascii="Courier" w:hAnsi="Courier" w:eastAsia="Courier" w:cs="Courier"/>
          <w:sz w:val="18"/>
          <w:szCs w:val="18"/>
        </w:rPr>
      </w:pPr>
      <w:r w:rsidRPr="14CF1570" w:rsidR="43BD4F53">
        <w:rPr>
          <w:rFonts w:ascii="Courier" w:hAnsi="Courier" w:eastAsia="Courier" w:cs="Courier"/>
          <w:sz w:val="18"/>
          <w:szCs w:val="18"/>
        </w:rPr>
        <w:t>opencv-python</w:t>
      </w:r>
      <w:r w:rsidRPr="14CF1570" w:rsidR="43BD4F53">
        <w:rPr>
          <w:rFonts w:ascii="Courier" w:hAnsi="Courier" w:eastAsia="Courier" w:cs="Courier"/>
          <w:sz w:val="18"/>
          <w:szCs w:val="18"/>
        </w:rPr>
        <w:t>==4.5.2.52</w:t>
      </w:r>
    </w:p>
    <w:p w:rsidR="43BD4F53" w:rsidP="14CF1570" w:rsidRDefault="43BD4F53" w14:paraId="3BC03099" w14:textId="2D46CC0D">
      <w:pPr>
        <w:pStyle w:val="Normal"/>
        <w:rPr>
          <w:rFonts w:ascii="Courier" w:hAnsi="Courier" w:eastAsia="Courier" w:cs="Courier"/>
          <w:sz w:val="18"/>
          <w:szCs w:val="18"/>
        </w:rPr>
      </w:pPr>
      <w:r w:rsidRPr="14CF1570" w:rsidR="43BD4F53">
        <w:rPr>
          <w:rFonts w:ascii="Courier" w:hAnsi="Courier" w:eastAsia="Courier" w:cs="Courier"/>
          <w:sz w:val="18"/>
          <w:szCs w:val="18"/>
        </w:rPr>
        <w:t>tensorflow</w:t>
      </w:r>
      <w:r w:rsidRPr="14CF1570" w:rsidR="43BD4F53">
        <w:rPr>
          <w:rFonts w:ascii="Courier" w:hAnsi="Courier" w:eastAsia="Courier" w:cs="Courier"/>
          <w:sz w:val="18"/>
          <w:szCs w:val="18"/>
        </w:rPr>
        <w:t>==2.5.0</w:t>
      </w:r>
    </w:p>
    <w:p w:rsidR="43BD4F53" w:rsidP="14CF1570" w:rsidRDefault="43BD4F53" w14:paraId="6709C0BB" w14:textId="62E98EB0">
      <w:pPr>
        <w:pStyle w:val="Normal"/>
        <w:rPr>
          <w:rFonts w:ascii="Courier" w:hAnsi="Courier" w:eastAsia="Courier" w:cs="Courier"/>
          <w:sz w:val="18"/>
          <w:szCs w:val="18"/>
        </w:rPr>
      </w:pPr>
      <w:r w:rsidRPr="14CF1570" w:rsidR="43BD4F53">
        <w:rPr>
          <w:rFonts w:ascii="Courier" w:hAnsi="Courier" w:eastAsia="Courier" w:cs="Courier"/>
          <w:sz w:val="18"/>
          <w:szCs w:val="18"/>
        </w:rPr>
        <w:t>cryptography</w:t>
      </w:r>
      <w:r w:rsidRPr="14CF1570" w:rsidR="43BD4F53">
        <w:rPr>
          <w:rFonts w:ascii="Courier" w:hAnsi="Courier" w:eastAsia="Courier" w:cs="Courier"/>
          <w:sz w:val="18"/>
          <w:szCs w:val="18"/>
        </w:rPr>
        <w:t>==3.4.7</w:t>
      </w:r>
    </w:p>
    <w:p w:rsidR="43BD4F53" w:rsidP="14CF1570" w:rsidRDefault="43BD4F53" w14:paraId="06255B85" w14:textId="3BF36E02">
      <w:pPr>
        <w:pStyle w:val="Normal"/>
        <w:rPr>
          <w:rFonts w:ascii="Courier" w:hAnsi="Courier" w:eastAsia="Courier" w:cs="Courier"/>
          <w:sz w:val="18"/>
          <w:szCs w:val="18"/>
        </w:rPr>
      </w:pPr>
      <w:r w:rsidRPr="14CF1570" w:rsidR="43BD4F53">
        <w:rPr>
          <w:rFonts w:ascii="Courier" w:hAnsi="Courier" w:eastAsia="Courier" w:cs="Courier"/>
          <w:sz w:val="18"/>
          <w:szCs w:val="18"/>
        </w:rPr>
        <w:t>psycopg2==2.9.1</w:t>
      </w:r>
    </w:p>
    <w:p w:rsidR="14CF1570" w:rsidP="14CF1570" w:rsidRDefault="14CF1570" w14:paraId="7A8C7DD7" w14:textId="4F3B5AF0">
      <w:pPr>
        <w:pStyle w:val="Normal"/>
      </w:pPr>
    </w:p>
    <w:p w:rsidR="14CF1570" w:rsidP="14CF1570" w:rsidRDefault="14CF1570" w14:paraId="226697F8" w14:textId="432CD032">
      <w:pPr>
        <w:pStyle w:val="Normal"/>
        <w:ind w:firstLine="709"/>
        <w:rPr>
          <w:b w:val="1"/>
          <w:bCs w:val="1"/>
        </w:rPr>
      </w:pPr>
    </w:p>
    <w:p w:rsidR="14CF1570" w:rsidP="14CF1570" w:rsidRDefault="14CF1570" w14:paraId="0846F465" w14:textId="5ABF128C">
      <w:pPr>
        <w:pStyle w:val="Normal"/>
        <w:ind w:firstLine="709"/>
        <w:rPr>
          <w:b w:val="1"/>
          <w:bCs w:val="1"/>
        </w:rPr>
      </w:pPr>
    </w:p>
    <w:p w:rsidR="14CF1570" w:rsidP="14CF1570" w:rsidRDefault="14CF1570" w14:paraId="69E4E900" w14:textId="7108E597">
      <w:pPr>
        <w:pStyle w:val="Normal"/>
        <w:ind w:firstLine="709"/>
        <w:rPr>
          <w:b w:val="1"/>
          <w:bCs w:val="1"/>
        </w:rPr>
      </w:pPr>
    </w:p>
    <w:p w:rsidR="43BD4F53" w:rsidP="14CF1570" w:rsidRDefault="43BD4F53" w14:paraId="36607C8C" w14:textId="0F491244">
      <w:pPr>
        <w:pStyle w:val="Normal"/>
        <w:ind w:firstLine="709"/>
        <w:rPr>
          <w:b w:val="1"/>
          <w:bCs w:val="1"/>
        </w:rPr>
      </w:pPr>
      <w:r w:rsidRPr="14CF1570" w:rsidR="43BD4F53">
        <w:rPr>
          <w:b w:val="1"/>
          <w:bCs w:val="1"/>
        </w:rPr>
        <w:t>Respaldo y Recuperación</w:t>
      </w:r>
    </w:p>
    <w:p w:rsidR="43BD4F53" w:rsidP="14CF1570" w:rsidRDefault="43BD4F53" w14:paraId="3E087994" w14:textId="64ABC5F4">
      <w:pPr>
        <w:pStyle w:val="Normal"/>
        <w:ind w:firstLine="709"/>
      </w:pPr>
      <w:r w:rsidR="43BD4F53">
        <w:rPr/>
        <w:t>Implementar Respaldo y Recuperación de Datos:</w:t>
      </w:r>
    </w:p>
    <w:p w:rsidR="43BD4F53" w:rsidP="14CF1570" w:rsidRDefault="43BD4F53" w14:paraId="6E3629B6" w14:textId="459F4DD9">
      <w:pPr>
        <w:pStyle w:val="Normal"/>
        <w:ind w:firstLine="709"/>
      </w:pPr>
      <w:r w:rsidR="43BD4F53">
        <w:rPr/>
        <w:t>Configurar mecanismos automáticos de respaldo de la base de datos y recuperación en caso de fallo.</w:t>
      </w:r>
    </w:p>
    <w:p w:rsidR="30F2ACD1" w:rsidP="14CF1570" w:rsidRDefault="30F2ACD1" w14:paraId="612D19D1" w14:textId="4C4F3AD4">
      <w:pPr>
        <w:pStyle w:val="Ttulo3"/>
        <w:rPr>
          <w:b w:val="0"/>
          <w:bCs w:val="0"/>
        </w:rPr>
      </w:pPr>
      <w:r w:rsidR="30F2ACD1">
        <w:rPr/>
        <w:t xml:space="preserve">Algoritmo 12. </w:t>
      </w:r>
      <w:r w:rsidR="30F2ACD1">
        <w:rPr>
          <w:b w:val="0"/>
          <w:bCs w:val="0"/>
        </w:rPr>
        <w:t xml:space="preserve">Mecanismos de respaldo </w:t>
      </w:r>
    </w:p>
    <w:p w:rsidR="4C7F5726" w:rsidP="14CF1570" w:rsidRDefault="4C7F5726" w14:paraId="4FC3DBC8" w14:textId="38D593F7">
      <w:pPr>
        <w:pStyle w:val="Normal"/>
        <w:rPr>
          <w:rFonts w:ascii="Courier" w:hAnsi="Courier" w:eastAsia="Courier" w:cs="Courier"/>
          <w:sz w:val="18"/>
          <w:szCs w:val="18"/>
        </w:rPr>
      </w:pPr>
      <w:r w:rsidRPr="14CF1570" w:rsidR="4C7F5726">
        <w:rPr>
          <w:rFonts w:ascii="Courier" w:hAnsi="Courier" w:eastAsia="Courier" w:cs="Courier"/>
          <w:sz w:val="18"/>
          <w:szCs w:val="18"/>
        </w:rPr>
        <w:t># Script de respaldo de la base de datos PostgreSQL</w:t>
      </w:r>
    </w:p>
    <w:p w:rsidR="4C7F5726" w:rsidP="14CF1570" w:rsidRDefault="4C7F5726" w14:paraId="5FD836A5" w14:textId="72283C46">
      <w:pPr>
        <w:pStyle w:val="Normal"/>
        <w:rPr>
          <w:rFonts w:ascii="Courier" w:hAnsi="Courier" w:eastAsia="Courier" w:cs="Courier"/>
          <w:sz w:val="18"/>
          <w:szCs w:val="18"/>
        </w:rPr>
      </w:pPr>
      <w:r w:rsidRPr="14CF1570" w:rsidR="4C7F5726">
        <w:rPr>
          <w:rFonts w:ascii="Courier" w:hAnsi="Courier" w:eastAsia="Courier" w:cs="Courier"/>
          <w:sz w:val="18"/>
          <w:szCs w:val="18"/>
        </w:rPr>
        <w:t>pg_dump</w:t>
      </w:r>
      <w:r w:rsidRPr="14CF1570" w:rsidR="4C7F5726">
        <w:rPr>
          <w:rFonts w:ascii="Courier" w:hAnsi="Courier" w:eastAsia="Courier" w:cs="Courier"/>
          <w:sz w:val="18"/>
          <w:szCs w:val="18"/>
        </w:rPr>
        <w:t xml:space="preserve"> </w:t>
      </w:r>
      <w:r w:rsidRPr="14CF1570" w:rsidR="4C7F5726">
        <w:rPr>
          <w:rFonts w:ascii="Courier" w:hAnsi="Courier" w:eastAsia="Courier" w:cs="Courier"/>
          <w:sz w:val="18"/>
          <w:szCs w:val="18"/>
        </w:rPr>
        <w:t>vein_db</w:t>
      </w:r>
      <w:r w:rsidRPr="14CF1570" w:rsidR="4C7F5726">
        <w:rPr>
          <w:rFonts w:ascii="Courier" w:hAnsi="Courier" w:eastAsia="Courier" w:cs="Courier"/>
          <w:sz w:val="18"/>
          <w:szCs w:val="18"/>
        </w:rPr>
        <w:t xml:space="preserve"> &gt; </w:t>
      </w:r>
      <w:r w:rsidRPr="14CF1570" w:rsidR="4C7F5726">
        <w:rPr>
          <w:rFonts w:ascii="Courier" w:hAnsi="Courier" w:eastAsia="Courier" w:cs="Courier"/>
          <w:sz w:val="18"/>
          <w:szCs w:val="18"/>
        </w:rPr>
        <w:t>vein_db_backup.sql</w:t>
      </w:r>
    </w:p>
    <w:p w:rsidR="4C7F5726" w:rsidP="14CF1570" w:rsidRDefault="4C7F5726" w14:paraId="0ADCAFC2" w14:textId="76E65B5E">
      <w:pPr>
        <w:pStyle w:val="Normal"/>
        <w:rPr>
          <w:rFonts w:ascii="Courier" w:hAnsi="Courier" w:eastAsia="Courier" w:cs="Courier"/>
          <w:sz w:val="18"/>
          <w:szCs w:val="18"/>
        </w:rPr>
      </w:pPr>
      <w:r w:rsidRPr="14CF1570" w:rsidR="4C7F5726">
        <w:rPr>
          <w:rFonts w:ascii="Courier" w:hAnsi="Courier" w:eastAsia="Courier" w:cs="Courier"/>
          <w:sz w:val="18"/>
          <w:szCs w:val="18"/>
        </w:rPr>
        <w:t xml:space="preserve"> </w:t>
      </w:r>
    </w:p>
    <w:p w:rsidR="4C7F5726" w:rsidP="14CF1570" w:rsidRDefault="4C7F5726" w14:paraId="41D13BEE" w14:textId="4270F2FE">
      <w:pPr>
        <w:pStyle w:val="Normal"/>
        <w:rPr>
          <w:rFonts w:ascii="Courier" w:hAnsi="Courier" w:eastAsia="Courier" w:cs="Courier"/>
          <w:sz w:val="18"/>
          <w:szCs w:val="18"/>
        </w:rPr>
      </w:pPr>
      <w:r w:rsidRPr="14CF1570" w:rsidR="4C7F5726">
        <w:rPr>
          <w:rFonts w:ascii="Courier" w:hAnsi="Courier" w:eastAsia="Courier" w:cs="Courier"/>
          <w:sz w:val="18"/>
          <w:szCs w:val="18"/>
        </w:rPr>
        <w:t># Script de restauración de la base de datos PostgreSQL</w:t>
      </w:r>
    </w:p>
    <w:p w:rsidR="4C7F5726" w:rsidP="14CF1570" w:rsidRDefault="4C7F5726" w14:paraId="70D9AD80" w14:textId="1F46AA97">
      <w:pPr>
        <w:pStyle w:val="Normal"/>
        <w:rPr>
          <w:rFonts w:ascii="Courier" w:hAnsi="Courier" w:eastAsia="Courier" w:cs="Courier"/>
          <w:sz w:val="18"/>
          <w:szCs w:val="18"/>
        </w:rPr>
      </w:pPr>
      <w:r w:rsidRPr="14CF1570" w:rsidR="4C7F5726">
        <w:rPr>
          <w:rFonts w:ascii="Courier" w:hAnsi="Courier" w:eastAsia="Courier" w:cs="Courier"/>
          <w:sz w:val="18"/>
          <w:szCs w:val="18"/>
        </w:rPr>
        <w:t>psql</w:t>
      </w:r>
      <w:r w:rsidRPr="14CF1570" w:rsidR="4C7F5726">
        <w:rPr>
          <w:rFonts w:ascii="Courier" w:hAnsi="Courier" w:eastAsia="Courier" w:cs="Courier"/>
          <w:sz w:val="18"/>
          <w:szCs w:val="18"/>
        </w:rPr>
        <w:t xml:space="preserve"> </w:t>
      </w:r>
      <w:r w:rsidRPr="14CF1570" w:rsidR="4C7F5726">
        <w:rPr>
          <w:rFonts w:ascii="Courier" w:hAnsi="Courier" w:eastAsia="Courier" w:cs="Courier"/>
          <w:sz w:val="18"/>
          <w:szCs w:val="18"/>
        </w:rPr>
        <w:t>vein_db</w:t>
      </w:r>
      <w:r w:rsidRPr="14CF1570" w:rsidR="4C7F5726">
        <w:rPr>
          <w:rFonts w:ascii="Courier" w:hAnsi="Courier" w:eastAsia="Courier" w:cs="Courier"/>
          <w:sz w:val="18"/>
          <w:szCs w:val="18"/>
        </w:rPr>
        <w:t xml:space="preserve"> &lt; </w:t>
      </w:r>
      <w:r w:rsidRPr="14CF1570" w:rsidR="4C7F5726">
        <w:rPr>
          <w:rFonts w:ascii="Courier" w:hAnsi="Courier" w:eastAsia="Courier" w:cs="Courier"/>
          <w:sz w:val="18"/>
          <w:szCs w:val="18"/>
        </w:rPr>
        <w:t>vein_db_backup.sql</w:t>
      </w:r>
    </w:p>
    <w:p w:rsidR="08574EF4" w:rsidP="14CF1570" w:rsidRDefault="08574EF4" w14:paraId="71D43E86" w14:textId="61E1FD08">
      <w:pPr>
        <w:pStyle w:val="Normal"/>
      </w:pPr>
    </w:p>
    <w:p w:rsidR="08574EF4" w:rsidP="14CF1570" w:rsidRDefault="08574EF4" w14:paraId="1C34D6B7" w14:textId="36204F4F">
      <w:pPr>
        <w:pStyle w:val="Normal"/>
        <w:rPr>
          <w:b w:val="1"/>
          <w:bCs w:val="1"/>
        </w:rPr>
      </w:pPr>
      <w:r w:rsidRPr="14CF1570" w:rsidR="08574EF4">
        <w:rPr>
          <w:b w:val="1"/>
          <w:bCs w:val="1"/>
        </w:rPr>
        <w:t>Monitoreo de Seguridad</w:t>
      </w:r>
    </w:p>
    <w:p w:rsidR="08574EF4" w:rsidP="14CF1570" w:rsidRDefault="08574EF4" w14:paraId="4F20AE5C" w14:textId="0225864B">
      <w:pPr>
        <w:pStyle w:val="Normal"/>
        <w:ind w:firstLine="709"/>
        <w:rPr>
          <w:b w:val="1"/>
          <w:bCs w:val="1"/>
        </w:rPr>
      </w:pPr>
      <w:r w:rsidRPr="14CF1570" w:rsidR="08574EF4">
        <w:rPr>
          <w:b w:val="1"/>
          <w:bCs w:val="1"/>
        </w:rPr>
        <w:t>Implementar Monitoreo de Seguridad y Respuesta a Incidentes:</w:t>
      </w:r>
    </w:p>
    <w:p w:rsidR="08574EF4" w:rsidP="14CF1570" w:rsidRDefault="08574EF4" w14:paraId="5D91F8DB" w14:textId="449E008F">
      <w:pPr>
        <w:pStyle w:val="Normal"/>
      </w:pPr>
      <w:r w:rsidR="08574EF4">
        <w:rPr/>
        <w:t>Usar herramientas de monitoreo de seguridad para detectar y responder a posibles incidentes.</w:t>
      </w:r>
    </w:p>
    <w:p w:rsidR="08574EF4" w:rsidP="14CF1570" w:rsidRDefault="08574EF4" w14:paraId="3645FA82" w14:textId="257F2F2B">
      <w:pPr>
        <w:pStyle w:val="Normal"/>
      </w:pPr>
      <w:r w:rsidR="08574EF4">
        <w:rPr/>
        <w:t>Uso de una herramienta de monitoreo de seguridad como Fail2ban para detectar intentos de intrusión</w:t>
      </w:r>
    </w:p>
    <w:p w:rsidR="78858DE1" w:rsidP="14CF1570" w:rsidRDefault="78858DE1" w14:paraId="60ACA094" w14:textId="2A000AF7">
      <w:pPr>
        <w:pStyle w:val="Ttulo3"/>
      </w:pPr>
      <w:r w:rsidR="78858DE1">
        <w:rPr/>
        <w:t xml:space="preserve">Algoritmo 13. </w:t>
      </w:r>
      <w:r w:rsidR="78858DE1">
        <w:rPr>
          <w:b w:val="0"/>
          <w:bCs w:val="0"/>
        </w:rPr>
        <w:t>Configuración</w:t>
      </w:r>
      <w:r w:rsidR="78858DE1">
        <w:rPr>
          <w:b w:val="0"/>
          <w:bCs w:val="0"/>
        </w:rPr>
        <w:t xml:space="preserve"> básica para Fail2Ban</w:t>
      </w:r>
    </w:p>
    <w:p w:rsidR="08574EF4" w:rsidP="14CF1570" w:rsidRDefault="08574EF4" w14:paraId="2FBA29BB" w14:textId="2EFA5741">
      <w:pPr>
        <w:pStyle w:val="Normal"/>
        <w:rPr>
          <w:rFonts w:ascii="Courier" w:hAnsi="Courier" w:eastAsia="Courier" w:cs="Courier"/>
          <w:sz w:val="18"/>
          <w:szCs w:val="18"/>
        </w:rPr>
      </w:pPr>
      <w:r w:rsidRPr="14CF1570" w:rsidR="08574EF4">
        <w:rPr>
          <w:rFonts w:ascii="Courier" w:hAnsi="Courier" w:eastAsia="Courier" w:cs="Courier"/>
          <w:sz w:val="18"/>
          <w:szCs w:val="18"/>
        </w:rPr>
        <w:t xml:space="preserve">sudo </w:t>
      </w:r>
      <w:r w:rsidRPr="14CF1570" w:rsidR="08574EF4">
        <w:rPr>
          <w:rFonts w:ascii="Courier" w:hAnsi="Courier" w:eastAsia="Courier" w:cs="Courier"/>
          <w:sz w:val="18"/>
          <w:szCs w:val="18"/>
        </w:rPr>
        <w:t>tee</w:t>
      </w:r>
      <w:r w:rsidRPr="14CF1570" w:rsidR="08574EF4">
        <w:rPr>
          <w:rFonts w:ascii="Courier" w:hAnsi="Courier" w:eastAsia="Courier" w:cs="Courier"/>
          <w:sz w:val="18"/>
          <w:szCs w:val="18"/>
        </w:rPr>
        <w:t xml:space="preserve"> /</w:t>
      </w:r>
      <w:r w:rsidRPr="14CF1570" w:rsidR="08574EF4">
        <w:rPr>
          <w:rFonts w:ascii="Courier" w:hAnsi="Courier" w:eastAsia="Courier" w:cs="Courier"/>
          <w:sz w:val="18"/>
          <w:szCs w:val="18"/>
        </w:rPr>
        <w:t>etc</w:t>
      </w:r>
      <w:r w:rsidRPr="14CF1570" w:rsidR="08574EF4">
        <w:rPr>
          <w:rFonts w:ascii="Courier" w:hAnsi="Courier" w:eastAsia="Courier" w:cs="Courier"/>
          <w:sz w:val="18"/>
          <w:szCs w:val="18"/>
        </w:rPr>
        <w:t>/fail2ban/</w:t>
      </w:r>
      <w:r w:rsidRPr="14CF1570" w:rsidR="08574EF4">
        <w:rPr>
          <w:rFonts w:ascii="Courier" w:hAnsi="Courier" w:eastAsia="Courier" w:cs="Courier"/>
          <w:sz w:val="18"/>
          <w:szCs w:val="18"/>
        </w:rPr>
        <w:t>jail.local</w:t>
      </w:r>
      <w:r w:rsidRPr="14CF1570" w:rsidR="08574EF4">
        <w:rPr>
          <w:rFonts w:ascii="Courier" w:hAnsi="Courier" w:eastAsia="Courier" w:cs="Courier"/>
          <w:sz w:val="18"/>
          <w:szCs w:val="18"/>
        </w:rPr>
        <w:t xml:space="preserve"> &lt;&lt;EOF</w:t>
      </w:r>
    </w:p>
    <w:p w:rsidR="08574EF4" w:rsidP="14CF1570" w:rsidRDefault="08574EF4" w14:paraId="1C36A225" w14:textId="48884CD7">
      <w:pPr>
        <w:pStyle w:val="Normal"/>
        <w:rPr>
          <w:rFonts w:ascii="Courier" w:hAnsi="Courier" w:eastAsia="Courier" w:cs="Courier"/>
          <w:sz w:val="18"/>
          <w:szCs w:val="18"/>
        </w:rPr>
      </w:pPr>
      <w:r w:rsidRPr="14CF1570" w:rsidR="08574EF4">
        <w:rPr>
          <w:rFonts w:ascii="Courier" w:hAnsi="Courier" w:eastAsia="Courier" w:cs="Courier"/>
          <w:sz w:val="18"/>
          <w:szCs w:val="18"/>
        </w:rPr>
        <w:t>[DEFAULT]</w:t>
      </w:r>
    </w:p>
    <w:p w:rsidR="08574EF4" w:rsidP="14CF1570" w:rsidRDefault="08574EF4" w14:paraId="4B473AF6" w14:textId="3DC50B77">
      <w:pPr>
        <w:pStyle w:val="Normal"/>
        <w:rPr>
          <w:rFonts w:ascii="Courier" w:hAnsi="Courier" w:eastAsia="Courier" w:cs="Courier"/>
          <w:sz w:val="18"/>
          <w:szCs w:val="18"/>
        </w:rPr>
      </w:pPr>
      <w:r w:rsidRPr="14CF1570" w:rsidR="08574EF4">
        <w:rPr>
          <w:rFonts w:ascii="Courier" w:hAnsi="Courier" w:eastAsia="Courier" w:cs="Courier"/>
          <w:sz w:val="18"/>
          <w:szCs w:val="18"/>
        </w:rPr>
        <w:t>bantime</w:t>
      </w:r>
      <w:r w:rsidRPr="14CF1570" w:rsidR="08574EF4">
        <w:rPr>
          <w:rFonts w:ascii="Courier" w:hAnsi="Courier" w:eastAsia="Courier" w:cs="Courier"/>
          <w:sz w:val="18"/>
          <w:szCs w:val="18"/>
        </w:rPr>
        <w:t xml:space="preserve"> = 1h</w:t>
      </w:r>
    </w:p>
    <w:p w:rsidR="08574EF4" w:rsidP="14CF1570" w:rsidRDefault="08574EF4" w14:paraId="7FCD1065" w14:textId="01648864">
      <w:pPr>
        <w:pStyle w:val="Normal"/>
        <w:rPr>
          <w:rFonts w:ascii="Courier" w:hAnsi="Courier" w:eastAsia="Courier" w:cs="Courier"/>
          <w:sz w:val="18"/>
          <w:szCs w:val="18"/>
        </w:rPr>
      </w:pPr>
      <w:r w:rsidRPr="14CF1570" w:rsidR="08574EF4">
        <w:rPr>
          <w:rFonts w:ascii="Courier" w:hAnsi="Courier" w:eastAsia="Courier" w:cs="Courier"/>
          <w:sz w:val="18"/>
          <w:szCs w:val="18"/>
        </w:rPr>
        <w:t>findtime</w:t>
      </w:r>
      <w:r w:rsidRPr="14CF1570" w:rsidR="08574EF4">
        <w:rPr>
          <w:rFonts w:ascii="Courier" w:hAnsi="Courier" w:eastAsia="Courier" w:cs="Courier"/>
          <w:sz w:val="18"/>
          <w:szCs w:val="18"/>
        </w:rPr>
        <w:t xml:space="preserve"> = 10m</w:t>
      </w:r>
    </w:p>
    <w:p w:rsidR="08574EF4" w:rsidP="14CF1570" w:rsidRDefault="08574EF4" w14:paraId="11B68CA3" w14:textId="5561C4CC">
      <w:pPr>
        <w:pStyle w:val="Normal"/>
        <w:rPr>
          <w:rFonts w:ascii="Courier" w:hAnsi="Courier" w:eastAsia="Courier" w:cs="Courier"/>
          <w:sz w:val="18"/>
          <w:szCs w:val="18"/>
        </w:rPr>
      </w:pPr>
      <w:r w:rsidRPr="14CF1570" w:rsidR="08574EF4">
        <w:rPr>
          <w:rFonts w:ascii="Courier" w:hAnsi="Courier" w:eastAsia="Courier" w:cs="Courier"/>
          <w:sz w:val="18"/>
          <w:szCs w:val="18"/>
        </w:rPr>
        <w:t>maxretry</w:t>
      </w:r>
      <w:r w:rsidRPr="14CF1570" w:rsidR="08574EF4">
        <w:rPr>
          <w:rFonts w:ascii="Courier" w:hAnsi="Courier" w:eastAsia="Courier" w:cs="Courier"/>
          <w:sz w:val="18"/>
          <w:szCs w:val="18"/>
        </w:rPr>
        <w:t xml:space="preserve"> = 5</w:t>
      </w:r>
    </w:p>
    <w:p w:rsidR="08574EF4" w:rsidP="14CF1570" w:rsidRDefault="08574EF4" w14:paraId="58986384" w14:textId="42F22C0F">
      <w:pPr>
        <w:pStyle w:val="Normal"/>
        <w:rPr>
          <w:rFonts w:ascii="Courier" w:hAnsi="Courier" w:eastAsia="Courier" w:cs="Courier"/>
          <w:sz w:val="18"/>
          <w:szCs w:val="18"/>
        </w:rPr>
      </w:pPr>
      <w:r w:rsidRPr="14CF1570" w:rsidR="08574EF4">
        <w:rPr>
          <w:rFonts w:ascii="Courier" w:hAnsi="Courier" w:eastAsia="Courier" w:cs="Courier"/>
          <w:sz w:val="18"/>
          <w:szCs w:val="18"/>
        </w:rPr>
        <w:t xml:space="preserve"> </w:t>
      </w:r>
    </w:p>
    <w:p w:rsidR="08574EF4" w:rsidP="14CF1570" w:rsidRDefault="08574EF4" w14:paraId="47219A56" w14:textId="304302A4">
      <w:pPr>
        <w:pStyle w:val="Normal"/>
        <w:rPr>
          <w:rFonts w:ascii="Courier" w:hAnsi="Courier" w:eastAsia="Courier" w:cs="Courier"/>
          <w:sz w:val="18"/>
          <w:szCs w:val="18"/>
        </w:rPr>
      </w:pPr>
      <w:r w:rsidRPr="14CF1570" w:rsidR="08574EF4">
        <w:rPr>
          <w:rFonts w:ascii="Courier" w:hAnsi="Courier" w:eastAsia="Courier" w:cs="Courier"/>
          <w:sz w:val="18"/>
          <w:szCs w:val="18"/>
        </w:rPr>
        <w:t>[</w:t>
      </w:r>
      <w:r w:rsidRPr="14CF1570" w:rsidR="08574EF4">
        <w:rPr>
          <w:rFonts w:ascii="Courier" w:hAnsi="Courier" w:eastAsia="Courier" w:cs="Courier"/>
          <w:sz w:val="18"/>
          <w:szCs w:val="18"/>
        </w:rPr>
        <w:t>sshd</w:t>
      </w:r>
      <w:r w:rsidRPr="14CF1570" w:rsidR="08574EF4">
        <w:rPr>
          <w:rFonts w:ascii="Courier" w:hAnsi="Courier" w:eastAsia="Courier" w:cs="Courier"/>
          <w:sz w:val="18"/>
          <w:szCs w:val="18"/>
        </w:rPr>
        <w:t>]</w:t>
      </w:r>
    </w:p>
    <w:p w:rsidR="08574EF4" w:rsidP="14CF1570" w:rsidRDefault="08574EF4" w14:paraId="0AE9F43A" w14:textId="1E1AA421">
      <w:pPr>
        <w:pStyle w:val="Normal"/>
        <w:rPr>
          <w:rFonts w:ascii="Courier" w:hAnsi="Courier" w:eastAsia="Courier" w:cs="Courier"/>
          <w:sz w:val="18"/>
          <w:szCs w:val="18"/>
        </w:rPr>
      </w:pPr>
      <w:r w:rsidRPr="14CF1570" w:rsidR="08574EF4">
        <w:rPr>
          <w:rFonts w:ascii="Courier" w:hAnsi="Courier" w:eastAsia="Courier" w:cs="Courier"/>
          <w:sz w:val="18"/>
          <w:szCs w:val="18"/>
        </w:rPr>
        <w:t>enabled</w:t>
      </w:r>
      <w:r w:rsidRPr="14CF1570" w:rsidR="08574EF4">
        <w:rPr>
          <w:rFonts w:ascii="Courier" w:hAnsi="Courier" w:eastAsia="Courier" w:cs="Courier"/>
          <w:sz w:val="18"/>
          <w:szCs w:val="18"/>
        </w:rPr>
        <w:t xml:space="preserve"> = true</w:t>
      </w:r>
    </w:p>
    <w:p w:rsidR="08574EF4" w:rsidP="14CF1570" w:rsidRDefault="08574EF4" w14:paraId="47205FD6" w14:textId="2844C39A">
      <w:pPr>
        <w:pStyle w:val="Normal"/>
        <w:rPr>
          <w:rFonts w:ascii="Courier" w:hAnsi="Courier" w:eastAsia="Courier" w:cs="Courier"/>
          <w:sz w:val="18"/>
          <w:szCs w:val="18"/>
        </w:rPr>
      </w:pPr>
      <w:r w:rsidRPr="14CF1570" w:rsidR="08574EF4">
        <w:rPr>
          <w:rFonts w:ascii="Courier" w:hAnsi="Courier" w:eastAsia="Courier" w:cs="Courier"/>
          <w:sz w:val="18"/>
          <w:szCs w:val="18"/>
        </w:rPr>
        <w:t>EOF</w:t>
      </w:r>
    </w:p>
    <w:p w:rsidR="65F0B758" w:rsidP="65F0B758" w:rsidRDefault="65F0B758" w14:paraId="44326CF1" w14:textId="2A7DF414">
      <w:pPr>
        <w:spacing w:before="440" w:after="220"/>
        <w:rPr>
          <w:b w:val="1"/>
          <w:bCs w:val="1"/>
        </w:rPr>
      </w:pPr>
    </w:p>
    <w:p w:rsidRPr="00761CF9" w:rsidR="00933816" w:rsidP="1FBE6F11" w:rsidRDefault="4BC3468A" w14:paraId="686E4659" w14:textId="561C88A6">
      <w:pPr>
        <w:spacing w:before="440" w:after="220"/>
        <w:rPr>
          <w:b w:val="1"/>
          <w:bCs w:val="1"/>
        </w:rPr>
      </w:pPr>
      <w:r w:rsidRPr="14CF1570" w:rsidR="4BC3468A">
        <w:rPr>
          <w:b w:val="1"/>
          <w:bCs w:val="1"/>
        </w:rPr>
        <w:t>3.</w:t>
      </w:r>
      <w:r w:rsidRPr="14CF1570" w:rsidR="6DA4ED12">
        <w:rPr>
          <w:b w:val="1"/>
          <w:bCs w:val="1"/>
        </w:rPr>
        <w:t>3</w:t>
      </w:r>
      <w:r w:rsidRPr="14CF1570" w:rsidR="4BC3468A">
        <w:rPr>
          <w:b w:val="1"/>
          <w:bCs w:val="1"/>
        </w:rPr>
        <w:t xml:space="preserve"> Interfaz grafica</w:t>
      </w:r>
    </w:p>
    <w:p w:rsidRPr="00761CF9" w:rsidR="00933816" w:rsidP="14CF1570" w:rsidRDefault="10A5B7F3" w14:paraId="7B8C8E2B" w14:textId="02F8E16F">
      <w:pPr>
        <w:pStyle w:val="Normal"/>
        <w:suppressLineNumbers w:val="0"/>
        <w:bidi w:val="0"/>
        <w:spacing w:before="0" w:beforeAutospacing="off" w:after="0" w:afterAutospacing="off" w:line="259" w:lineRule="auto"/>
        <w:ind w:left="0" w:right="0" w:firstLine="0"/>
        <w:jc w:val="both"/>
      </w:pPr>
      <w:r w:rsidR="03EAA816">
        <w:rPr/>
        <w:t>Se mostrará la interfaz gráfica que se generó a partir de las ideas propuestas antes para usar la aplicación, considerando todas las características requeridas para su buen funcionamiento.</w:t>
      </w:r>
      <w:r w:rsidR="6EB54746">
        <w:rPr/>
        <w:t xml:space="preserve"> Este fue un</w:t>
      </w:r>
      <w:r w:rsidR="248D1F40">
        <w:rPr/>
        <w:t xml:space="preserve"> esquema hecho previamente en </w:t>
      </w:r>
      <w:r w:rsidR="248D1F40">
        <w:rPr/>
        <w:t>Canva</w:t>
      </w:r>
      <w:r w:rsidR="248D1F40">
        <w:rPr/>
        <w:t xml:space="preserve"> para una </w:t>
      </w:r>
      <w:r w:rsidR="383039C4">
        <w:rPr/>
        <w:t>fácil</w:t>
      </w:r>
      <w:r w:rsidR="248D1F40">
        <w:rPr/>
        <w:t xml:space="preserve"> </w:t>
      </w:r>
      <w:r w:rsidR="383039C4">
        <w:rPr/>
        <w:t>visualización</w:t>
      </w:r>
      <w:r w:rsidR="248D1F40">
        <w:rPr/>
        <w:t xml:space="preserve"> y buen manejo de las herramientas para después ser implementado correctamente en su debido lenguaje de </w:t>
      </w:r>
      <w:r w:rsidR="029B9AAC">
        <w:rPr/>
        <w:t>programación</w:t>
      </w:r>
      <w:r w:rsidR="248D1F40">
        <w:rPr/>
        <w:t xml:space="preserve">. </w:t>
      </w:r>
      <w:r w:rsidR="654B2279">
        <w:rPr/>
        <w:t xml:space="preserve"> </w:t>
      </w:r>
    </w:p>
    <w:p w:rsidRPr="00761CF9" w:rsidR="00933816" w:rsidP="1FBE6F11" w:rsidRDefault="5C19A656" w14:paraId="0DB44518" w14:textId="46D27F6A">
      <w:pPr>
        <w:jc w:val="center"/>
      </w:pPr>
      <w:r w:rsidRPr="14CF1570" w:rsidR="5C19A656">
        <w:rPr>
          <w:b w:val="1"/>
          <w:bCs w:val="1"/>
        </w:rPr>
        <w:t>Figura 1</w:t>
      </w:r>
      <w:r w:rsidRPr="14CF1570" w:rsidR="6C5496B3">
        <w:rPr>
          <w:b w:val="1"/>
          <w:bCs w:val="1"/>
        </w:rPr>
        <w:t>0</w:t>
      </w:r>
      <w:r w:rsidRPr="14CF1570" w:rsidR="5C19A656">
        <w:rPr>
          <w:b w:val="1"/>
          <w:bCs w:val="1"/>
        </w:rPr>
        <w:t>.</w:t>
      </w:r>
      <w:r w:rsidR="5C19A656">
        <w:rPr/>
        <w:t xml:space="preserve"> Modelo final de la </w:t>
      </w:r>
      <w:r w:rsidR="2B6AF5A4">
        <w:rPr/>
        <w:t>pantalla de resultados</w:t>
      </w:r>
    </w:p>
    <w:p w:rsidR="14CF1570" w:rsidP="14CF1570" w:rsidRDefault="14CF1570" w14:paraId="005520A0" w14:textId="6BA8C0BE">
      <w:pPr>
        <w:pStyle w:val="Normal"/>
        <w:jc w:val="center"/>
      </w:pPr>
    </w:p>
    <w:p w:rsidRPr="00761CF9" w:rsidR="00933816" w:rsidP="1FBE6F11" w:rsidRDefault="5C19A656" w14:paraId="03DEE497" w14:textId="660C036A">
      <w:pPr>
        <w:spacing w:before="220" w:after="220"/>
        <w:ind w:firstLine="0"/>
        <w:jc w:val="center"/>
      </w:pPr>
      <w:r w:rsidR="2B6AF5A4">
        <w:drawing>
          <wp:inline wp14:editId="3172224E" wp14:anchorId="7E06B8CD">
            <wp:extent cx="2090748" cy="4525046"/>
            <wp:effectExtent l="0" t="0" r="0" b="0"/>
            <wp:docPr id="1218784821" name="" title=""/>
            <wp:cNvGraphicFramePr>
              <a:graphicFrameLocks noChangeAspect="1"/>
            </wp:cNvGraphicFramePr>
            <a:graphic>
              <a:graphicData uri="http://schemas.openxmlformats.org/drawingml/2006/picture">
                <pic:pic>
                  <pic:nvPicPr>
                    <pic:cNvPr id="0" name=""/>
                    <pic:cNvPicPr/>
                  </pic:nvPicPr>
                  <pic:blipFill>
                    <a:blip r:embed="R778ef77eef96433b">
                      <a:extLst>
                        <a:ext xmlns:a="http://schemas.openxmlformats.org/drawingml/2006/main" uri="{28A0092B-C50C-407E-A947-70E740481C1C}">
                          <a14:useLocalDpi val="0"/>
                        </a:ext>
                      </a:extLst>
                    </a:blip>
                    <a:stretch>
                      <a:fillRect/>
                    </a:stretch>
                  </pic:blipFill>
                  <pic:spPr>
                    <a:xfrm>
                      <a:off x="0" y="0"/>
                      <a:ext cx="2090748" cy="4525046"/>
                    </a:xfrm>
                    <a:prstGeom prst="rect">
                      <a:avLst/>
                    </a:prstGeom>
                  </pic:spPr>
                </pic:pic>
              </a:graphicData>
            </a:graphic>
          </wp:inline>
        </w:drawing>
      </w:r>
      <w:r w:rsidR="2B6AF5A4">
        <w:drawing>
          <wp:inline wp14:editId="2BA7E021" wp14:anchorId="68C51ACD">
            <wp:extent cx="2096719" cy="4537970"/>
            <wp:effectExtent l="0" t="0" r="0" b="0"/>
            <wp:docPr id="304927720" name="" title=""/>
            <wp:cNvGraphicFramePr>
              <a:graphicFrameLocks noChangeAspect="1"/>
            </wp:cNvGraphicFramePr>
            <a:graphic>
              <a:graphicData uri="http://schemas.openxmlformats.org/drawingml/2006/picture">
                <pic:pic>
                  <pic:nvPicPr>
                    <pic:cNvPr id="0" name=""/>
                    <pic:cNvPicPr/>
                  </pic:nvPicPr>
                  <pic:blipFill>
                    <a:blip r:embed="Rba68277a905d4a7a">
                      <a:extLst>
                        <a:ext xmlns:a="http://schemas.openxmlformats.org/drawingml/2006/main" uri="{28A0092B-C50C-407E-A947-70E740481C1C}">
                          <a14:useLocalDpi val="0"/>
                        </a:ext>
                      </a:extLst>
                    </a:blip>
                    <a:stretch>
                      <a:fillRect/>
                    </a:stretch>
                  </pic:blipFill>
                  <pic:spPr>
                    <a:xfrm>
                      <a:off x="0" y="0"/>
                      <a:ext cx="2096719" cy="4537970"/>
                    </a:xfrm>
                    <a:prstGeom prst="rect">
                      <a:avLst/>
                    </a:prstGeom>
                  </pic:spPr>
                </pic:pic>
              </a:graphicData>
            </a:graphic>
          </wp:inline>
        </w:drawing>
      </w:r>
    </w:p>
    <w:p w:rsidR="65DE7930" w:rsidP="14CF1570" w:rsidRDefault="5C19A656" w14:paraId="6231CDAD" w14:textId="2B9A83C1">
      <w:pPr>
        <w:spacing w:before="220" w:after="220"/>
        <w:jc w:val="center"/>
        <w:rPr>
          <w:rFonts w:eastAsia="Times" w:cs="Times"/>
          <w:b w:val="1"/>
          <w:bCs w:val="1"/>
        </w:rPr>
      </w:pPr>
    </w:p>
    <w:p w:rsidR="65DE7930" w:rsidP="14CF1570" w:rsidRDefault="5C19A656" w14:paraId="089EF71C" w14:textId="448CC8AB">
      <w:pPr>
        <w:spacing w:before="220" w:after="220"/>
        <w:jc w:val="center"/>
        <w:rPr>
          <w:rFonts w:eastAsia="Times" w:cs="Times"/>
          <w:b w:val="1"/>
          <w:bCs w:val="1"/>
        </w:rPr>
      </w:pPr>
    </w:p>
    <w:p w:rsidR="65DE7930" w:rsidP="14CF1570" w:rsidRDefault="5C19A656" w14:paraId="16706DDF" w14:textId="3878EDCE">
      <w:pPr>
        <w:spacing w:before="220" w:after="220"/>
        <w:jc w:val="center"/>
        <w:rPr>
          <w:rFonts w:eastAsia="Times" w:cs="Times"/>
          <w:b w:val="1"/>
          <w:bCs w:val="1"/>
        </w:rPr>
      </w:pPr>
    </w:p>
    <w:p w:rsidR="65DE7930" w:rsidP="14CF1570" w:rsidRDefault="5C19A656" w14:paraId="268EAAF6" w14:textId="08AD4595">
      <w:pPr>
        <w:pStyle w:val="Normal"/>
        <w:spacing w:before="220" w:after="220"/>
        <w:jc w:val="center"/>
        <w:rPr>
          <w:rFonts w:eastAsia="Times" w:cs="Times"/>
          <w:b w:val="1"/>
          <w:bCs w:val="1"/>
        </w:rPr>
      </w:pPr>
    </w:p>
    <w:p w:rsidR="65DE7930" w:rsidP="14CF1570" w:rsidRDefault="5C19A656" w14:paraId="322C2B37" w14:textId="636C9F0B">
      <w:pPr>
        <w:pStyle w:val="Normal"/>
        <w:spacing w:before="220" w:after="220"/>
        <w:jc w:val="center"/>
        <w:rPr>
          <w:rFonts w:eastAsia="Times" w:cs="Times"/>
        </w:rPr>
      </w:pPr>
      <w:r w:rsidRPr="14CF1570" w:rsidR="5C19A656">
        <w:rPr>
          <w:rFonts w:eastAsia="Times" w:cs="Times"/>
          <w:b w:val="1"/>
          <w:bCs w:val="1"/>
        </w:rPr>
        <w:t xml:space="preserve">Figura </w:t>
      </w:r>
      <w:r w:rsidRPr="14CF1570" w:rsidR="273613BD">
        <w:rPr>
          <w:rFonts w:eastAsia="Times" w:cs="Times"/>
          <w:b w:val="1"/>
          <w:bCs w:val="1"/>
        </w:rPr>
        <w:t>1</w:t>
      </w:r>
      <w:r w:rsidRPr="14CF1570" w:rsidR="77DCE342">
        <w:rPr>
          <w:rFonts w:eastAsia="Times" w:cs="Times"/>
          <w:b w:val="1"/>
          <w:bCs w:val="1"/>
        </w:rPr>
        <w:t>1</w:t>
      </w:r>
      <w:r w:rsidRPr="14CF1570" w:rsidR="5C19A656">
        <w:rPr>
          <w:rFonts w:eastAsia="Times" w:cs="Times"/>
          <w:b w:val="1"/>
          <w:bCs w:val="1"/>
        </w:rPr>
        <w:t xml:space="preserve">. </w:t>
      </w:r>
      <w:r w:rsidRPr="14CF1570" w:rsidR="5C19A656">
        <w:rPr>
          <w:rFonts w:eastAsia="Times" w:cs="Times"/>
        </w:rPr>
        <w:t xml:space="preserve">Modelo final de la </w:t>
      </w:r>
      <w:r w:rsidRPr="14CF1570" w:rsidR="163AA3C0">
        <w:rPr>
          <w:rFonts w:eastAsia="Times" w:cs="Times"/>
        </w:rPr>
        <w:t>pantalla de Registro.</w:t>
      </w:r>
    </w:p>
    <w:p w:rsidR="163AA3C0" w:rsidP="14CF1570" w:rsidRDefault="163AA3C0" w14:paraId="3B205C42" w14:textId="7070E5DD">
      <w:pPr>
        <w:pStyle w:val="Normal"/>
        <w:spacing w:before="220" w:after="220"/>
        <w:jc w:val="center"/>
      </w:pPr>
      <w:r w:rsidR="163AA3C0">
        <w:drawing>
          <wp:inline wp14:editId="317FCF13" wp14:anchorId="4182D38C">
            <wp:extent cx="2718447" cy="5883588"/>
            <wp:effectExtent l="0" t="0" r="0" b="0"/>
            <wp:docPr id="1352545131" name="" title=""/>
            <wp:cNvGraphicFramePr>
              <a:graphicFrameLocks noChangeAspect="1"/>
            </wp:cNvGraphicFramePr>
            <a:graphic>
              <a:graphicData uri="http://schemas.openxmlformats.org/drawingml/2006/picture">
                <pic:pic>
                  <pic:nvPicPr>
                    <pic:cNvPr id="0" name=""/>
                    <pic:cNvPicPr/>
                  </pic:nvPicPr>
                  <pic:blipFill>
                    <a:blip r:embed="Rc3d2556e7dc24b48">
                      <a:extLst>
                        <a:ext xmlns:a="http://schemas.openxmlformats.org/drawingml/2006/main" uri="{28A0092B-C50C-407E-A947-70E740481C1C}">
                          <a14:useLocalDpi val="0"/>
                        </a:ext>
                      </a:extLst>
                    </a:blip>
                    <a:stretch>
                      <a:fillRect/>
                    </a:stretch>
                  </pic:blipFill>
                  <pic:spPr>
                    <a:xfrm>
                      <a:off x="0" y="0"/>
                      <a:ext cx="2718447" cy="5883588"/>
                    </a:xfrm>
                    <a:prstGeom prst="rect">
                      <a:avLst/>
                    </a:prstGeom>
                  </pic:spPr>
                </pic:pic>
              </a:graphicData>
            </a:graphic>
          </wp:inline>
        </w:drawing>
      </w:r>
    </w:p>
    <w:p w:rsidR="14CF1570" w:rsidP="14CF1570" w:rsidRDefault="14CF1570" w14:paraId="07E63E12" w14:textId="6AB2D8AB">
      <w:pPr>
        <w:pStyle w:val="Normal"/>
        <w:spacing w:before="220" w:after="220"/>
        <w:jc w:val="center"/>
      </w:pPr>
    </w:p>
    <w:p w:rsidR="163AA3C0" w:rsidP="14CF1570" w:rsidRDefault="163AA3C0" w14:paraId="1D39C949" w14:textId="4F05EBB5">
      <w:pPr>
        <w:pStyle w:val="Normal"/>
        <w:spacing w:before="220" w:after="220"/>
        <w:jc w:val="center"/>
      </w:pPr>
      <w:r w:rsidRPr="14CF1570" w:rsidR="163AA3C0">
        <w:rPr>
          <w:b w:val="1"/>
          <w:bCs w:val="1"/>
        </w:rPr>
        <w:t>Figura 12.</w:t>
      </w:r>
      <w:r w:rsidR="163AA3C0">
        <w:rPr/>
        <w:t xml:space="preserve"> Modelo final de la pantalla de Inicio de </w:t>
      </w:r>
      <w:r w:rsidR="163AA3C0">
        <w:rPr/>
        <w:t>sesión</w:t>
      </w:r>
      <w:r w:rsidR="163AA3C0">
        <w:rPr/>
        <w:t>.</w:t>
      </w:r>
    </w:p>
    <w:p w:rsidR="14CF1570" w:rsidP="14CF1570" w:rsidRDefault="14CF1570" w14:paraId="7FA44A07" w14:textId="50797A8E">
      <w:pPr>
        <w:pStyle w:val="Normal"/>
        <w:spacing w:before="220" w:after="220"/>
        <w:jc w:val="center"/>
      </w:pPr>
    </w:p>
    <w:p w:rsidR="65DE7930" w:rsidP="1FBE6F11" w:rsidRDefault="337FBF30" w14:paraId="1D696C65" w14:textId="04C8D054">
      <w:pPr>
        <w:spacing w:before="220" w:after="220"/>
        <w:jc w:val="center"/>
      </w:pPr>
      <w:r w:rsidR="163AA3C0">
        <w:drawing>
          <wp:inline wp14:editId="35F1787F" wp14:anchorId="1F452F67">
            <wp:extent cx="2455446" cy="5314369"/>
            <wp:effectExtent l="0" t="0" r="0" b="0"/>
            <wp:docPr id="174368598" name="" title=""/>
            <wp:cNvGraphicFramePr>
              <a:graphicFrameLocks noChangeAspect="1"/>
            </wp:cNvGraphicFramePr>
            <a:graphic>
              <a:graphicData uri="http://schemas.openxmlformats.org/drawingml/2006/picture">
                <pic:pic>
                  <pic:nvPicPr>
                    <pic:cNvPr id="0" name=""/>
                    <pic:cNvPicPr/>
                  </pic:nvPicPr>
                  <pic:blipFill>
                    <a:blip r:embed="R4ee34a8d4abd4328">
                      <a:extLst>
                        <a:ext xmlns:a="http://schemas.openxmlformats.org/drawingml/2006/main" uri="{28A0092B-C50C-407E-A947-70E740481C1C}">
                          <a14:useLocalDpi val="0"/>
                        </a:ext>
                      </a:extLst>
                    </a:blip>
                    <a:stretch>
                      <a:fillRect/>
                    </a:stretch>
                  </pic:blipFill>
                  <pic:spPr>
                    <a:xfrm>
                      <a:off x="0" y="0"/>
                      <a:ext cx="2455446" cy="5314369"/>
                    </a:xfrm>
                    <a:prstGeom prst="rect">
                      <a:avLst/>
                    </a:prstGeom>
                  </pic:spPr>
                </pic:pic>
              </a:graphicData>
            </a:graphic>
          </wp:inline>
        </w:drawing>
      </w:r>
    </w:p>
    <w:p w:rsidR="14CF1570" w:rsidP="14CF1570" w:rsidRDefault="14CF1570" w14:paraId="7D026E87" w14:textId="553A4890">
      <w:pPr>
        <w:pStyle w:val="Normal"/>
        <w:spacing w:before="220" w:after="220"/>
        <w:jc w:val="center"/>
      </w:pPr>
    </w:p>
    <w:p w:rsidR="53F7348C" w:rsidP="14CF1570" w:rsidRDefault="53F7348C" w14:paraId="3DC069ED" w14:textId="31E65259">
      <w:pPr>
        <w:pStyle w:val="Normal"/>
        <w:spacing w:before="220" w:after="220"/>
        <w:jc w:val="center"/>
      </w:pPr>
      <w:r w:rsidRPr="14CF1570" w:rsidR="53F7348C">
        <w:rPr>
          <w:b w:val="1"/>
          <w:bCs w:val="1"/>
        </w:rPr>
        <w:t>Figura 13.</w:t>
      </w:r>
      <w:r w:rsidR="53F7348C">
        <w:rPr/>
        <w:t xml:space="preserve"> Modelo final de la pantalla captura de imagen.</w:t>
      </w:r>
    </w:p>
    <w:p w:rsidR="53F7348C" w:rsidP="14CF1570" w:rsidRDefault="53F7348C" w14:paraId="4B0DE14F" w14:textId="4A01BCA1">
      <w:pPr>
        <w:pStyle w:val="Normal"/>
        <w:spacing w:before="220" w:after="220"/>
        <w:jc w:val="center"/>
      </w:pPr>
      <w:r w:rsidR="53F7348C">
        <w:drawing>
          <wp:inline wp14:editId="5EC4E73E" wp14:anchorId="191B5C11">
            <wp:extent cx="2798986" cy="6057900"/>
            <wp:effectExtent l="0" t="0" r="0" b="0"/>
            <wp:docPr id="1615574719" name="" title=""/>
            <wp:cNvGraphicFramePr>
              <a:graphicFrameLocks noChangeAspect="1"/>
            </wp:cNvGraphicFramePr>
            <a:graphic>
              <a:graphicData uri="http://schemas.openxmlformats.org/drawingml/2006/picture">
                <pic:pic>
                  <pic:nvPicPr>
                    <pic:cNvPr id="0" name=""/>
                    <pic:cNvPicPr/>
                  </pic:nvPicPr>
                  <pic:blipFill>
                    <a:blip r:embed="Rd65f7f6355dc4c2a">
                      <a:extLst>
                        <a:ext xmlns:a="http://schemas.openxmlformats.org/drawingml/2006/main" uri="{28A0092B-C50C-407E-A947-70E740481C1C}">
                          <a14:useLocalDpi val="0"/>
                        </a:ext>
                      </a:extLst>
                    </a:blip>
                    <a:stretch>
                      <a:fillRect/>
                    </a:stretch>
                  </pic:blipFill>
                  <pic:spPr>
                    <a:xfrm>
                      <a:off x="0" y="0"/>
                      <a:ext cx="2798986" cy="6057900"/>
                    </a:xfrm>
                    <a:prstGeom prst="rect">
                      <a:avLst/>
                    </a:prstGeom>
                  </pic:spPr>
                </pic:pic>
              </a:graphicData>
            </a:graphic>
          </wp:inline>
        </w:drawing>
      </w:r>
    </w:p>
    <w:p w:rsidR="25B3B40C" w:rsidP="65DE7930" w:rsidRDefault="25B3B40C" w14:paraId="2F717644" w14:textId="302636ED">
      <w:pPr>
        <w:pStyle w:val="Ttulo2"/>
        <w:rPr>
          <w:sz w:val="24"/>
          <w:szCs w:val="24"/>
        </w:rPr>
      </w:pPr>
      <w:r w:rsidRPr="65DE7930">
        <w:rPr>
          <w:sz w:val="24"/>
          <w:szCs w:val="24"/>
        </w:rPr>
        <w:t>4</w:t>
      </w:r>
      <w:r>
        <w:tab/>
      </w:r>
      <w:r w:rsidRPr="65DE7930" w:rsidR="00CC1011">
        <w:rPr>
          <w:sz w:val="24"/>
          <w:szCs w:val="24"/>
        </w:rPr>
        <w:t>Conclusiones</w:t>
      </w:r>
    </w:p>
    <w:p w:rsidR="65DE7930" w:rsidP="65DE7930" w:rsidRDefault="65DE7930" w14:paraId="3D0402C9" w14:textId="287DF2EF">
      <w:pPr>
        <w:ind w:firstLine="0"/>
      </w:pPr>
    </w:p>
    <w:p w:rsidR="00904589" w:rsidP="00904589" w:rsidRDefault="64338135" w14:paraId="3DD42B93" w14:textId="20242383">
      <w:r>
        <w:t>Tras analizar muchas técnicas biométricas, desde el reconocimiento facial hasta el reconocimiento de huellas dactilares, se concluye que la biometría es poderosa y versátil para identificar y autenticar individuos.</w:t>
      </w:r>
    </w:p>
    <w:p w:rsidR="00904589" w:rsidP="00904589" w:rsidRDefault="00904589" w14:paraId="44EAFD9C" w14:textId="77777777"/>
    <w:p w:rsidR="00904589" w:rsidP="00904589" w:rsidRDefault="00904589" w14:paraId="012EA2F4" w14:textId="77777777">
      <w:r>
        <w:t>La conclusión principal de esta investigación es que la combinación de múltiples modalidades biométricas puede ofrecer un nivel de precisión y seguridad aún mayor. La diversidad de características biométricas utilizadas garantiza que los sistemas sean más robustos frente a intentos de fraude o falsificación. Además, el uso de múltiples modalidades puede ayudar a mitigar las limitaciones inherentes de cada método individual, como la sensibilidad a cambios ambientales o la variabilidad intraclase.</w:t>
      </w:r>
    </w:p>
    <w:p w:rsidR="00904589" w:rsidP="00904589" w:rsidRDefault="00904589" w14:paraId="4B94D5A5" w14:textId="77777777"/>
    <w:p w:rsidR="00904589" w:rsidP="00904589" w:rsidRDefault="00904589" w14:paraId="7D0742C4" w14:textId="77777777">
      <w:r>
        <w:t>Por otro lado, es crucial abordar las preocupaciones éticas y de privacidad asociadas con la implementación de sistemas biométricos. La recopilación y el almacenamiento de datos biométricos plantean desafíos en términos de protección de la privacidad y el potencial para un uso indebido de la información personal. Es necesario implementar medidas sólidas de seguridad y regulaciones adecuadas para garantizar que la información biométrica de los individuos se maneje de manera ética y responsable.</w:t>
      </w:r>
    </w:p>
    <w:p w:rsidR="00904589" w:rsidP="00904589" w:rsidRDefault="00904589" w14:paraId="3DEEC669" w14:textId="77777777"/>
    <w:p w:rsidRPr="003C75B3" w:rsidR="00CC1011" w:rsidP="00904589" w:rsidRDefault="00904589" w14:paraId="3EE10EE7" w14:textId="2D874EE0">
      <w:r>
        <w:t xml:space="preserve">La investigación sobre biometría ha demostrado su eficacia como una herramienta poderosa para la identificación y autenticación de individuos. </w:t>
      </w:r>
      <w:r w:rsidR="4D7731FE">
        <w:t>Su implementación debe considerarse cuidadosamente, considerando la precisión y la seguridad y las consideraciones éticas y de privacidad.</w:t>
      </w:r>
    </w:p>
    <w:p w:rsidRPr="003C75B3" w:rsidR="00CC1011" w:rsidP="00CC1011" w:rsidRDefault="00CC1011" w14:paraId="3656B9AB" w14:textId="77777777"/>
    <w:p w:rsidRPr="003C75B3" w:rsidR="00CC1011" w:rsidP="00CC1011" w:rsidRDefault="00CC1011" w14:paraId="45FB0818" w14:textId="77777777"/>
    <w:p w:rsidR="26FC06DE" w:rsidP="10B4AFD6" w:rsidRDefault="26FC06DE" w14:paraId="14AEC7BD" w14:textId="4DB86F9D">
      <w:r w:rsidRPr="10B4AFD6">
        <w:rPr>
          <w:rFonts w:ascii="Times New Roman" w:hAnsi="Times New Roman" w:eastAsia="Times New Roman"/>
          <w:b/>
          <w:bCs/>
          <w:sz w:val="24"/>
          <w:szCs w:val="24"/>
        </w:rPr>
        <w:t>Referencias</w:t>
      </w:r>
    </w:p>
    <w:p w:rsidR="26FC06DE" w:rsidP="10B4AFD6" w:rsidRDefault="26FC06DE" w14:paraId="51B00FCA" w14:textId="7E818FBE">
      <w:pPr>
        <w:pStyle w:val="Prrafodelista"/>
        <w:numPr>
          <w:ilvl w:val="0"/>
          <w:numId w:val="10"/>
        </w:numPr>
        <w:rPr>
          <w:rFonts w:eastAsia="Times" w:cs="Times"/>
          <w:u w:val="single"/>
        </w:rPr>
      </w:pPr>
      <w:r w:rsidRPr="10B4AFD6">
        <w:rPr>
          <w:rFonts w:eastAsia="Times" w:cs="Times"/>
        </w:rPr>
        <w:t xml:space="preserve">Bodytrak. (s. f.). Guía de dispositivos biométricos para la seguridad. Bodytrak. </w:t>
      </w:r>
      <w:hyperlink r:id="rId32">
        <w:r w:rsidRPr="10B4AFD6">
          <w:rPr>
            <w:rStyle w:val="Hipervnculo"/>
            <w:rFonts w:eastAsia="Times" w:cs="Times"/>
            <w:color w:val="auto"/>
          </w:rPr>
          <w:t>https://bodytrak.co/es/news/guia-de-dispositivos-biometricos-para-la-seguridad/</w:t>
        </w:r>
      </w:hyperlink>
    </w:p>
    <w:p w:rsidR="26FC06DE" w:rsidP="10B4AFD6" w:rsidRDefault="26FC06DE" w14:paraId="1146C391" w14:textId="0AB8C88F">
      <w:pPr>
        <w:pStyle w:val="Prrafodelista"/>
        <w:numPr>
          <w:ilvl w:val="0"/>
          <w:numId w:val="10"/>
        </w:numPr>
        <w:rPr>
          <w:rFonts w:eastAsia="Times" w:cs="Times"/>
          <w:u w:val="single"/>
        </w:rPr>
      </w:pPr>
      <w:r w:rsidRPr="10B4AFD6">
        <w:rPr>
          <w:rFonts w:eastAsia="Times" w:cs="Times"/>
        </w:rPr>
        <w:t xml:space="preserve">Valdés, S., &amp; Vallejos, S. (2020). Evaluación del rendimiento de un sistema de reconocimiento facial en condiciones desfavorables. Scielo Chile. </w:t>
      </w:r>
      <w:hyperlink r:id="rId33">
        <w:r w:rsidRPr="10B4AFD6">
          <w:rPr>
            <w:rStyle w:val="Hipervnculo"/>
            <w:rFonts w:eastAsia="Times" w:cs="Times"/>
            <w:color w:val="auto"/>
          </w:rPr>
          <w:t>http://www.scielo.cl/scielo.php?script=sci_arttext&amp;pid=S1726-569X2020000100043</w:t>
        </w:r>
      </w:hyperlink>
    </w:p>
    <w:p w:rsidR="26FC06DE" w:rsidP="10B4AFD6" w:rsidRDefault="26FC06DE" w14:paraId="1872D294" w14:textId="4A8EC6EA">
      <w:pPr>
        <w:pStyle w:val="Prrafodelista"/>
        <w:numPr>
          <w:ilvl w:val="0"/>
          <w:numId w:val="10"/>
        </w:numPr>
        <w:rPr>
          <w:rFonts w:eastAsia="Times" w:cs="Times"/>
          <w:u w:val="single"/>
        </w:rPr>
      </w:pPr>
      <w:r w:rsidRPr="10B4AFD6">
        <w:rPr>
          <w:rFonts w:eastAsia="Times" w:cs="Times"/>
        </w:rPr>
        <w:t xml:space="preserve">Baez, A., &amp; Portilla, V. (2018). Análisis de sistemas de reconocimiento facial en tiempo real. e-Archivo UC3M. </w:t>
      </w:r>
      <w:hyperlink r:id="rId34">
        <w:r w:rsidRPr="10B4AFD6">
          <w:rPr>
            <w:rStyle w:val="Hipervnculo"/>
            <w:rFonts w:eastAsia="Times" w:cs="Times"/>
            <w:color w:val="auto"/>
          </w:rPr>
          <w:t>https://e-archivo.uc3m.es/rest/api/core/bitstreams/3cfaf641-c759-41d5-9e0f-529f9393b9f4/content</w:t>
        </w:r>
      </w:hyperlink>
    </w:p>
    <w:p w:rsidR="26FC06DE" w:rsidP="10B4AFD6" w:rsidRDefault="26FC06DE" w14:paraId="1C152AC0" w14:textId="0A9F8AC6">
      <w:pPr>
        <w:pStyle w:val="Prrafodelista"/>
        <w:numPr>
          <w:ilvl w:val="0"/>
          <w:numId w:val="10"/>
        </w:numPr>
        <w:rPr>
          <w:rFonts w:eastAsia="Times" w:cs="Times"/>
          <w:u w:val="single"/>
          <w:lang w:val="en-US"/>
        </w:rPr>
      </w:pPr>
      <w:r w:rsidRPr="10B4AFD6">
        <w:rPr>
          <w:rFonts w:eastAsia="Times" w:cs="Times"/>
          <w:lang w:val="en-US"/>
        </w:rPr>
        <w:t xml:space="preserve">Thales Group. (s. f.). Reconocimiento facial. Thales Group. </w:t>
      </w:r>
      <w:hyperlink r:id="rId35">
        <w:r w:rsidRPr="10B4AFD6">
          <w:rPr>
            <w:rStyle w:val="Hipervnculo"/>
            <w:rFonts w:eastAsia="Times" w:cs="Times"/>
            <w:color w:val="auto"/>
            <w:lang w:val="en-US"/>
          </w:rPr>
          <w:t>https://www.thalesgroup.com/es/countries/americas/latin-america/dis/gobierno/inspiracion/reconocimiento-facial</w:t>
        </w:r>
      </w:hyperlink>
    </w:p>
    <w:p w:rsidR="26FC06DE" w:rsidP="10B4AFD6" w:rsidRDefault="26FC06DE" w14:paraId="0A6192EA" w14:textId="289716BB">
      <w:pPr>
        <w:pStyle w:val="Prrafodelista"/>
        <w:numPr>
          <w:ilvl w:val="0"/>
          <w:numId w:val="10"/>
        </w:numPr>
        <w:rPr>
          <w:rFonts w:eastAsia="Times" w:cs="Times"/>
        </w:rPr>
      </w:pPr>
      <w:r w:rsidRPr="10B4AFD6">
        <w:rPr>
          <w:rFonts w:eastAsia="Times" w:cs="Times"/>
        </w:rPr>
        <w:t xml:space="preserve">Caldera, J. &amp; Zapico, F. (2009). Identificación facial biométrica. Profesional de la información. </w:t>
      </w:r>
      <w:hyperlink r:id="rId36">
        <w:r w:rsidRPr="10B4AFD6">
          <w:rPr>
            <w:rStyle w:val="Hipervnculo"/>
            <w:rFonts w:eastAsia="Times" w:cs="Times"/>
            <w:color w:val="auto"/>
          </w:rPr>
          <w:t>https://revista.profesionaldelainformacion.com/index.php/EPI/article/view/epi.2009.jul.11/21552</w:t>
        </w:r>
      </w:hyperlink>
      <w:r w:rsidRPr="10B4AFD6">
        <w:rPr>
          <w:rFonts w:eastAsia="Times" w:cs="Times"/>
        </w:rPr>
        <w:t xml:space="preserve"> </w:t>
      </w:r>
    </w:p>
    <w:p w:rsidR="26FC06DE" w:rsidP="10B4AFD6" w:rsidRDefault="26FC06DE" w14:paraId="4062299A" w14:textId="79C92379">
      <w:pPr>
        <w:pStyle w:val="Prrafodelista"/>
        <w:numPr>
          <w:ilvl w:val="0"/>
          <w:numId w:val="10"/>
        </w:numPr>
        <w:rPr>
          <w:rFonts w:eastAsia="Times" w:cs="Times"/>
        </w:rPr>
      </w:pPr>
      <w:r w:rsidRPr="10B4AFD6">
        <w:rPr>
          <w:rFonts w:eastAsia="Times" w:cs="Times"/>
        </w:rPr>
        <w:t xml:space="preserve">Long, S. &amp; Müller, O. (2007). Verificación biométrica automática de identidad mediante reconocimiento facial. UNL. </w:t>
      </w:r>
      <w:hyperlink r:id="rId37">
        <w:r w:rsidRPr="10B4AFD6">
          <w:rPr>
            <w:rStyle w:val="Hipervnculo"/>
            <w:rFonts w:eastAsia="Times" w:cs="Times"/>
            <w:color w:val="auto"/>
          </w:rPr>
          <w:t>https://sinc.unl.edu.ar/sinc-publications/2007/LMM07/sinc_LMM07.pdf</w:t>
        </w:r>
      </w:hyperlink>
    </w:p>
    <w:p w:rsidR="26FC06DE" w:rsidP="10B4AFD6" w:rsidRDefault="26FC06DE" w14:paraId="5CA9BDF0" w14:textId="48D50919">
      <w:pPr>
        <w:pStyle w:val="Prrafodelista"/>
        <w:numPr>
          <w:ilvl w:val="0"/>
          <w:numId w:val="10"/>
        </w:numPr>
        <w:rPr>
          <w:rFonts w:eastAsia="Times" w:cs="Times"/>
        </w:rPr>
      </w:pPr>
      <w:r w:rsidRPr="65DE7930">
        <w:rPr>
          <w:rFonts w:eastAsia="Times" w:cs="Times"/>
        </w:rPr>
        <w:t xml:space="preserve">Arguello, H. (2011). Recognition Systems Based on the Facial Imagen. Revista Avances en Sistemas e Informática, 7-13. Obtenido de Researchgate: </w:t>
      </w:r>
      <w:hyperlink r:id="rId38">
        <w:r w:rsidRPr="65DE7930">
          <w:rPr>
            <w:rStyle w:val="Hipervnculo"/>
            <w:rFonts w:eastAsia="Times" w:cs="Times"/>
            <w:color w:val="auto"/>
          </w:rPr>
          <w:t>https://www.researchgate.net/</w:t>
        </w:r>
      </w:hyperlink>
      <w:r w:rsidRPr="65DE7930">
        <w:rPr>
          <w:rFonts w:eastAsia="Times" w:cs="Times"/>
        </w:rPr>
        <w:t xml:space="preserve"> publication/267296150_Sistemas_ de_reconocimiento_basados_en_la_ imagen_facial_Recognition_systems_ based_on_the_facial_image</w:t>
      </w:r>
    </w:p>
    <w:p w:rsidR="26FC06DE" w:rsidP="10B4AFD6" w:rsidRDefault="26FC06DE" w14:paraId="3F004ECC" w14:textId="1A42B0E0">
      <w:pPr>
        <w:pStyle w:val="Prrafodelista"/>
        <w:numPr>
          <w:ilvl w:val="0"/>
          <w:numId w:val="10"/>
        </w:numPr>
        <w:rPr>
          <w:rFonts w:eastAsia="Times" w:cs="Times"/>
          <w:lang w:val="en-US"/>
        </w:rPr>
      </w:pPr>
      <w:r w:rsidRPr="10B4AFD6">
        <w:rPr>
          <w:rFonts w:eastAsia="Times" w:cs="Times"/>
          <w:lang w:val="en-US"/>
        </w:rPr>
        <w:t xml:space="preserve">Hernández, R. G. (2010). upcommons. Obtenido de upcommons: </w:t>
      </w:r>
      <w:hyperlink r:id="rId39">
        <w:r w:rsidRPr="10B4AFD6">
          <w:rPr>
            <w:rStyle w:val="Hipervnculo"/>
            <w:rFonts w:eastAsia="Times" w:cs="Times"/>
            <w:color w:val="auto"/>
            <w:lang w:val="en-US"/>
          </w:rPr>
          <w:t>http://upcommons.upc</w:t>
        </w:r>
      </w:hyperlink>
      <w:r w:rsidRPr="10B4AFD6">
        <w:rPr>
          <w:rFonts w:eastAsia="Times" w:cs="Times"/>
          <w:lang w:val="en-US"/>
        </w:rPr>
        <w:t>. edu/bitstream/handle/2099.1/9782/ PFC_RogerGimeno.pdf?sequence=1</w:t>
      </w:r>
    </w:p>
    <w:p w:rsidR="26FC06DE" w:rsidP="10B4AFD6" w:rsidRDefault="26FC06DE" w14:paraId="08C35F90" w14:textId="341BC8BD">
      <w:pPr>
        <w:pStyle w:val="Prrafodelista"/>
        <w:numPr>
          <w:ilvl w:val="0"/>
          <w:numId w:val="10"/>
        </w:numPr>
        <w:rPr>
          <w:rFonts w:eastAsia="Times" w:cs="Times"/>
          <w:lang w:val="en-US"/>
        </w:rPr>
      </w:pPr>
      <w:r w:rsidRPr="10B4AFD6">
        <w:rPr>
          <w:rFonts w:eastAsia="Times" w:cs="Times"/>
          <w:lang w:val="en-US"/>
        </w:rPr>
        <w:t xml:space="preserve">Raschka, S. (2014). sebastianraschka. Obtenido de sebastianraschka: </w:t>
      </w:r>
      <w:hyperlink>
        <w:r w:rsidRPr="10B4AFD6">
          <w:rPr>
            <w:rStyle w:val="Hipervnculo"/>
            <w:rFonts w:eastAsia="Times" w:cs="Times"/>
            <w:color w:val="auto"/>
            <w:lang w:val="en-US"/>
          </w:rPr>
          <w:t>http://</w:t>
        </w:r>
      </w:hyperlink>
      <w:r w:rsidRPr="10B4AFD6">
        <w:rPr>
          <w:rFonts w:eastAsia="Times" w:cs="Times"/>
          <w:lang w:val="en-US"/>
        </w:rPr>
        <w:t xml:space="preserve"> sebastianraschka.com/Articles/2014_ python_lda.html</w:t>
      </w:r>
    </w:p>
    <w:p w:rsidR="26FC06DE" w:rsidP="10B4AFD6" w:rsidRDefault="26FC06DE" w14:paraId="48AF8747" w14:textId="6C8914B1">
      <w:pPr>
        <w:pStyle w:val="Prrafodelista"/>
        <w:numPr>
          <w:ilvl w:val="0"/>
          <w:numId w:val="10"/>
        </w:numPr>
        <w:rPr>
          <w:rFonts w:eastAsia="Times" w:cs="Times"/>
        </w:rPr>
      </w:pPr>
      <w:r w:rsidRPr="10B4AFD6">
        <w:rPr>
          <w:rFonts w:eastAsia="Times" w:cs="Times"/>
        </w:rPr>
        <w:t xml:space="preserve">Niyogi, X. É. (2002). CiteSeer. Obtenido de CiteSeer: </w:t>
      </w:r>
      <w:hyperlink r:id="rId40">
        <w:r w:rsidRPr="10B4AFD6">
          <w:rPr>
            <w:rStyle w:val="Hipervnculo"/>
            <w:rFonts w:eastAsia="Times" w:cs="Times"/>
            <w:color w:val="auto"/>
          </w:rPr>
          <w:t>http://www.cad.zju.edu.cn/</w:t>
        </w:r>
      </w:hyperlink>
      <w:r w:rsidRPr="10B4AFD6">
        <w:rPr>
          <w:rFonts w:eastAsia="Times" w:cs="Times"/>
        </w:rPr>
        <w:t xml:space="preserve"> home/xiaofeihe/LPP.html</w:t>
      </w:r>
    </w:p>
    <w:p w:rsidR="26FC06DE" w:rsidP="10B4AFD6" w:rsidRDefault="26FC06DE" w14:paraId="28B13979" w14:textId="1867A5D3">
      <w:pPr>
        <w:pStyle w:val="Prrafodelista"/>
        <w:numPr>
          <w:ilvl w:val="0"/>
          <w:numId w:val="10"/>
        </w:numPr>
        <w:rPr>
          <w:rFonts w:eastAsia="Times" w:cs="Times"/>
        </w:rPr>
      </w:pPr>
      <w:r w:rsidRPr="10B4AFD6">
        <w:rPr>
          <w:rFonts w:eastAsia="Times" w:cs="Times"/>
        </w:rPr>
        <w:t>Carrero, &amp; et al. (2010). Obtenido de ehttp:// reconocimientofacial123.blogspot. com/2015/11/ventajas-y-desventajas. html</w:t>
      </w:r>
    </w:p>
    <w:p w:rsidR="26FC06DE" w:rsidP="10B4AFD6" w:rsidRDefault="26FC06DE" w14:paraId="76B9B4EE" w14:textId="7E6A9BA9">
      <w:pPr>
        <w:pStyle w:val="Prrafodelista"/>
        <w:numPr>
          <w:ilvl w:val="0"/>
          <w:numId w:val="10"/>
        </w:numPr>
        <w:rPr>
          <w:rFonts w:eastAsia="Times" w:cs="Times"/>
          <w:u w:val="single"/>
        </w:rPr>
      </w:pPr>
      <w:r w:rsidRPr="10B4AFD6">
        <w:rPr>
          <w:rFonts w:eastAsia="Times" w:cs="Times"/>
        </w:rPr>
        <w:t xml:space="preserve">Montalva, P. B. (2023). Comparativa del rendimiento de algoritmos de reconocimiento facial en condiciones de iluminación variable. Scielo Chile. </w:t>
      </w:r>
      <w:hyperlink r:id="rId41">
        <w:r w:rsidRPr="10B4AFD6">
          <w:rPr>
            <w:rStyle w:val="Hipervnculo"/>
            <w:rFonts w:eastAsia="Times" w:cs="Times"/>
            <w:color w:val="auto"/>
          </w:rPr>
          <w:t>https://www.scielo.cl/scielo.php?script=sci_arttext&amp;pid=S0718-00122023000100003&amp;lng=en&amp;tlng=es</w:t>
        </w:r>
      </w:hyperlink>
    </w:p>
    <w:p w:rsidR="26FC06DE" w:rsidP="10B4AFD6" w:rsidRDefault="26FC06DE" w14:paraId="2FBFD6F2" w14:textId="1F5C9804">
      <w:pPr>
        <w:pStyle w:val="Prrafodelista"/>
        <w:numPr>
          <w:ilvl w:val="0"/>
          <w:numId w:val="10"/>
        </w:numPr>
        <w:rPr>
          <w:rFonts w:eastAsia="Times" w:cs="Times"/>
        </w:rPr>
      </w:pPr>
      <w:r w:rsidRPr="10B4AFD6">
        <w:rPr>
          <w:rFonts w:eastAsia="Times" w:cs="Times"/>
        </w:rPr>
        <w:t xml:space="preserve">Ortigoza, J. M., &amp; Mariano, M. R. (2019). Estudio de la privacidad en sistemas biométricos: Caso de estudio reconocimiento facial. Redalyc. </w:t>
      </w:r>
      <w:hyperlink r:id="rId42">
        <w:r w:rsidRPr="10B4AFD6">
          <w:rPr>
            <w:rStyle w:val="Hipervnculo"/>
            <w:rFonts w:eastAsia="Times" w:cs="Times"/>
            <w:color w:val="auto"/>
          </w:rPr>
          <w:t>https://www.redalyc.org/articulo.oa?id=84920977016</w:t>
        </w:r>
      </w:hyperlink>
    </w:p>
    <w:p w:rsidR="26FC06DE" w:rsidP="10B4AFD6" w:rsidRDefault="26FC06DE" w14:paraId="058302E5" w14:textId="5C68775B">
      <w:pPr>
        <w:pStyle w:val="Prrafodelista"/>
        <w:numPr>
          <w:ilvl w:val="0"/>
          <w:numId w:val="10"/>
        </w:numPr>
        <w:rPr>
          <w:rFonts w:eastAsia="Times" w:cs="Times"/>
          <w:u w:val="single"/>
        </w:rPr>
      </w:pPr>
      <w:r w:rsidRPr="10B4AFD6">
        <w:rPr>
          <w:rFonts w:eastAsia="Times" w:cs="Times"/>
        </w:rPr>
        <w:t xml:space="preserve">Pascual, J. (2010). Uso de la firma manuscrita dinámica para el reconocimiento biométrico de personas en escenarios prácticos. Universidad de Valladolid. </w:t>
      </w:r>
      <w:hyperlink r:id="rId43">
        <w:r w:rsidRPr="10B4AFD6">
          <w:rPr>
            <w:rStyle w:val="Hipervnculo"/>
            <w:rFonts w:eastAsia="Times" w:cs="Times"/>
            <w:color w:val="auto"/>
          </w:rPr>
          <w:t>https://uvadoc.uva.es/bitstream/handle/10324/130/TESIS52-100223.pdf?sequence=1&amp;isAllowed=y</w:t>
        </w:r>
      </w:hyperlink>
    </w:p>
    <w:p w:rsidR="26FC06DE" w:rsidP="10B4AFD6" w:rsidRDefault="26FC06DE" w14:paraId="6BAF0C5D" w14:textId="0E9B3F08">
      <w:pPr>
        <w:pStyle w:val="Prrafodelista"/>
        <w:numPr>
          <w:ilvl w:val="0"/>
          <w:numId w:val="10"/>
        </w:numPr>
        <w:rPr>
          <w:rFonts w:eastAsia="Times" w:cs="Times"/>
          <w:u w:val="single"/>
        </w:rPr>
      </w:pPr>
      <w:r w:rsidRPr="15A30482">
        <w:rPr>
          <w:rFonts w:eastAsia="Times" w:cs="Times"/>
        </w:rPr>
        <w:t xml:space="preserve">Suárez, D., Herrera, E. C., &amp; Riverón, E. M. (2007). La firma como un método biométrico de identificación. IPN, </w:t>
      </w:r>
      <w:hyperlink r:id="rId44">
        <w:r w:rsidRPr="15A30482">
          <w:rPr>
            <w:rStyle w:val="Hipervnculo"/>
            <w:rFonts w:eastAsia="Times" w:cs="Times"/>
            <w:color w:val="auto"/>
          </w:rPr>
          <w:t>https://www.repositoriodigital.ipn.mx/bitstream/123456789/8502/1/Azul231_original.pdf</w:t>
        </w:r>
      </w:hyperlink>
    </w:p>
    <w:p w:rsidR="645BF8A3" w:rsidP="15A30482" w:rsidRDefault="645BF8A3" w14:paraId="0507CA46" w14:textId="0343314D">
      <w:pPr>
        <w:pStyle w:val="Prrafodelista"/>
        <w:numPr>
          <w:ilvl w:val="0"/>
          <w:numId w:val="10"/>
        </w:numPr>
        <w:rPr>
          <w:rFonts w:eastAsia="Times" w:cs="Times"/>
          <w:u w:val="single"/>
        </w:rPr>
      </w:pPr>
      <w:r w:rsidRPr="15A30482">
        <w:rPr>
          <w:rFonts w:eastAsia="Times" w:cs="Times"/>
          <w:u w:val="single"/>
        </w:rPr>
        <w:t>esolva.com. (s. f.). ESOLVA.COM PROYECTO Reconocimiento y verificaci</w:t>
      </w:r>
      <w:r w:rsidRPr="15A30482" w:rsidR="3A93C345">
        <w:rPr>
          <w:rFonts w:eastAsia="Times" w:cs="Times"/>
          <w:u w:val="single"/>
        </w:rPr>
        <w:t>o</w:t>
      </w:r>
      <w:r w:rsidRPr="15A30482">
        <w:rPr>
          <w:rFonts w:eastAsia="Times" w:cs="Times"/>
          <w:u w:val="single"/>
        </w:rPr>
        <w:t>n de firmas manuscritas off-line. http://www.esolva.com/firmas/index_memoria.html</w:t>
      </w:r>
    </w:p>
    <w:p w:rsidR="26FC06DE" w:rsidP="10B4AFD6" w:rsidRDefault="26FC06DE" w14:paraId="07C0C34A" w14:textId="3D94C63E">
      <w:pPr>
        <w:pStyle w:val="Prrafodelista"/>
        <w:numPr>
          <w:ilvl w:val="0"/>
          <w:numId w:val="10"/>
        </w:numPr>
        <w:rPr>
          <w:rFonts w:eastAsia="Times" w:cs="Times"/>
          <w:u w:val="single"/>
        </w:rPr>
      </w:pPr>
      <w:r w:rsidRPr="15A30482">
        <w:rPr>
          <w:rFonts w:eastAsia="Times" w:cs="Times"/>
        </w:rPr>
        <w:t xml:space="preserve">Barrios, K., López, J., Mendieta, S., Benavides, R., &amp; Sáez, Y. (2018). Sistema de reconocimiento de voz: un enlace en la comunicación hombre-máquina. Revista de iniciación científica. </w:t>
      </w:r>
      <w:hyperlink r:id="rId45">
        <w:r w:rsidRPr="15A30482">
          <w:rPr>
            <w:rStyle w:val="Hipervnculo"/>
            <w:rFonts w:eastAsia="Times" w:cs="Times"/>
            <w:color w:val="auto"/>
          </w:rPr>
          <w:t>https://d1wqtxts1xzle7.cloudfront.net/58994517/1827-Texto_del_articulo-8766-1-10-20180623_120190422-21930-1o1mjh3-libre.pdf?1555993051=&amp;response-content-disposition=inline%3B+filename%3DSistema_de_reconocimiento_de_voz_un_enla.pdf&amp;Expires=1713485548&amp;Signature=BLD16-i2Kbn5i~N1N2NjTSl4AgYH4KWHikHWHGhtsnqsi5edtwSj-D--iRszA8ozbY~Uy9~9jcDPzOYTLBdGjGPAcE~PqE0SRM~Ptlt3WB~Sg94EwJyrdQQn08cV70aZoAmDJvXBEYvXBAAajPFP5fWacbI4iekvu9nZ6VD5LVlP0AScMNqddIEAXVeWZJFKS9aObUzZrdzlftyOqYlNoqY7r-</w:t>
        </w:r>
        <w:r w:rsidRPr="15A30482">
          <w:rPr>
            <w:rStyle w:val="Hipervnculo"/>
            <w:rFonts w:eastAsia="Times" w:cs="Times"/>
            <w:color w:val="auto"/>
          </w:rPr>
          <w:t>yDtehn9cLwvqj0eEuIvwgP00RPohnS2Qz-65aRxL4Obpexn~L2nIZfd56lIeDPVSvD~S4jxTLgWpnoyHiGb~8qWV1BdufLhJpuJVipIWfVawe7fYoPlMoR50ojkA__&amp;Key-Pair-Id=APKAJLOHF5GGSLRBV4ZA</w:t>
        </w:r>
      </w:hyperlink>
    </w:p>
    <w:p w:rsidR="26FC06DE" w:rsidP="10B4AFD6" w:rsidRDefault="26FC06DE" w14:paraId="13FCE76D" w14:textId="014128E1">
      <w:pPr>
        <w:pStyle w:val="Prrafodelista"/>
        <w:numPr>
          <w:ilvl w:val="0"/>
          <w:numId w:val="10"/>
        </w:numPr>
        <w:rPr>
          <w:rFonts w:eastAsia="Times" w:cs="Times"/>
        </w:rPr>
      </w:pPr>
      <w:r w:rsidRPr="15A30482">
        <w:rPr>
          <w:rFonts w:eastAsia="Times" w:cs="Times"/>
        </w:rPr>
        <w:t xml:space="preserve">Tutorial biometría, [En línea] disponible en: </w:t>
      </w:r>
      <w:hyperlink r:id="rId46">
        <w:r w:rsidRPr="15A30482">
          <w:rPr>
            <w:rStyle w:val="Hipervnculo"/>
            <w:rFonts w:eastAsia="Times" w:cs="Times"/>
            <w:color w:val="auto"/>
          </w:rPr>
          <w:t>http://tutorial-biometria.galeon.com/pages/sistemas.html</w:t>
        </w:r>
      </w:hyperlink>
      <w:r w:rsidRPr="15A30482">
        <w:rPr>
          <w:rFonts w:eastAsia="Times" w:cs="Times"/>
        </w:rPr>
        <w:t xml:space="preserve"> (Consultado el 3 de noviembre de 2010)</w:t>
      </w:r>
    </w:p>
    <w:p w:rsidR="510A529D" w:rsidP="15A30482" w:rsidRDefault="510A529D" w14:paraId="573FB782" w14:textId="2D119021">
      <w:pPr>
        <w:pStyle w:val="Prrafodelista"/>
        <w:numPr>
          <w:ilvl w:val="0"/>
          <w:numId w:val="10"/>
        </w:numPr>
        <w:rPr>
          <w:rFonts w:eastAsia="Times" w:cs="Times"/>
        </w:rPr>
      </w:pPr>
      <w:r w:rsidRPr="15A30482">
        <w:rPr>
          <w:rFonts w:eastAsia="Times" w:cs="Times"/>
        </w:rPr>
        <w:t>Reconocimiento de voz: desde cero. (2019, 18 mayo). Víctor Noriega. https://victornoriega.github.io/reconocimiento-voz/</w:t>
      </w:r>
    </w:p>
    <w:p w:rsidR="26FC06DE" w:rsidP="10B4AFD6" w:rsidRDefault="26FC06DE" w14:paraId="2EDA84C9" w14:textId="30996737">
      <w:pPr>
        <w:pStyle w:val="Prrafodelista"/>
        <w:numPr>
          <w:ilvl w:val="0"/>
          <w:numId w:val="10"/>
        </w:numPr>
        <w:rPr>
          <w:rFonts w:eastAsia="Times" w:cs="Times"/>
          <w:u w:val="single"/>
        </w:rPr>
      </w:pPr>
      <w:r w:rsidRPr="15A30482">
        <w:rPr>
          <w:rFonts w:eastAsia="Times" w:cs="Times"/>
        </w:rPr>
        <w:t xml:space="preserve">Carrasco, M. A., Portugal, R., &amp; Peralta, B. (2006). Reconocimiento biométrico de audio y rostro: un sistema viable de identificación. Pontificia Universidad Católica de Chile Departamento de Ciencia de la Computación. </w:t>
      </w:r>
      <w:hyperlink r:id="rId47">
        <w:r w:rsidRPr="15A30482">
          <w:rPr>
            <w:rStyle w:val="Hipervnculo"/>
            <w:rFonts w:eastAsia="Times" w:cs="Times"/>
            <w:color w:val="auto"/>
          </w:rPr>
          <w:t>http://www.vizzion.cl/files/ACCA_biometria_final.pdf</w:t>
        </w:r>
      </w:hyperlink>
      <w:r w:rsidRPr="15A30482">
        <w:rPr>
          <w:rFonts w:eastAsia="Times" w:cs="Times"/>
          <w:u w:val="single"/>
        </w:rPr>
        <w:t xml:space="preserve"> </w:t>
      </w:r>
    </w:p>
    <w:p w:rsidR="26FC06DE" w:rsidP="10B4AFD6" w:rsidRDefault="26FC06DE" w14:paraId="719BB81F" w14:textId="40AD601D">
      <w:pPr>
        <w:pStyle w:val="Prrafodelista"/>
        <w:numPr>
          <w:ilvl w:val="0"/>
          <w:numId w:val="10"/>
        </w:numPr>
        <w:rPr>
          <w:rFonts w:eastAsia="Times" w:cs="Times"/>
          <w:u w:val="single"/>
        </w:rPr>
      </w:pPr>
      <w:r w:rsidRPr="15A30482">
        <w:rPr>
          <w:rFonts w:eastAsia="Times" w:cs="Times"/>
        </w:rPr>
        <w:t xml:space="preserve">Vargas, A. (2013). Sistema biométrico de reconocimiento de huella dactilar en control de acceso de entrada y salida. UMNG. </w:t>
      </w:r>
      <w:hyperlink r:id="rId48">
        <w:r w:rsidRPr="15A30482">
          <w:rPr>
            <w:rStyle w:val="Hipervnculo"/>
            <w:rFonts w:eastAsia="Times" w:cs="Times"/>
            <w:color w:val="auto"/>
          </w:rPr>
          <w:t>https://repository.unimilitar.edu.co/</w:t>
        </w:r>
      </w:hyperlink>
    </w:p>
    <w:p w:rsidR="26FC06DE" w:rsidP="10B4AFD6" w:rsidRDefault="26FC06DE" w14:paraId="4D269DE4" w14:textId="6B73A23C">
      <w:pPr>
        <w:pStyle w:val="Prrafodelista"/>
        <w:numPr>
          <w:ilvl w:val="0"/>
          <w:numId w:val="10"/>
        </w:numPr>
        <w:rPr>
          <w:rFonts w:eastAsia="Times" w:cs="Times"/>
          <w:u w:val="single"/>
        </w:rPr>
      </w:pPr>
      <w:r w:rsidRPr="15A30482">
        <w:rPr>
          <w:rFonts w:eastAsia="Times" w:cs="Times"/>
        </w:rPr>
        <w:t xml:space="preserve">Pusiol, G. (2007). Sistema de verificación de huellas digitales. Repositorio Digital UNC. </w:t>
      </w:r>
      <w:hyperlink r:id="rId49">
        <w:r w:rsidRPr="15A30482">
          <w:rPr>
            <w:rStyle w:val="Hipervnculo"/>
            <w:rFonts w:eastAsia="Times" w:cs="Times"/>
            <w:color w:val="auto"/>
          </w:rPr>
          <w:t>https://rdu.unc.edu.ar/bitstream/handle/11086/12/14436.pdf?sequence=1&amp;isAllowed=y</w:t>
        </w:r>
      </w:hyperlink>
    </w:p>
    <w:p w:rsidR="26FC06DE" w:rsidP="10B4AFD6" w:rsidRDefault="26FC06DE" w14:paraId="4D6AE9E4" w14:textId="46C04D06">
      <w:pPr>
        <w:pStyle w:val="Prrafodelista"/>
        <w:numPr>
          <w:ilvl w:val="0"/>
          <w:numId w:val="10"/>
        </w:numPr>
        <w:rPr>
          <w:rFonts w:eastAsia="Times" w:cs="Times"/>
          <w:u w:val="single"/>
        </w:rPr>
      </w:pPr>
      <w:r w:rsidRPr="15A30482">
        <w:rPr>
          <w:rFonts w:eastAsia="Times" w:cs="Times"/>
        </w:rPr>
        <w:t xml:space="preserve">Beisner, A. (2010). Ataques tipo side-channel a sistemas biométricos de reconocimiento de huella dactilar. Universidad Autónoma de Madrid. </w:t>
      </w:r>
      <w:hyperlink r:id="rId50">
        <w:r w:rsidRPr="15A30482">
          <w:rPr>
            <w:rStyle w:val="Hipervnculo"/>
            <w:rFonts w:eastAsia="Times" w:cs="Times"/>
            <w:color w:val="auto"/>
          </w:rPr>
          <w:t>http://arantxa.ii.uam.es/~jms/pfcsteleco/lecturas/20100426AliciaBeisnerMunoz.pdf</w:t>
        </w:r>
      </w:hyperlink>
    </w:p>
    <w:p w:rsidR="26FC06DE" w:rsidP="10B4AFD6" w:rsidRDefault="26FC06DE" w14:paraId="05D37345" w14:textId="0C24CB5B">
      <w:pPr>
        <w:pStyle w:val="Prrafodelista"/>
        <w:numPr>
          <w:ilvl w:val="0"/>
          <w:numId w:val="10"/>
        </w:numPr>
        <w:rPr>
          <w:rFonts w:eastAsia="Times" w:cs="Times"/>
          <w:u w:val="single"/>
        </w:rPr>
      </w:pPr>
      <w:r w:rsidRPr="15A30482">
        <w:rPr>
          <w:rFonts w:eastAsia="Times" w:cs="Times"/>
        </w:rPr>
        <w:t xml:space="preserve">García, M &amp; Ramírez, A. (2012). Avances en el reconocimiento del iris: perspectivas y oportunidades en la investigación de algoritmos biométricos. Scielo. </w:t>
      </w:r>
      <w:hyperlink r:id="rId51">
        <w:r w:rsidRPr="15A30482">
          <w:rPr>
            <w:rStyle w:val="Hipervnculo"/>
            <w:rFonts w:eastAsia="Times" w:cs="Times"/>
            <w:color w:val="auto"/>
          </w:rPr>
          <w:t>https://www.scielo.org.mx/pdf/cys/v16n3/v16n3a2.pdf</w:t>
        </w:r>
      </w:hyperlink>
    </w:p>
    <w:p w:rsidR="26FC06DE" w:rsidP="10B4AFD6" w:rsidRDefault="26FC06DE" w14:paraId="4DD5368D" w14:textId="74C23150">
      <w:pPr>
        <w:pStyle w:val="Prrafodelista"/>
        <w:numPr>
          <w:ilvl w:val="0"/>
          <w:numId w:val="10"/>
        </w:numPr>
        <w:rPr>
          <w:rFonts w:eastAsia="Times" w:cs="Times"/>
          <w:lang w:val="en-US"/>
        </w:rPr>
      </w:pPr>
      <w:r w:rsidRPr="15A30482">
        <w:rPr>
          <w:rFonts w:eastAsia="Times" w:cs="Times"/>
          <w:lang w:val="en-US"/>
        </w:rPr>
        <w:t>Subcommittee on Biometrics and Identity Management, “Bio-metrics glossary</w:t>
      </w:r>
      <w:r w:rsidRPr="15A30482" w:rsidR="72A8B3BA">
        <w:rPr>
          <w:rFonts w:eastAsia="Times" w:cs="Times"/>
          <w:lang w:val="en-US"/>
        </w:rPr>
        <w:t>,” National</w:t>
      </w:r>
      <w:r w:rsidRPr="15A30482">
        <w:rPr>
          <w:rFonts w:eastAsia="Times" w:cs="Times"/>
          <w:lang w:val="en-US"/>
        </w:rPr>
        <w:t xml:space="preserve"> Science and Technology </w:t>
      </w:r>
      <w:r w:rsidRPr="15A30482" w:rsidR="00E006E7">
        <w:rPr>
          <w:rFonts w:eastAsia="Times" w:cs="Times"/>
          <w:lang w:val="en-US"/>
        </w:rPr>
        <w:t>Council (</w:t>
      </w:r>
      <w:r w:rsidRPr="15A30482">
        <w:rPr>
          <w:rFonts w:eastAsia="Times" w:cs="Times"/>
          <w:lang w:val="en-US"/>
        </w:rPr>
        <w:t>NSTC), Technical report, September 2006.</w:t>
      </w:r>
    </w:p>
    <w:p w:rsidR="26FC06DE" w:rsidP="10B4AFD6" w:rsidRDefault="26FC06DE" w14:paraId="5C83E8F2" w14:textId="206890CB">
      <w:pPr>
        <w:pStyle w:val="Prrafodelista"/>
        <w:numPr>
          <w:ilvl w:val="0"/>
          <w:numId w:val="10"/>
        </w:numPr>
        <w:rPr>
          <w:rFonts w:eastAsia="Times" w:cs="Times"/>
        </w:rPr>
      </w:pPr>
      <w:r w:rsidRPr="15A30482">
        <w:rPr>
          <w:rFonts w:eastAsia="Times" w:cs="Times"/>
        </w:rPr>
        <w:t xml:space="preserve">Ramírez, E. S., González Fraga, J. Á., López, E. G., &amp; Infante Prieto, S. O. (2013). Reconocimiento Biométrico de la Palma de la Mano Basado en el Promediado de Filtros de Correlación Simples. Difu100ci@, Revista de Difusión Científica, Ingeniería y Tecnologías, 7(2), 71-76. </w:t>
      </w:r>
      <w:hyperlink r:id="rId52">
        <w:r w:rsidRPr="15A30482">
          <w:rPr>
            <w:rStyle w:val="Hipervnculo"/>
            <w:rFonts w:eastAsia="Times" w:cs="Times"/>
            <w:color w:val="auto"/>
          </w:rPr>
          <w:t>http://difu100cia.uaz.edu.mx/index.php/difuciencia/article/view/75</w:t>
        </w:r>
      </w:hyperlink>
    </w:p>
    <w:p w:rsidR="26FC06DE" w:rsidP="10B4AFD6" w:rsidRDefault="26FC06DE" w14:paraId="1CBF33C4" w14:textId="724603C5">
      <w:pPr>
        <w:pStyle w:val="Prrafodelista"/>
        <w:numPr>
          <w:ilvl w:val="0"/>
          <w:numId w:val="10"/>
        </w:numPr>
        <w:rPr>
          <w:rFonts w:eastAsia="Times" w:cs="Times"/>
        </w:rPr>
      </w:pPr>
      <w:r w:rsidRPr="15A30482">
        <w:rPr>
          <w:rFonts w:eastAsia="Times" w:cs="Times"/>
        </w:rPr>
        <w:t>Florian, L. &amp; Carranza, F. (2006). Reconocimiento del Iris. Advanced SourceCode.http://www.advancedsourcecode.com/reconocimientodeliris.pd</w:t>
      </w:r>
    </w:p>
    <w:p w:rsidR="26FC06DE" w:rsidP="10B4AFD6" w:rsidRDefault="26FC06DE" w14:paraId="7383640A" w14:textId="16FE8FE9">
      <w:pPr>
        <w:pStyle w:val="Prrafodelista"/>
        <w:numPr>
          <w:ilvl w:val="0"/>
          <w:numId w:val="10"/>
        </w:numPr>
        <w:rPr>
          <w:rFonts w:eastAsia="Times" w:cs="Times"/>
        </w:rPr>
      </w:pPr>
      <w:r w:rsidRPr="15A30482">
        <w:rPr>
          <w:rFonts w:eastAsia="Times" w:cs="Times"/>
        </w:rPr>
        <w:t>R. Sánchez­Reillo, C. Sánchez­Ávila, A. González­Marcos., Multiresolution Analysis and Geometric Measure for Biometric Identification. Secure Networking ­ CQRE [Secure]'99. Noviembre/Diciembre, 1999. Lecture Notes in Computer Science 1740, pp. 251­258. Springer­Verlag</w:t>
      </w:r>
    </w:p>
    <w:p w:rsidR="26FC06DE" w:rsidP="10B4AFD6" w:rsidRDefault="26FC06DE" w14:paraId="7B58D951" w14:textId="4698EDDC">
      <w:pPr>
        <w:pStyle w:val="Prrafodelista"/>
        <w:numPr>
          <w:ilvl w:val="0"/>
          <w:numId w:val="10"/>
        </w:numPr>
        <w:rPr>
          <w:rFonts w:eastAsia="Times" w:cs="Times"/>
        </w:rPr>
      </w:pPr>
      <w:r w:rsidRPr="15A30482">
        <w:rPr>
          <w:rFonts w:eastAsia="Times" w:cs="Times"/>
        </w:rPr>
        <w:t>Antelo, G. (2007). Patrones de identificación biométrica mediante geometría de la palma de la mano. Repositorio Institucional.</w:t>
      </w:r>
    </w:p>
    <w:p w:rsidR="26FC06DE" w:rsidP="10B4AFD6" w:rsidRDefault="26FC06DE" w14:paraId="3505E7E3" w14:textId="1A979995">
      <w:pPr>
        <w:pStyle w:val="Prrafodelista"/>
        <w:numPr>
          <w:ilvl w:val="0"/>
          <w:numId w:val="10"/>
        </w:numPr>
        <w:rPr>
          <w:rFonts w:eastAsia="Times" w:cs="Times"/>
        </w:rPr>
      </w:pPr>
      <w:r w:rsidRPr="15A30482">
        <w:rPr>
          <w:rFonts w:eastAsia="Times" w:cs="Times"/>
        </w:rPr>
        <w:t xml:space="preserve">Zuleta, I. &amp; Zorro, E. (2015). Sistema de seguridad biométrico basado en el análisis de la geometría de la mano. Unipiloto. </w:t>
      </w:r>
      <w:hyperlink r:id="rId53">
        <w:r w:rsidRPr="15A30482">
          <w:rPr>
            <w:rStyle w:val="Hipervnculo"/>
            <w:rFonts w:eastAsia="Times" w:cs="Times"/>
            <w:color w:val="auto"/>
          </w:rPr>
          <w:t>https://repository.unipiloto.edu.co/bitstream/handle/20.500.12277/1005/Sistema%20de%20seguridad%20biom%c3%a9trico,%20basado%20en%20el%2</w:t>
        </w:r>
        <w:r w:rsidRPr="15A30482">
          <w:rPr>
            <w:rStyle w:val="Hipervnculo"/>
            <w:rFonts w:eastAsia="Times" w:cs="Times"/>
            <w:color w:val="auto"/>
          </w:rPr>
          <w:t>0an%c3%a1lisis%20de%20la%20geometr%c3%ada%20de%20la%20mano.pdf?sequence=1&amp;isAllowed=y</w:t>
        </w:r>
      </w:hyperlink>
      <w:r w:rsidRPr="15A30482">
        <w:rPr>
          <w:rFonts w:eastAsia="Times" w:cs="Times"/>
        </w:rPr>
        <w:t xml:space="preserve"> </w:t>
      </w:r>
    </w:p>
    <w:p w:rsidR="0FA17173" w:rsidP="15A30482" w:rsidRDefault="0FA17173" w14:paraId="50BE7106" w14:textId="73BC1670">
      <w:pPr>
        <w:pStyle w:val="Prrafodelista"/>
        <w:numPr>
          <w:ilvl w:val="0"/>
          <w:numId w:val="10"/>
        </w:numPr>
        <w:rPr>
          <w:rFonts w:eastAsia="Times" w:cs="Times"/>
        </w:rPr>
      </w:pPr>
      <w:r w:rsidRPr="15A30482">
        <w:rPr>
          <w:rFonts w:eastAsia="Times" w:cs="Times"/>
        </w:rPr>
        <w:t>Verificación de la geometría de la mano. (s. f.). https://www.ibiblio.org/pub/linux/docs/LuCaS/Manuales-LuCAS/doc-unixsec/unixsec-html/node120.html[manooooooooooooo]</w:t>
      </w:r>
    </w:p>
    <w:p w:rsidR="26FC06DE" w:rsidP="10B4AFD6" w:rsidRDefault="26FC06DE" w14:paraId="2E1A2025" w14:textId="5860A43C">
      <w:pPr>
        <w:pStyle w:val="Prrafodelista"/>
        <w:numPr>
          <w:ilvl w:val="0"/>
          <w:numId w:val="10"/>
        </w:numPr>
        <w:rPr>
          <w:rFonts w:eastAsia="Times" w:cs="Times"/>
        </w:rPr>
      </w:pPr>
      <w:r w:rsidRPr="15A30482">
        <w:rPr>
          <w:rFonts w:eastAsia="Times" w:cs="Times"/>
        </w:rPr>
        <w:t xml:space="preserve">Instituto Nacional de Economía Social. (2018). Guía de Tecnologías Biométricas Aplicadas a la Ciberseguridad. Transparencia INAES. </w:t>
      </w:r>
      <w:hyperlink r:id="rId54">
        <w:r w:rsidRPr="15A30482">
          <w:rPr>
            <w:rStyle w:val="Hipervnculo"/>
            <w:rFonts w:eastAsia="Times" w:cs="Times"/>
            <w:color w:val="auto"/>
          </w:rPr>
          <w:t>https://transparencia.inaes.gob.mx/doctos/pdf/transparencia/Guias/Gu%C3%ADa_Tecnologias_biometricas_aplicadas_ciberseguridad_metad.pdf</w:t>
        </w:r>
      </w:hyperlink>
    </w:p>
    <w:p w:rsidR="7836DDBD" w:rsidP="15A30482" w:rsidRDefault="7836DDBD" w14:paraId="1EDD2E74" w14:textId="7362E59E">
      <w:pPr>
        <w:pStyle w:val="Prrafodelista"/>
        <w:numPr>
          <w:ilvl w:val="0"/>
          <w:numId w:val="10"/>
        </w:numPr>
        <w:rPr>
          <w:rFonts w:eastAsia="Times" w:cs="Times"/>
        </w:rPr>
      </w:pPr>
      <w:r w:rsidRPr="15A30482">
        <w:rPr>
          <w:rFonts w:eastAsia="Times" w:cs="Times"/>
        </w:rPr>
        <w:t xml:space="preserve">De Investigacion Use, V. (s. f.). Desarrollan un nuevo metodo de identificacion con las venas de la muñeca desde el movil. </w:t>
      </w:r>
      <w:hyperlink r:id="rId55">
        <w:r w:rsidRPr="15A30482">
          <w:rPr>
            <w:rStyle w:val="Hipervnculo"/>
            <w:rFonts w:eastAsia="Times" w:cs="Times"/>
          </w:rPr>
          <w:t>https://investigacion.us.es/noticias/5403</w:t>
        </w:r>
      </w:hyperlink>
    </w:p>
    <w:p w:rsidR="3EB7800B" w:rsidP="15A30482" w:rsidRDefault="3EB7800B" w14:paraId="1CC87603" w14:textId="7B35CBCD">
      <w:pPr>
        <w:pStyle w:val="Prrafodelista"/>
        <w:numPr>
          <w:ilvl w:val="0"/>
          <w:numId w:val="10"/>
        </w:numPr>
        <w:rPr>
          <w:rFonts w:eastAsia="Times" w:cs="Times"/>
          <w:lang w:val="en-US"/>
        </w:rPr>
      </w:pPr>
      <w:r w:rsidRPr="15A30482">
        <w:rPr>
          <w:rFonts w:eastAsia="Times" w:cs="Times"/>
          <w:lang w:val="en-US"/>
        </w:rPr>
        <w:t>Anister. (2023). Vascular biometrics - Is it the future? https://www.anixter.com/es_mx/about-us/news-and-events/news/vascular-biometrics-is-it-the-future.html</w:t>
      </w:r>
    </w:p>
    <w:p w:rsidR="26FC06DE" w:rsidP="15A30482" w:rsidRDefault="75DD60A8" w14:paraId="360BC112" w14:textId="2C419D52">
      <w:pPr>
        <w:pStyle w:val="Prrafodelista"/>
        <w:numPr>
          <w:ilvl w:val="0"/>
          <w:numId w:val="10"/>
        </w:numPr>
        <w:rPr>
          <w:rFonts w:eastAsia="Times" w:cs="Times"/>
        </w:rPr>
      </w:pPr>
      <w:r w:rsidRPr="1FBE6F11">
        <w:rPr>
          <w:rFonts w:eastAsia="Times" w:cs="Times"/>
        </w:rPr>
        <w:t xml:space="preserve">Ruiz Marín, M., Rodríguez Uribe, J. C., &amp; Olivares Morales, J. C. (2009). Una mirada a la biometría. Avances en Sistemas e Informática. </w:t>
      </w:r>
      <w:hyperlink r:id="rId56">
        <w:r w:rsidRPr="1FBE6F11">
          <w:rPr>
            <w:rStyle w:val="Hipervnculo"/>
            <w:rFonts w:eastAsia="Times" w:cs="Times"/>
            <w:color w:val="auto"/>
          </w:rPr>
          <w:t>https://revistas.unal.edu.co/index.php/avances/article/view/20295/21415</w:t>
        </w:r>
      </w:hyperlink>
    </w:p>
    <w:p w:rsidR="0FADE125" w:rsidP="14CF1570" w:rsidRDefault="0FADE125" w14:paraId="49AE3F28" w14:textId="7B8B721D">
      <w:pPr>
        <w:pStyle w:val="Prrafodelista"/>
        <w:ind w:left="935" w:firstLine="0"/>
        <w:rPr>
          <w:rFonts w:eastAsia="Times" w:cs="Times"/>
        </w:rPr>
      </w:pPr>
      <w:r w:rsidRPr="14CF1570" w:rsidR="447AB38B">
        <w:rPr>
          <w:rFonts w:eastAsia="Times" w:cs="Times"/>
        </w:rPr>
        <w:t xml:space="preserve"> </w:t>
      </w:r>
    </w:p>
    <w:p w:rsidR="10B4AFD6" w:rsidP="10B4AFD6" w:rsidRDefault="10B4AFD6" w14:paraId="29BD485C" w14:textId="20C07C36"/>
    <w:p w:rsidR="00FA3DDA" w:rsidP="00FA3DDA" w:rsidRDefault="00FA3DDA" w14:paraId="70DF9E56" w14:textId="77777777">
      <w:pPr>
        <w:pStyle w:val="Prrafodelista"/>
        <w:rPr>
          <w:rStyle w:val="Hipervnculo"/>
          <w:color w:val="auto"/>
          <w:u w:val="none"/>
        </w:rPr>
      </w:pPr>
    </w:p>
    <w:p w:rsidRPr="00CC1011" w:rsidR="00CC1011" w:rsidP="14CF1570" w:rsidRDefault="00CC1011" w14:paraId="463F29E8" w14:textId="41E2CEFC">
      <w:pPr>
        <w:pStyle w:val="Normal"/>
        <w:rPr>
          <w:rStyle w:val="Hipervnculo"/>
          <w:color w:val="auto"/>
          <w:u w:val="none"/>
        </w:rPr>
      </w:pPr>
    </w:p>
    <w:sectPr w:rsidRPr="00CC1011" w:rsidR="00CC1011">
      <w:pgSz w:w="11907" w:h="16840" w:orient="portrait"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Pr="003C75B3" w:rsidR="00634050" w:rsidRDefault="00634050" w14:paraId="657E2997" w14:textId="77777777">
      <w:r w:rsidRPr="003C75B3">
        <w:separator/>
      </w:r>
    </w:p>
  </w:endnote>
  <w:endnote w:type="continuationSeparator" w:id="0">
    <w:p w:rsidRPr="003C75B3" w:rsidR="00634050" w:rsidRDefault="00634050" w14:paraId="2B9BA63C" w14:textId="77777777">
      <w:r w:rsidRPr="003C75B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ms Rmn">
    <w:panose1 w:val="020206030405050203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Arial Unicode MS"/>
    <w:panose1 w:val="02010601000101010101"/>
    <w:charset w:val="88"/>
    <w:family w:val="auto"/>
    <w:notTrueType/>
    <w:pitch w:val="variable"/>
    <w:sig w:usb0="00000000"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Pr="003C75B3" w:rsidR="00634050" w:rsidRDefault="00634050" w14:paraId="0A363273" w14:textId="77777777">
      <w:r w:rsidRPr="003C75B3">
        <w:separator/>
      </w:r>
    </w:p>
  </w:footnote>
  <w:footnote w:type="continuationSeparator" w:id="0">
    <w:p w:rsidRPr="003C75B3" w:rsidR="00634050" w:rsidRDefault="00634050" w14:paraId="3D37F528" w14:textId="77777777">
      <w:r w:rsidRPr="003C75B3">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jzMBB8RMnVRX3S" int2:id="asENwLif">
      <int2:state int2:type="AugLoop_Text_Critique" int2:value="Rejected"/>
    </int2:textHash>
    <int2:textHash int2:hashCode="v7r4stHN+Sv4OF" int2:id="fPaxJgJc">
      <int2:state int2:type="AugLoop_Text_Critique" int2:value="Rejected"/>
    </int2:textHash>
    <int2:textHash int2:hashCode="h5zXPIGp+zUdIM" int2:id="BhRGKVJb">
      <int2:state int2:type="AugLoop_Text_Critique" int2:value="Rejected"/>
    </int2:textHash>
    <int2:textHash int2:hashCode="Ur1w8LKENY0FC4" int2:id="jxjABrNi">
      <int2:state int2:type="AugLoop_Text_Critique" int2:value="Rejected"/>
    </int2:textHash>
    <int2:textHash int2:hashCode="68dSU8S4rihpbH" int2:id="8yaSKfZ9">
      <int2:state int2:type="AugLoop_Text_Critique" int2:value="Rejected"/>
    </int2:textHash>
    <int2:textHash int2:hashCode="oT+yUPj7v0Xq7c" int2:id="TDw4IrNa">
      <int2:state int2:type="AugLoop_Text_Critique" int2:value="Rejected"/>
    </int2:textHash>
    <int2:textHash int2:hashCode="gZFhVo6cR4szMQ" int2:id="0OaMA7ci">
      <int2:state int2:type="AugLoop_Text_Critique" int2:value="Rejected"/>
    </int2:textHash>
    <int2:textHash int2:hashCode="BZymHDhN7GFNIY" int2:id="6qbmKgD1">
      <int2:state int2:type="AugLoop_Text_Critique" int2:value="Rejected"/>
    </int2:textHash>
    <int2:textHash int2:hashCode="DOM9ZtdIQeEkkj" int2:id="xzR4IzeH">
      <int2:state int2:type="AugLoop_Text_Critique" int2:value="Rejected"/>
    </int2:textHash>
    <int2:textHash int2:hashCode="KLMuETCAocT4sA" int2:id="kA3yNccR">
      <int2:state int2:type="AugLoop_Text_Critique" int2:value="Rejected"/>
    </int2:textHash>
    <int2:textHash int2:hashCode="c82/28CjzThjHr" int2:id="S8hdcwwn">
      <int2:state int2:type="AugLoop_Text_Critique" int2:value="Rejected"/>
    </int2:textHash>
    <int2:textHash int2:hashCode="8po0PsDB6EovIc" int2:id="cl7VHeC0">
      <int2:state int2:type="AugLoop_Text_Critique" int2:value="Rejected"/>
    </int2:textHash>
    <int2:textHash int2:hashCode="uSM2ovuK9jE0vp" int2:id="kfGoN0SG">
      <int2:state int2:type="AugLoop_Text_Critique" int2:value="Rejected"/>
    </int2:textHash>
    <int2:textHash int2:hashCode="xgJmqK2tL47mfX" int2:id="w0WsIVNd">
      <int2:state int2:type="AugLoop_Text_Critique" int2:value="Rejected"/>
    </int2:textHash>
    <int2:textHash int2:hashCode="rwni/K9FiZIQhh" int2:id="ydiFWjra">
      <int2:state int2:type="AugLoop_Text_Critique" int2:value="Rejected"/>
    </int2:textHash>
    <int2:textHash int2:hashCode="npGUD/kjHvl+fK" int2:id="H8RHA4wd">
      <int2:state int2:type="AugLoop_Text_Critique" int2:value="Rejected"/>
    </int2:textHash>
    <int2:textHash int2:hashCode="0BXMRlvbTlGYff" int2:id="p9C5k1Sg">
      <int2:state int2:type="AugLoop_Text_Critique" int2:value="Rejected"/>
    </int2:textHash>
    <int2:textHash int2:hashCode="K0pQQoGeKIt2N7" int2:id="Ht9lZiXM">
      <int2:state int2:type="AugLoop_Text_Critique" int2:value="Rejected"/>
    </int2:textHash>
    <int2:textHash int2:hashCode="tzFUrJfpBmDqZu" int2:id="x0ICEHID">
      <int2:state int2:type="AugLoop_Text_Critique" int2:value="Rejected"/>
    </int2:textHash>
    <int2:textHash int2:hashCode="Q+75piq7ix4WVP" int2:id="8a53uCEK">
      <int2:state int2:type="AugLoop_Text_Critique" int2:value="Rejected"/>
    </int2:textHash>
    <int2:textHash int2:hashCode="DkNyfhPbdQNUf+" int2:id="EAcOqMMM">
      <int2:state int2:type="AugLoop_Text_Critique" int2:value="Rejected"/>
    </int2:textHash>
    <int2:textHash int2:hashCode="8H6Ihj2rzPT54D" int2:id="AsVE2icM">
      <int2:state int2:type="AugLoop_Text_Critique" int2:value="Rejected"/>
    </int2:textHash>
    <int2:textHash int2:hashCode="279cOmEb9wcp80" int2:id="zUmzfn2b">
      <int2:state int2:type="AugLoop_Text_Critique" int2:value="Rejected"/>
    </int2:textHash>
    <int2:textHash int2:hashCode="Tc/oPpaRBKjeMM" int2:id="XiOXUjRb">
      <int2:state int2:type="AugLoop_Text_Critique" int2:value="Rejected"/>
    </int2:textHash>
    <int2:textHash int2:hashCode="lYDesy2l1YEih8" int2:id="cw4CoqK4">
      <int2:state int2:type="AugLoop_Text_Critique" int2:value="Rejected"/>
    </int2:textHash>
    <int2:textHash int2:hashCode="eY9SucEvM4lBNm" int2:id="3dqyAPpi">
      <int2:state int2:type="AugLoop_Text_Critique" int2:value="Rejected"/>
    </int2:textHash>
    <int2:textHash int2:hashCode="2JAFo6zfFfIxph" int2:id="BVEgo1iH">
      <int2:state int2:type="AugLoop_Text_Critique" int2:value="Rejected"/>
    </int2:textHash>
    <int2:textHash int2:hashCode="5ihUNpGZ1ltqZs" int2:id="KLxI738r">
      <int2:state int2:type="AugLoop_Text_Critique" int2:value="Rejected"/>
    </int2:textHash>
    <int2:textHash int2:hashCode="Ioi2CHUIl9IA1Y" int2:id="SA4Ui4dp">
      <int2:state int2:type="AugLoop_Text_Critique" int2:value="Rejected"/>
    </int2:textHash>
    <int2:textHash int2:hashCode="lQo5tsKTS7cvLe" int2:id="yY4aFUSP">
      <int2:state int2:type="AugLoop_Text_Critique" int2:value="Rejected"/>
    </int2:textHash>
    <int2:textHash int2:hashCode="X7VSp27zx+5naB" int2:id="Ht2D2WFX">
      <int2:state int2:type="AugLoop_Text_Critique" int2:value="Rejected"/>
    </int2:textHash>
    <int2:textHash int2:hashCode="FIb9U884zYIsDc" int2:id="1GNSlelt">
      <int2:state int2:type="AugLoop_Text_Critique" int2:value="Rejected"/>
    </int2:textHash>
    <int2:textHash int2:hashCode="gEiVh8GT6+H9ZD" int2:id="flaiX2nj">
      <int2:state int2:type="AugLoop_Text_Critique" int2:value="Rejected"/>
    </int2:textHash>
    <int2:textHash int2:hashCode="3CWl/LGod1o0pT" int2:id="l7vDD103">
      <int2:state int2:type="AugLoop_Text_Critique" int2:value="Rejected"/>
    </int2:textHash>
    <int2:textHash int2:hashCode="HC/mrZUcv3sntj" int2:id="UDPczHQY">
      <int2:state int2:type="AugLoop_Text_Critique" int2:value="Rejected"/>
    </int2:textHash>
    <int2:textHash int2:hashCode="hj+PPtvN40KlPd" int2:id="gqkL0Ykl">
      <int2:state int2:type="AugLoop_Text_Critique" int2:value="Rejected"/>
    </int2:textHash>
    <int2:textHash int2:hashCode="BwJTa7vExmE8rz" int2:id="iLDu9RBO">
      <int2:state int2:type="AugLoop_Text_Critique" int2:value="Rejected"/>
    </int2:textHash>
    <int2:textHash int2:hashCode="a9VOc5R1F1yNOi" int2:id="U4eqXTTH">
      <int2:state int2:type="AugLoop_Text_Critique" int2:value="Rejected"/>
    </int2:textHash>
    <int2:textHash int2:hashCode="WYvhgXvTQa0lsv" int2:id="j1C0JViY">
      <int2:state int2:type="AugLoop_Text_Critique" int2:value="Rejected"/>
    </int2:textHash>
    <int2:textHash int2:hashCode="L/L+vvLaQSHpzZ" int2:id="i360olc3">
      <int2:state int2:type="AugLoop_Text_Critique" int2:value="Rejected"/>
    </int2:textHash>
    <int2:textHash int2:hashCode="0/1TZS3KitNrJ0" int2:id="sofjPVez">
      <int2:state int2:type="AugLoop_Text_Critique" int2:value="Rejected"/>
    </int2:textHash>
    <int2:textHash int2:hashCode="u8zfLvsztS5snQ" int2:id="pn8IeAY2">
      <int2:state int2:type="AugLoop_Text_Critique" int2:value="Rejected"/>
    </int2:textHash>
    <int2:textHash int2:hashCode="2z1AWxBnWZjAMC" int2:id="gkJ2bVLm">
      <int2:state int2:type="AugLoop_Text_Critique" int2:value="Rejected"/>
    </int2:textHash>
    <int2:textHash int2:hashCode="Jp9ufc6e8sAMvo" int2:id="7D81Lbby">
      <int2:state int2:type="AugLoop_Text_Critique" int2:value="Rejected"/>
    </int2:textHash>
    <int2:textHash int2:hashCode="hUiPQ5VqeXHET/" int2:id="Djb4d3EY">
      <int2:state int2:type="AugLoop_Text_Critique" int2:value="Rejected"/>
    </int2:textHash>
    <int2:textHash int2:hashCode="ICkttl7jzFeuDZ" int2:id="T7fWPz1Q">
      <int2:state int2:type="AugLoop_Text_Critique" int2:value="Rejected"/>
    </int2:textHash>
    <int2:textHash int2:hashCode="za9KWYrbj+YDcB" int2:id="qsVCll1T">
      <int2:state int2:type="AugLoop_Text_Critique" int2:value="Rejected"/>
    </int2:textHash>
    <int2:textHash int2:hashCode="wOs7XJyZjpRzNo" int2:id="zzUnlWXr">
      <int2:state int2:type="AugLoop_Text_Critique" int2:value="Rejected"/>
    </int2:textHash>
    <int2:textHash int2:hashCode="k2aLbOVl4+XNeM" int2:id="t8lPj97O">
      <int2:state int2:type="AugLoop_Text_Critique" int2:value="Rejected"/>
    </int2:textHash>
    <int2:textHash int2:hashCode="cyYq0DNKs3Insv" int2:id="Rtag9kOc">
      <int2:state int2:type="AugLoop_Text_Critique" int2:value="Rejected"/>
    </int2:textHash>
    <int2:textHash int2:hashCode="8HvP9rm7OygwXf" int2:id="pPOBbCJW">
      <int2:state int2:type="AugLoop_Text_Critique" int2:value="Rejected"/>
    </int2:textHash>
    <int2:textHash int2:hashCode="37UdedQp5vHZZp" int2:id="lLk2l6Dw">
      <int2:state int2:type="AugLoop_Text_Critique" int2:value="Rejected"/>
    </int2:textHash>
    <int2:textHash int2:hashCode="k8B3qKoOKQYQG6" int2:id="uYKng5VR">
      <int2:state int2:type="AugLoop_Text_Critique" int2:value="Rejected"/>
    </int2:textHash>
    <int2:textHash int2:hashCode="au1ds4thJciUYE" int2:id="X5vQ1jRD">
      <int2:state int2:type="AugLoop_Text_Critique" int2:value="Rejected"/>
    </int2:textHash>
    <int2:textHash int2:hashCode="l04WrNLSi7KXyJ" int2:id="LFeRP6X9">
      <int2:state int2:type="AugLoop_Text_Critique" int2:value="Rejected"/>
    </int2:textHash>
    <int2:textHash int2:hashCode="1sU0H2wROmS+uu" int2:id="ntANkPby">
      <int2:state int2:type="AugLoop_Text_Critique" int2:value="Rejected"/>
    </int2:textHash>
    <int2:textHash int2:hashCode="bQ1YduZxDrtPMJ" int2:id="Jpu4wWVs">
      <int2:state int2:type="AugLoop_Text_Critique" int2:value="Rejected"/>
    </int2:textHash>
    <int2:textHash int2:hashCode="R+9liQ3b19pzUx" int2:id="nq1EXwgk">
      <int2:state int2:type="AugLoop_Text_Critique" int2:value="Rejected"/>
    </int2:textHash>
    <int2:textHash int2:hashCode="/EupQG79QlxaAg" int2:id="eRwCnB1C">
      <int2:state int2:type="AugLoop_Text_Critique" int2:value="Rejected"/>
    </int2:textHash>
    <int2:textHash int2:hashCode="guuHtGwJ+5VEP3" int2:id="kB3fxncR">
      <int2:state int2:type="AugLoop_Text_Critique" int2:value="Rejected"/>
    </int2:textHash>
    <int2:textHash int2:hashCode="hPinUHTP2xALFF" int2:id="gBdo2Et8">
      <int2:state int2:type="AugLoop_Text_Critique" int2:value="Rejected"/>
    </int2:textHash>
    <int2:textHash int2:hashCode="LSWpWiEpPUjSez" int2:id="9tD9M0Ft">
      <int2:state int2:type="AugLoop_Text_Critique" int2:value="Rejected"/>
    </int2:textHash>
    <int2:textHash int2:hashCode="OgHwmSV2gXURcD" int2:id="CgizPc18">
      <int2:state int2:type="AugLoop_Text_Critique" int2:value="Rejected"/>
    </int2:textHash>
    <int2:textHash int2:hashCode="NoR6KYvDmYb4K3" int2:id="tk8rEzAY">
      <int2:state int2:type="AugLoop_Text_Critique" int2:value="Rejected"/>
    </int2:textHash>
    <int2:textHash int2:hashCode="M1xMHi8FtSl6Vn" int2:id="SD6smwRj">
      <int2:state int2:type="AugLoop_Text_Critique" int2:value="Rejected"/>
    </int2:textHash>
    <int2:textHash int2:hashCode="TowGSRlWbt63Oq" int2:id="zcMj7hdK">
      <int2:state int2:type="AugLoop_Text_Critique" int2:value="Rejected"/>
    </int2:textHash>
    <int2:textHash int2:hashCode="ZEWIsHOzxR6Hga" int2:id="pnWdfUHH">
      <int2:state int2:type="AugLoop_Text_Critique" int2:value="Rejected"/>
    </int2:textHash>
    <int2:textHash int2:hashCode="F+o/4tct4HCQGT" int2:id="wexpNIkf">
      <int2:state int2:type="AugLoop_Text_Critique" int2:value="Rejected"/>
    </int2:textHash>
    <int2:textHash int2:hashCode="XthjNb0dJarBga" int2:id="xgXXEoVF">
      <int2:state int2:type="AugLoop_Text_Critique" int2:value="Rejected"/>
    </int2:textHash>
    <int2:textHash int2:hashCode="hPlulSoPnv2ey2" int2:id="NK63CnrK">
      <int2:state int2:type="AugLoop_Text_Critique" int2:value="Rejected"/>
    </int2:textHash>
    <int2:textHash int2:hashCode="ZCkrHCsuE+rYeI" int2:id="n5hh3iL2">
      <int2:state int2:type="AugLoop_Text_Critique" int2:value="Rejected"/>
    </int2:textHash>
    <int2:textHash int2:hashCode="KhQdgQlU+iPtCL" int2:id="V2yiBRqO">
      <int2:state int2:type="AugLoop_Text_Critique" int2:value="Rejected"/>
    </int2:textHash>
    <int2:textHash int2:hashCode="kv5nups1aHaj4a" int2:id="5L5ybgS8">
      <int2:state int2:type="AugLoop_Text_Critique" int2:value="Rejected"/>
    </int2:textHash>
    <int2:textHash int2:hashCode="7D7DM2eucUBeNb" int2:id="Gsr0rAVN">
      <int2:state int2:type="AugLoop_Text_Critique" int2:value="Rejected"/>
    </int2:textHash>
    <int2:bookmark int2:bookmarkName="_Int_jKgLoPj2" int2:invalidationBookmarkName="" int2:hashCode="1VyGyghuwqQjZm" int2:id="Olpa2Ryu">
      <int2:state int2:type="WordDesignerDefaultAnnotation" int2:value="Rejected"/>
    </int2:bookmark>
    <int2:bookmark int2:bookmarkName="_Int_FNTMwBFM" int2:invalidationBookmarkName="" int2:hashCode="Y8aQPK0vFzquFP" int2:id="n65b9xKI">
      <int2:state int2:type="WordDesignerDefaultAnnotation" int2:value="Rejected"/>
    </int2:bookmark>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17">
    <w:nsid w:val="2e9b69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47a8e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5563f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7266d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32c76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90017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8b1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89804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Ttulo4"/>
      <w:lvlText w:val="%4"/>
      <w:legacy w:legacy="1" w:legacySpace="0" w:legacyIndent="0"/>
      <w:lvlJc w:val="left"/>
      <w:rPr>
        <w:rFonts w:hint="default" w:ascii="Tms Rmn" w:hAnsi="Tms Rmn"/>
      </w:rPr>
    </w:lvl>
    <w:lvl w:ilvl="4">
      <w:numFmt w:val="decimal"/>
      <w:pStyle w:val="Ttulo5"/>
      <w:lvlText w:val="%5"/>
      <w:legacy w:legacy="1" w:legacySpace="0" w:legacyIndent="0"/>
      <w:lvlJc w:val="left"/>
      <w:rPr>
        <w:rFonts w:hint="default" w:ascii="Tms Rmn" w:hAnsi="Tms Rmn"/>
      </w:rPr>
    </w:lvl>
    <w:lvl w:ilvl="5">
      <w:numFmt w:val="decimal"/>
      <w:pStyle w:val="Ttulo6"/>
      <w:lvlText w:val="%6"/>
      <w:legacy w:legacy="1" w:legacySpace="0" w:legacyIndent="0"/>
      <w:lvlJc w:val="left"/>
      <w:rPr>
        <w:rFonts w:hint="default" w:ascii="Tms Rmn" w:hAnsi="Tms Rmn"/>
      </w:rPr>
    </w:lvl>
    <w:lvl w:ilvl="6">
      <w:numFmt w:val="decimal"/>
      <w:pStyle w:val="Ttulo7"/>
      <w:lvlText w:val="%7"/>
      <w:legacy w:legacy="1" w:legacySpace="0" w:legacyIndent="0"/>
      <w:lvlJc w:val="left"/>
      <w:rPr>
        <w:rFonts w:hint="default" w:ascii="Tms Rmn" w:hAnsi="Tms Rmn"/>
      </w:rPr>
    </w:lvl>
    <w:lvl w:ilvl="7">
      <w:numFmt w:val="decimal"/>
      <w:pStyle w:val="Ttulo8"/>
      <w:lvlText w:val="%8"/>
      <w:legacy w:legacy="1" w:legacySpace="0" w:legacyIndent="0"/>
      <w:lvlJc w:val="left"/>
      <w:rPr>
        <w:rFonts w:hint="default" w:ascii="Tms Rmn" w:hAnsi="Tms Rmn"/>
      </w:rPr>
    </w:lvl>
    <w:lvl w:ilvl="8">
      <w:numFmt w:val="decimal"/>
      <w:pStyle w:val="Ttulo9"/>
      <w:lvlText w:val="%9"/>
      <w:legacy w:legacy="1" w:legacySpace="0" w:legacyIndent="0"/>
      <w:lvlJc w:val="left"/>
      <w:rPr>
        <w:rFonts w:hint="default" w:ascii="Tms Rmn" w:hAnsi="Tms Rmn"/>
      </w:rPr>
    </w:lvl>
  </w:abstractNum>
  <w:abstractNum w:abstractNumId="1">
    <w:nsid w:val="02064905"/>
    <w:multiLevelType w:val="hybridMultilevel"/>
    <w:tmpl w:val="F578C3B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E16E7C0"/>
    <w:multiLevelType w:val="hybridMultilevel"/>
    <w:tmpl w:val="FFFFFFFF"/>
    <w:lvl w:ilvl="0" w:tplc="A260E41E">
      <w:start w:val="25"/>
      <w:numFmt w:val="decimal"/>
      <w:lvlText w:val="%1."/>
      <w:lvlJc w:val="left"/>
      <w:pPr>
        <w:ind w:left="720" w:hanging="360"/>
      </w:pPr>
    </w:lvl>
    <w:lvl w:ilvl="1" w:tplc="E1923482">
      <w:start w:val="1"/>
      <w:numFmt w:val="lowerLetter"/>
      <w:lvlText w:val="%2."/>
      <w:lvlJc w:val="left"/>
      <w:pPr>
        <w:ind w:left="1440" w:hanging="360"/>
      </w:pPr>
    </w:lvl>
    <w:lvl w:ilvl="2" w:tplc="DF0EA2EA">
      <w:start w:val="1"/>
      <w:numFmt w:val="lowerRoman"/>
      <w:lvlText w:val="%3."/>
      <w:lvlJc w:val="right"/>
      <w:pPr>
        <w:ind w:left="2160" w:hanging="180"/>
      </w:pPr>
    </w:lvl>
    <w:lvl w:ilvl="3" w:tplc="8710F274">
      <w:start w:val="1"/>
      <w:numFmt w:val="decimal"/>
      <w:lvlText w:val="%4."/>
      <w:lvlJc w:val="left"/>
      <w:pPr>
        <w:ind w:left="2880" w:hanging="360"/>
      </w:pPr>
    </w:lvl>
    <w:lvl w:ilvl="4" w:tplc="DC5AF044">
      <w:start w:val="1"/>
      <w:numFmt w:val="lowerLetter"/>
      <w:lvlText w:val="%5."/>
      <w:lvlJc w:val="left"/>
      <w:pPr>
        <w:ind w:left="3600" w:hanging="360"/>
      </w:pPr>
    </w:lvl>
    <w:lvl w:ilvl="5" w:tplc="023E4F1E">
      <w:start w:val="1"/>
      <w:numFmt w:val="lowerRoman"/>
      <w:lvlText w:val="%6."/>
      <w:lvlJc w:val="right"/>
      <w:pPr>
        <w:ind w:left="4320" w:hanging="180"/>
      </w:pPr>
    </w:lvl>
    <w:lvl w:ilvl="6" w:tplc="8F787FEC">
      <w:start w:val="1"/>
      <w:numFmt w:val="decimal"/>
      <w:lvlText w:val="%7."/>
      <w:lvlJc w:val="left"/>
      <w:pPr>
        <w:ind w:left="5040" w:hanging="360"/>
      </w:pPr>
    </w:lvl>
    <w:lvl w:ilvl="7" w:tplc="16E6EA58">
      <w:start w:val="1"/>
      <w:numFmt w:val="lowerLetter"/>
      <w:lvlText w:val="%8."/>
      <w:lvlJc w:val="left"/>
      <w:pPr>
        <w:ind w:left="5760" w:hanging="360"/>
      </w:pPr>
    </w:lvl>
    <w:lvl w:ilvl="8" w:tplc="B3F42F20">
      <w:start w:val="1"/>
      <w:numFmt w:val="lowerRoman"/>
      <w:lvlText w:val="%9."/>
      <w:lvlJc w:val="right"/>
      <w:pPr>
        <w:ind w:left="6480" w:hanging="180"/>
      </w:pPr>
    </w:lvl>
  </w:abstractNum>
  <w:abstractNum w:abstractNumId="3">
    <w:nsid w:val="33BF5470"/>
    <w:multiLevelType w:val="singleLevel"/>
    <w:tmpl w:val="6F4E66F0"/>
    <w:lvl w:ilvl="0">
      <w:start w:val="1"/>
      <w:numFmt w:val="decimal"/>
      <w:lvlText w:val="%1."/>
      <w:legacy w:legacy="1" w:legacySpace="0" w:legacyIndent="227"/>
      <w:lvlJc w:val="left"/>
      <w:pPr>
        <w:ind w:left="227" w:hanging="227"/>
      </w:pPr>
    </w:lvl>
  </w:abstractNum>
  <w:abstractNum w:abstractNumId="4">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7A3FFFE"/>
    <w:multiLevelType w:val="hybridMultilevel"/>
    <w:tmpl w:val="7012C2EC"/>
    <w:lvl w:ilvl="0" w:tplc="6B72545A">
      <w:start w:val="1"/>
      <w:numFmt w:val="bullet"/>
      <w:lvlText w:val=""/>
      <w:lvlJc w:val="left"/>
      <w:pPr>
        <w:ind w:left="720" w:hanging="360"/>
      </w:pPr>
      <w:rPr>
        <w:rFonts w:hint="default" w:ascii="Symbol" w:hAnsi="Symbol"/>
      </w:rPr>
    </w:lvl>
    <w:lvl w:ilvl="1" w:tplc="87067252">
      <w:start w:val="1"/>
      <w:numFmt w:val="bullet"/>
      <w:lvlText w:val="o"/>
      <w:lvlJc w:val="left"/>
      <w:pPr>
        <w:ind w:left="1440" w:hanging="360"/>
      </w:pPr>
      <w:rPr>
        <w:rFonts w:hint="default" w:ascii="Courier New" w:hAnsi="Courier New"/>
      </w:rPr>
    </w:lvl>
    <w:lvl w:ilvl="2" w:tplc="1DF82CCE">
      <w:start w:val="1"/>
      <w:numFmt w:val="bullet"/>
      <w:lvlText w:val=""/>
      <w:lvlJc w:val="left"/>
      <w:pPr>
        <w:ind w:left="2160" w:hanging="360"/>
      </w:pPr>
      <w:rPr>
        <w:rFonts w:hint="default" w:ascii="Wingdings" w:hAnsi="Wingdings"/>
      </w:rPr>
    </w:lvl>
    <w:lvl w:ilvl="3" w:tplc="2C5643FC">
      <w:start w:val="1"/>
      <w:numFmt w:val="bullet"/>
      <w:lvlText w:val=""/>
      <w:lvlJc w:val="left"/>
      <w:pPr>
        <w:ind w:left="2880" w:hanging="360"/>
      </w:pPr>
      <w:rPr>
        <w:rFonts w:hint="default" w:ascii="Symbol" w:hAnsi="Symbol"/>
      </w:rPr>
    </w:lvl>
    <w:lvl w:ilvl="4" w:tplc="9D3695E4">
      <w:start w:val="1"/>
      <w:numFmt w:val="bullet"/>
      <w:lvlText w:val="o"/>
      <w:lvlJc w:val="left"/>
      <w:pPr>
        <w:ind w:left="3600" w:hanging="360"/>
      </w:pPr>
      <w:rPr>
        <w:rFonts w:hint="default" w:ascii="Courier New" w:hAnsi="Courier New"/>
      </w:rPr>
    </w:lvl>
    <w:lvl w:ilvl="5" w:tplc="B6AEAC96">
      <w:start w:val="1"/>
      <w:numFmt w:val="bullet"/>
      <w:lvlText w:val=""/>
      <w:lvlJc w:val="left"/>
      <w:pPr>
        <w:ind w:left="4320" w:hanging="360"/>
      </w:pPr>
      <w:rPr>
        <w:rFonts w:hint="default" w:ascii="Wingdings" w:hAnsi="Wingdings"/>
      </w:rPr>
    </w:lvl>
    <w:lvl w:ilvl="6" w:tplc="8398D7D8">
      <w:start w:val="1"/>
      <w:numFmt w:val="bullet"/>
      <w:lvlText w:val=""/>
      <w:lvlJc w:val="left"/>
      <w:pPr>
        <w:ind w:left="5040" w:hanging="360"/>
      </w:pPr>
      <w:rPr>
        <w:rFonts w:hint="default" w:ascii="Symbol" w:hAnsi="Symbol"/>
      </w:rPr>
    </w:lvl>
    <w:lvl w:ilvl="7" w:tplc="0890C266">
      <w:start w:val="1"/>
      <w:numFmt w:val="bullet"/>
      <w:lvlText w:val="o"/>
      <w:lvlJc w:val="left"/>
      <w:pPr>
        <w:ind w:left="5760" w:hanging="360"/>
      </w:pPr>
      <w:rPr>
        <w:rFonts w:hint="default" w:ascii="Courier New" w:hAnsi="Courier New"/>
      </w:rPr>
    </w:lvl>
    <w:lvl w:ilvl="8" w:tplc="4156E492">
      <w:start w:val="1"/>
      <w:numFmt w:val="bullet"/>
      <w:lvlText w:val=""/>
      <w:lvlJc w:val="left"/>
      <w:pPr>
        <w:ind w:left="6480" w:hanging="360"/>
      </w:pPr>
      <w:rPr>
        <w:rFonts w:hint="default" w:ascii="Wingdings" w:hAnsi="Wingdings"/>
      </w:rPr>
    </w:lvl>
  </w:abstractNum>
  <w:abstractNum w:abstractNumId="6">
    <w:nsid w:val="45070593"/>
    <w:multiLevelType w:val="hybridMultilevel"/>
    <w:tmpl w:val="FFFFFFFF"/>
    <w:lvl w:ilvl="0" w:tplc="CB6A3D38">
      <w:start w:val="26"/>
      <w:numFmt w:val="decimal"/>
      <w:lvlText w:val="%1."/>
      <w:lvlJc w:val="left"/>
      <w:pPr>
        <w:ind w:left="720" w:hanging="360"/>
      </w:pPr>
    </w:lvl>
    <w:lvl w:ilvl="1" w:tplc="1FBA9B2A">
      <w:start w:val="1"/>
      <w:numFmt w:val="lowerLetter"/>
      <w:lvlText w:val="%2."/>
      <w:lvlJc w:val="left"/>
      <w:pPr>
        <w:ind w:left="1440" w:hanging="360"/>
      </w:pPr>
    </w:lvl>
    <w:lvl w:ilvl="2" w:tplc="3C8E7850">
      <w:start w:val="1"/>
      <w:numFmt w:val="lowerRoman"/>
      <w:lvlText w:val="%3."/>
      <w:lvlJc w:val="right"/>
      <w:pPr>
        <w:ind w:left="2160" w:hanging="180"/>
      </w:pPr>
    </w:lvl>
    <w:lvl w:ilvl="3" w:tplc="0512EEF6">
      <w:start w:val="1"/>
      <w:numFmt w:val="decimal"/>
      <w:lvlText w:val="%4."/>
      <w:lvlJc w:val="left"/>
      <w:pPr>
        <w:ind w:left="2880" w:hanging="360"/>
      </w:pPr>
    </w:lvl>
    <w:lvl w:ilvl="4" w:tplc="0324F20E">
      <w:start w:val="1"/>
      <w:numFmt w:val="lowerLetter"/>
      <w:lvlText w:val="%5."/>
      <w:lvlJc w:val="left"/>
      <w:pPr>
        <w:ind w:left="3600" w:hanging="360"/>
      </w:pPr>
    </w:lvl>
    <w:lvl w:ilvl="5" w:tplc="B50E76E2">
      <w:start w:val="1"/>
      <w:numFmt w:val="lowerRoman"/>
      <w:lvlText w:val="%6."/>
      <w:lvlJc w:val="right"/>
      <w:pPr>
        <w:ind w:left="4320" w:hanging="180"/>
      </w:pPr>
    </w:lvl>
    <w:lvl w:ilvl="6" w:tplc="1DB4C5FA">
      <w:start w:val="1"/>
      <w:numFmt w:val="decimal"/>
      <w:lvlText w:val="%7."/>
      <w:lvlJc w:val="left"/>
      <w:pPr>
        <w:ind w:left="5040" w:hanging="360"/>
      </w:pPr>
    </w:lvl>
    <w:lvl w:ilvl="7" w:tplc="A4EA12F6">
      <w:start w:val="1"/>
      <w:numFmt w:val="lowerLetter"/>
      <w:lvlText w:val="%8."/>
      <w:lvlJc w:val="left"/>
      <w:pPr>
        <w:ind w:left="5760" w:hanging="360"/>
      </w:pPr>
    </w:lvl>
    <w:lvl w:ilvl="8" w:tplc="D206DC6C">
      <w:start w:val="1"/>
      <w:numFmt w:val="lowerRoman"/>
      <w:lvlText w:val="%9."/>
      <w:lvlJc w:val="right"/>
      <w:pPr>
        <w:ind w:left="6480" w:hanging="180"/>
      </w:pPr>
    </w:lvl>
  </w:abstractNum>
  <w:abstractNum w:abstractNumId="7">
    <w:nsid w:val="6D8EEE56"/>
    <w:multiLevelType w:val="hybridMultilevel"/>
    <w:tmpl w:val="C0D08D98"/>
    <w:lvl w:ilvl="0" w:tplc="A1F82560">
      <w:start w:val="1"/>
      <w:numFmt w:val="decimal"/>
      <w:lvlText w:val="%1."/>
      <w:lvlJc w:val="left"/>
      <w:pPr>
        <w:ind w:left="720" w:hanging="360"/>
      </w:pPr>
    </w:lvl>
    <w:lvl w:ilvl="1" w:tplc="56AA1770">
      <w:start w:val="1"/>
      <w:numFmt w:val="lowerLetter"/>
      <w:lvlText w:val="%2."/>
      <w:lvlJc w:val="left"/>
      <w:pPr>
        <w:ind w:left="1440" w:hanging="360"/>
      </w:pPr>
    </w:lvl>
    <w:lvl w:ilvl="2" w:tplc="848EAD6C">
      <w:start w:val="1"/>
      <w:numFmt w:val="lowerRoman"/>
      <w:lvlText w:val="%3."/>
      <w:lvlJc w:val="right"/>
      <w:pPr>
        <w:ind w:left="2160" w:hanging="180"/>
      </w:pPr>
    </w:lvl>
    <w:lvl w:ilvl="3" w:tplc="982433A4">
      <w:start w:val="1"/>
      <w:numFmt w:val="decimal"/>
      <w:lvlText w:val="%4."/>
      <w:lvlJc w:val="left"/>
      <w:pPr>
        <w:ind w:left="2880" w:hanging="360"/>
      </w:pPr>
    </w:lvl>
    <w:lvl w:ilvl="4" w:tplc="93F0C322">
      <w:start w:val="1"/>
      <w:numFmt w:val="lowerLetter"/>
      <w:lvlText w:val="%5."/>
      <w:lvlJc w:val="left"/>
      <w:pPr>
        <w:ind w:left="3600" w:hanging="360"/>
      </w:pPr>
    </w:lvl>
    <w:lvl w:ilvl="5" w:tplc="6F82515A">
      <w:start w:val="1"/>
      <w:numFmt w:val="lowerRoman"/>
      <w:lvlText w:val="%6."/>
      <w:lvlJc w:val="right"/>
      <w:pPr>
        <w:ind w:left="4320" w:hanging="180"/>
      </w:pPr>
    </w:lvl>
    <w:lvl w:ilvl="6" w:tplc="400EE946">
      <w:start w:val="1"/>
      <w:numFmt w:val="decimal"/>
      <w:lvlText w:val="%7."/>
      <w:lvlJc w:val="left"/>
      <w:pPr>
        <w:ind w:left="5040" w:hanging="360"/>
      </w:pPr>
    </w:lvl>
    <w:lvl w:ilvl="7" w:tplc="A1886C3E">
      <w:start w:val="1"/>
      <w:numFmt w:val="lowerLetter"/>
      <w:lvlText w:val="%8."/>
      <w:lvlJc w:val="left"/>
      <w:pPr>
        <w:ind w:left="5760" w:hanging="360"/>
      </w:pPr>
    </w:lvl>
    <w:lvl w:ilvl="8" w:tplc="F17E2AD4">
      <w:start w:val="1"/>
      <w:numFmt w:val="lowerRoman"/>
      <w:lvlText w:val="%9."/>
      <w:lvlJc w:val="right"/>
      <w:pPr>
        <w:ind w:left="6480" w:hanging="180"/>
      </w:pPr>
    </w:lvl>
  </w:abstractNum>
  <w:abstractNum w:abstractNumId="8">
    <w:nsid w:val="7CD557F5"/>
    <w:multiLevelType w:val="hybridMultilevel"/>
    <w:tmpl w:val="FFFFFFFF"/>
    <w:lvl w:ilvl="0" w:tplc="6D48C270">
      <w:start w:val="27"/>
      <w:numFmt w:val="decimal"/>
      <w:lvlText w:val="%1."/>
      <w:lvlJc w:val="left"/>
      <w:pPr>
        <w:ind w:left="720" w:hanging="360"/>
      </w:pPr>
    </w:lvl>
    <w:lvl w:ilvl="1" w:tplc="F53ED562">
      <w:start w:val="1"/>
      <w:numFmt w:val="lowerLetter"/>
      <w:lvlText w:val="%2."/>
      <w:lvlJc w:val="left"/>
      <w:pPr>
        <w:ind w:left="1440" w:hanging="360"/>
      </w:pPr>
    </w:lvl>
    <w:lvl w:ilvl="2" w:tplc="A676715A">
      <w:start w:val="1"/>
      <w:numFmt w:val="lowerRoman"/>
      <w:lvlText w:val="%3."/>
      <w:lvlJc w:val="right"/>
      <w:pPr>
        <w:ind w:left="2160" w:hanging="180"/>
      </w:pPr>
    </w:lvl>
    <w:lvl w:ilvl="3" w:tplc="0784C690">
      <w:start w:val="1"/>
      <w:numFmt w:val="decimal"/>
      <w:lvlText w:val="%4."/>
      <w:lvlJc w:val="left"/>
      <w:pPr>
        <w:ind w:left="2880" w:hanging="360"/>
      </w:pPr>
    </w:lvl>
    <w:lvl w:ilvl="4" w:tplc="328EDF9E">
      <w:start w:val="1"/>
      <w:numFmt w:val="lowerLetter"/>
      <w:lvlText w:val="%5."/>
      <w:lvlJc w:val="left"/>
      <w:pPr>
        <w:ind w:left="3600" w:hanging="360"/>
      </w:pPr>
    </w:lvl>
    <w:lvl w:ilvl="5" w:tplc="2B12D7CA">
      <w:start w:val="1"/>
      <w:numFmt w:val="lowerRoman"/>
      <w:lvlText w:val="%6."/>
      <w:lvlJc w:val="right"/>
      <w:pPr>
        <w:ind w:left="4320" w:hanging="180"/>
      </w:pPr>
    </w:lvl>
    <w:lvl w:ilvl="6" w:tplc="F6500206">
      <w:start w:val="1"/>
      <w:numFmt w:val="decimal"/>
      <w:lvlText w:val="%7."/>
      <w:lvlJc w:val="left"/>
      <w:pPr>
        <w:ind w:left="5040" w:hanging="360"/>
      </w:pPr>
    </w:lvl>
    <w:lvl w:ilvl="7" w:tplc="076ACC3A">
      <w:start w:val="1"/>
      <w:numFmt w:val="lowerLetter"/>
      <w:lvlText w:val="%8."/>
      <w:lvlJc w:val="left"/>
      <w:pPr>
        <w:ind w:left="5760" w:hanging="360"/>
      </w:pPr>
    </w:lvl>
    <w:lvl w:ilvl="8" w:tplc="5C826FAC">
      <w:start w:val="1"/>
      <w:numFmt w:val="lowerRoman"/>
      <w:lvlText w:val="%9."/>
      <w:lvlJc w:val="right"/>
      <w:pPr>
        <w:ind w:left="6480" w:hanging="180"/>
      </w:pPr>
    </w:lvl>
  </w:abstractNum>
  <w:abstractNum w:abstractNumId="9">
    <w:nsid w:val="7F3A2CDF"/>
    <w:multiLevelType w:val="hybridMultilevel"/>
    <w:tmpl w:val="CB70016C"/>
    <w:lvl w:ilvl="0" w:tplc="7DEAF3BA">
      <w:start w:val="1"/>
      <w:numFmt w:val="decimal"/>
      <w:lvlText w:val="%1."/>
      <w:lvlJc w:val="left"/>
      <w:pPr>
        <w:ind w:left="587" w:hanging="360"/>
      </w:pPr>
      <w:rPr>
        <w:rFonts w:hint="default"/>
      </w:rPr>
    </w:lvl>
    <w:lvl w:ilvl="1" w:tplc="080A0019" w:tentative="1">
      <w:start w:val="1"/>
      <w:numFmt w:val="lowerLetter"/>
      <w:lvlText w:val="%2."/>
      <w:lvlJc w:val="left"/>
      <w:pPr>
        <w:ind w:left="1307" w:hanging="360"/>
      </w:pPr>
    </w:lvl>
    <w:lvl w:ilvl="2" w:tplc="080A001B" w:tentative="1">
      <w:start w:val="1"/>
      <w:numFmt w:val="lowerRoman"/>
      <w:lvlText w:val="%3."/>
      <w:lvlJc w:val="right"/>
      <w:pPr>
        <w:ind w:left="2027" w:hanging="180"/>
      </w:pPr>
    </w:lvl>
    <w:lvl w:ilvl="3" w:tplc="080A000F" w:tentative="1">
      <w:start w:val="1"/>
      <w:numFmt w:val="decimal"/>
      <w:lvlText w:val="%4."/>
      <w:lvlJc w:val="left"/>
      <w:pPr>
        <w:ind w:left="2747" w:hanging="360"/>
      </w:pPr>
    </w:lvl>
    <w:lvl w:ilvl="4" w:tplc="080A0019" w:tentative="1">
      <w:start w:val="1"/>
      <w:numFmt w:val="lowerLetter"/>
      <w:lvlText w:val="%5."/>
      <w:lvlJc w:val="left"/>
      <w:pPr>
        <w:ind w:left="3467" w:hanging="360"/>
      </w:pPr>
    </w:lvl>
    <w:lvl w:ilvl="5" w:tplc="080A001B" w:tentative="1">
      <w:start w:val="1"/>
      <w:numFmt w:val="lowerRoman"/>
      <w:lvlText w:val="%6."/>
      <w:lvlJc w:val="right"/>
      <w:pPr>
        <w:ind w:left="4187" w:hanging="180"/>
      </w:pPr>
    </w:lvl>
    <w:lvl w:ilvl="6" w:tplc="080A000F" w:tentative="1">
      <w:start w:val="1"/>
      <w:numFmt w:val="decimal"/>
      <w:lvlText w:val="%7."/>
      <w:lvlJc w:val="left"/>
      <w:pPr>
        <w:ind w:left="4907" w:hanging="360"/>
      </w:pPr>
    </w:lvl>
    <w:lvl w:ilvl="7" w:tplc="080A0019" w:tentative="1">
      <w:start w:val="1"/>
      <w:numFmt w:val="lowerLetter"/>
      <w:lvlText w:val="%8."/>
      <w:lvlJc w:val="left"/>
      <w:pPr>
        <w:ind w:left="5627" w:hanging="360"/>
      </w:pPr>
    </w:lvl>
    <w:lvl w:ilvl="8" w:tplc="080A001B" w:tentative="1">
      <w:start w:val="1"/>
      <w:numFmt w:val="lowerRoman"/>
      <w:lvlText w:val="%9."/>
      <w:lvlJc w:val="right"/>
      <w:pPr>
        <w:ind w:left="6347" w:hanging="180"/>
      </w:p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
    <w:abstractNumId w:val="7"/>
  </w:num>
  <w:num w:numId="2">
    <w:abstractNumId w:val="5"/>
  </w:num>
  <w:num w:numId="3">
    <w:abstractNumId w:val="8"/>
  </w:num>
  <w:num w:numId="4">
    <w:abstractNumId w:val="6"/>
  </w:num>
  <w:num w:numId="5">
    <w:abstractNumId w:val="2"/>
  </w:num>
  <w:num w:numId="6">
    <w:abstractNumId w:val="0"/>
  </w:num>
  <w:num w:numId="7">
    <w:abstractNumId w:val="4"/>
  </w:num>
  <w:num w:numId="8">
    <w:abstractNumId w:val="3"/>
  </w:num>
  <w:num w:numId="9">
    <w:abstractNumId w:val="9"/>
  </w:num>
  <w:num w:numId="10">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16"/>
  <w:doNotDisplayPageBoundaries/>
  <w:mirrorMargin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2DC"/>
    <w:rsid w:val="0001733D"/>
    <w:rsid w:val="00032167"/>
    <w:rsid w:val="0003302C"/>
    <w:rsid w:val="00040D46"/>
    <w:rsid w:val="00050DFE"/>
    <w:rsid w:val="0007000C"/>
    <w:rsid w:val="00070BDD"/>
    <w:rsid w:val="0009002D"/>
    <w:rsid w:val="00094440"/>
    <w:rsid w:val="000A3AE0"/>
    <w:rsid w:val="000F53AF"/>
    <w:rsid w:val="000F5CB6"/>
    <w:rsid w:val="001105A1"/>
    <w:rsid w:val="00111672"/>
    <w:rsid w:val="00165C6D"/>
    <w:rsid w:val="001B2134"/>
    <w:rsid w:val="001B7E1B"/>
    <w:rsid w:val="001D3036"/>
    <w:rsid w:val="001D6591"/>
    <w:rsid w:val="001E2B8E"/>
    <w:rsid w:val="001E5F67"/>
    <w:rsid w:val="001F6E3D"/>
    <w:rsid w:val="00202CB8"/>
    <w:rsid w:val="00203798"/>
    <w:rsid w:val="00218703"/>
    <w:rsid w:val="00243896"/>
    <w:rsid w:val="00252BAB"/>
    <w:rsid w:val="00273F8D"/>
    <w:rsid w:val="00295D3F"/>
    <w:rsid w:val="002A3EE9"/>
    <w:rsid w:val="002A7919"/>
    <w:rsid w:val="002B08B3"/>
    <w:rsid w:val="002B2DA7"/>
    <w:rsid w:val="002C59D3"/>
    <w:rsid w:val="002D3E2B"/>
    <w:rsid w:val="003659B3"/>
    <w:rsid w:val="00371779"/>
    <w:rsid w:val="00373A55"/>
    <w:rsid w:val="003B5DB0"/>
    <w:rsid w:val="003C5FA0"/>
    <w:rsid w:val="003C75B3"/>
    <w:rsid w:val="003D3C40"/>
    <w:rsid w:val="003E1AE6"/>
    <w:rsid w:val="003F6B56"/>
    <w:rsid w:val="00432FAE"/>
    <w:rsid w:val="00443637"/>
    <w:rsid w:val="004472DD"/>
    <w:rsid w:val="00486E32"/>
    <w:rsid w:val="004976FF"/>
    <w:rsid w:val="004C334D"/>
    <w:rsid w:val="004E4477"/>
    <w:rsid w:val="00564DE4"/>
    <w:rsid w:val="00586CFF"/>
    <w:rsid w:val="00591036"/>
    <w:rsid w:val="00594296"/>
    <w:rsid w:val="005A4950"/>
    <w:rsid w:val="006225EA"/>
    <w:rsid w:val="006338B3"/>
    <w:rsid w:val="00634050"/>
    <w:rsid w:val="00652234"/>
    <w:rsid w:val="00657488"/>
    <w:rsid w:val="00663895"/>
    <w:rsid w:val="0067477F"/>
    <w:rsid w:val="006814DA"/>
    <w:rsid w:val="0068258B"/>
    <w:rsid w:val="006A1BD8"/>
    <w:rsid w:val="006A2528"/>
    <w:rsid w:val="006B2012"/>
    <w:rsid w:val="006D6F15"/>
    <w:rsid w:val="00701F09"/>
    <w:rsid w:val="007131A7"/>
    <w:rsid w:val="007309D0"/>
    <w:rsid w:val="00741D89"/>
    <w:rsid w:val="00760D8E"/>
    <w:rsid w:val="00761CF9"/>
    <w:rsid w:val="00761F84"/>
    <w:rsid w:val="00763541"/>
    <w:rsid w:val="00770B28"/>
    <w:rsid w:val="00776D16"/>
    <w:rsid w:val="00793609"/>
    <w:rsid w:val="007E31FA"/>
    <w:rsid w:val="0082E24F"/>
    <w:rsid w:val="00866B39"/>
    <w:rsid w:val="0088426E"/>
    <w:rsid w:val="008A0799"/>
    <w:rsid w:val="008A3B8A"/>
    <w:rsid w:val="008F529F"/>
    <w:rsid w:val="00904589"/>
    <w:rsid w:val="00914605"/>
    <w:rsid w:val="00933816"/>
    <w:rsid w:val="00983911"/>
    <w:rsid w:val="009930F6"/>
    <w:rsid w:val="009942DC"/>
    <w:rsid w:val="009B1D59"/>
    <w:rsid w:val="009B4097"/>
    <w:rsid w:val="009E644B"/>
    <w:rsid w:val="009F4136"/>
    <w:rsid w:val="00A02F42"/>
    <w:rsid w:val="00A0755C"/>
    <w:rsid w:val="00A128FF"/>
    <w:rsid w:val="00A42578"/>
    <w:rsid w:val="00A61B46"/>
    <w:rsid w:val="00A757C4"/>
    <w:rsid w:val="00A8258F"/>
    <w:rsid w:val="00A82AC2"/>
    <w:rsid w:val="00B00B0B"/>
    <w:rsid w:val="00B069EE"/>
    <w:rsid w:val="00B540C2"/>
    <w:rsid w:val="00B54E91"/>
    <w:rsid w:val="00B555E6"/>
    <w:rsid w:val="00B55F66"/>
    <w:rsid w:val="00B60C6B"/>
    <w:rsid w:val="00B8AC0E"/>
    <w:rsid w:val="00BA56C6"/>
    <w:rsid w:val="00BC4D60"/>
    <w:rsid w:val="00BD4ADC"/>
    <w:rsid w:val="00BD7662"/>
    <w:rsid w:val="00BFCABA"/>
    <w:rsid w:val="00C06906"/>
    <w:rsid w:val="00C21DCE"/>
    <w:rsid w:val="00C5E931"/>
    <w:rsid w:val="00C77A53"/>
    <w:rsid w:val="00C849DE"/>
    <w:rsid w:val="00C90AFE"/>
    <w:rsid w:val="00C951AE"/>
    <w:rsid w:val="00CA0894"/>
    <w:rsid w:val="00CC1011"/>
    <w:rsid w:val="00CC5EAE"/>
    <w:rsid w:val="00CE77C0"/>
    <w:rsid w:val="00CF0521"/>
    <w:rsid w:val="00D15D54"/>
    <w:rsid w:val="00D21662"/>
    <w:rsid w:val="00D25733"/>
    <w:rsid w:val="00D444E9"/>
    <w:rsid w:val="00D46E59"/>
    <w:rsid w:val="00D5454F"/>
    <w:rsid w:val="00D86F13"/>
    <w:rsid w:val="00DA387B"/>
    <w:rsid w:val="00DC0E80"/>
    <w:rsid w:val="00DC2926"/>
    <w:rsid w:val="00DD5F9A"/>
    <w:rsid w:val="00DF6DE5"/>
    <w:rsid w:val="00E006E7"/>
    <w:rsid w:val="00E04A1F"/>
    <w:rsid w:val="00E3194C"/>
    <w:rsid w:val="00E3380D"/>
    <w:rsid w:val="00E47DCD"/>
    <w:rsid w:val="00E51E00"/>
    <w:rsid w:val="00E5349C"/>
    <w:rsid w:val="00EA1D86"/>
    <w:rsid w:val="00EA3C57"/>
    <w:rsid w:val="00EB653C"/>
    <w:rsid w:val="00ED1F02"/>
    <w:rsid w:val="00EE4CD5"/>
    <w:rsid w:val="00F03884"/>
    <w:rsid w:val="00F35037"/>
    <w:rsid w:val="00F9298A"/>
    <w:rsid w:val="00FA3DDA"/>
    <w:rsid w:val="011D48EC"/>
    <w:rsid w:val="011FB454"/>
    <w:rsid w:val="0157DFA3"/>
    <w:rsid w:val="017B4551"/>
    <w:rsid w:val="017C3923"/>
    <w:rsid w:val="01B63D30"/>
    <w:rsid w:val="01C4A166"/>
    <w:rsid w:val="01C5D5F7"/>
    <w:rsid w:val="01E398C5"/>
    <w:rsid w:val="01E49882"/>
    <w:rsid w:val="02031480"/>
    <w:rsid w:val="022238E0"/>
    <w:rsid w:val="02338FCF"/>
    <w:rsid w:val="023902F0"/>
    <w:rsid w:val="02528BC1"/>
    <w:rsid w:val="026BE24D"/>
    <w:rsid w:val="0272E8B6"/>
    <w:rsid w:val="029B9AAC"/>
    <w:rsid w:val="02A1929D"/>
    <w:rsid w:val="02E35EDD"/>
    <w:rsid w:val="02EA45AF"/>
    <w:rsid w:val="03224AD2"/>
    <w:rsid w:val="034279AE"/>
    <w:rsid w:val="03665439"/>
    <w:rsid w:val="036BB748"/>
    <w:rsid w:val="038B41AB"/>
    <w:rsid w:val="03A44DE7"/>
    <w:rsid w:val="03A7AF23"/>
    <w:rsid w:val="03ABF31D"/>
    <w:rsid w:val="03B2BB01"/>
    <w:rsid w:val="03C80478"/>
    <w:rsid w:val="03EAA816"/>
    <w:rsid w:val="040BAFE4"/>
    <w:rsid w:val="04BB2853"/>
    <w:rsid w:val="0510C727"/>
    <w:rsid w:val="051815D2"/>
    <w:rsid w:val="0521221C"/>
    <w:rsid w:val="055289F4"/>
    <w:rsid w:val="056C6E84"/>
    <w:rsid w:val="05743A51"/>
    <w:rsid w:val="05B20A05"/>
    <w:rsid w:val="05CC1D72"/>
    <w:rsid w:val="05DF0FF6"/>
    <w:rsid w:val="0611FD68"/>
    <w:rsid w:val="06140CBF"/>
    <w:rsid w:val="0647C3FF"/>
    <w:rsid w:val="0656DF9F"/>
    <w:rsid w:val="065CE7D9"/>
    <w:rsid w:val="068B0BBE"/>
    <w:rsid w:val="069199EF"/>
    <w:rsid w:val="069A4136"/>
    <w:rsid w:val="06A60295"/>
    <w:rsid w:val="06E3D606"/>
    <w:rsid w:val="06FD80C0"/>
    <w:rsid w:val="06FFA53A"/>
    <w:rsid w:val="07083EE5"/>
    <w:rsid w:val="074AB52B"/>
    <w:rsid w:val="078AE84B"/>
    <w:rsid w:val="078B197F"/>
    <w:rsid w:val="07B27E01"/>
    <w:rsid w:val="07D144CB"/>
    <w:rsid w:val="0817A726"/>
    <w:rsid w:val="08254137"/>
    <w:rsid w:val="08572A98"/>
    <w:rsid w:val="08574EF4"/>
    <w:rsid w:val="087E0648"/>
    <w:rsid w:val="08AF3A02"/>
    <w:rsid w:val="08B85F99"/>
    <w:rsid w:val="08CE4373"/>
    <w:rsid w:val="08CF09D5"/>
    <w:rsid w:val="08D1355D"/>
    <w:rsid w:val="08D172BA"/>
    <w:rsid w:val="08D5820B"/>
    <w:rsid w:val="08E1C8AB"/>
    <w:rsid w:val="09151AAC"/>
    <w:rsid w:val="091CB788"/>
    <w:rsid w:val="091D5787"/>
    <w:rsid w:val="0951136A"/>
    <w:rsid w:val="0952D75C"/>
    <w:rsid w:val="096AAAA9"/>
    <w:rsid w:val="098E9976"/>
    <w:rsid w:val="099B7E32"/>
    <w:rsid w:val="09B2AC0A"/>
    <w:rsid w:val="09B9EB3A"/>
    <w:rsid w:val="09BC0B6D"/>
    <w:rsid w:val="09D3ACB2"/>
    <w:rsid w:val="09F461DE"/>
    <w:rsid w:val="0A126036"/>
    <w:rsid w:val="0A171AA2"/>
    <w:rsid w:val="0A4B7117"/>
    <w:rsid w:val="0A6139E4"/>
    <w:rsid w:val="0A8001E4"/>
    <w:rsid w:val="0A84A033"/>
    <w:rsid w:val="0A87460C"/>
    <w:rsid w:val="0A895E8A"/>
    <w:rsid w:val="0A8DB4BE"/>
    <w:rsid w:val="0A9229B1"/>
    <w:rsid w:val="0A9EFA17"/>
    <w:rsid w:val="0A9FEC21"/>
    <w:rsid w:val="0AC16A1F"/>
    <w:rsid w:val="0ADF48D2"/>
    <w:rsid w:val="0AEAA4AC"/>
    <w:rsid w:val="0AEC03BE"/>
    <w:rsid w:val="0B13B990"/>
    <w:rsid w:val="0B41FDA2"/>
    <w:rsid w:val="0B42EFCB"/>
    <w:rsid w:val="0B8D4D53"/>
    <w:rsid w:val="0BAA46C0"/>
    <w:rsid w:val="0BBAF860"/>
    <w:rsid w:val="0BDBB008"/>
    <w:rsid w:val="0BE0CAE9"/>
    <w:rsid w:val="0BF953D6"/>
    <w:rsid w:val="0C0DEE12"/>
    <w:rsid w:val="0C1754E1"/>
    <w:rsid w:val="0C345A4A"/>
    <w:rsid w:val="0C6B1C9D"/>
    <w:rsid w:val="0C90ADC2"/>
    <w:rsid w:val="0C9F67F4"/>
    <w:rsid w:val="0CD40FFB"/>
    <w:rsid w:val="0CDD23FE"/>
    <w:rsid w:val="0CDE7A78"/>
    <w:rsid w:val="0CF3187D"/>
    <w:rsid w:val="0CFF96C9"/>
    <w:rsid w:val="0D0C7722"/>
    <w:rsid w:val="0D132F3C"/>
    <w:rsid w:val="0D170438"/>
    <w:rsid w:val="0D1F9FDD"/>
    <w:rsid w:val="0D2FAA3C"/>
    <w:rsid w:val="0D3550E9"/>
    <w:rsid w:val="0D373B23"/>
    <w:rsid w:val="0D668577"/>
    <w:rsid w:val="0D75BF87"/>
    <w:rsid w:val="0DB6392D"/>
    <w:rsid w:val="0DEC7AE9"/>
    <w:rsid w:val="0DEF94BF"/>
    <w:rsid w:val="0E35D665"/>
    <w:rsid w:val="0E427010"/>
    <w:rsid w:val="0E62D233"/>
    <w:rsid w:val="0E7F63FC"/>
    <w:rsid w:val="0E9B49FB"/>
    <w:rsid w:val="0EE54EFD"/>
    <w:rsid w:val="0EE91506"/>
    <w:rsid w:val="0EF763E4"/>
    <w:rsid w:val="0F1A5319"/>
    <w:rsid w:val="0F29D004"/>
    <w:rsid w:val="0F549E43"/>
    <w:rsid w:val="0F817F92"/>
    <w:rsid w:val="0FA17173"/>
    <w:rsid w:val="0FADE125"/>
    <w:rsid w:val="0FC93EC5"/>
    <w:rsid w:val="0FD6AB7E"/>
    <w:rsid w:val="0FDDFA7D"/>
    <w:rsid w:val="0FF681F4"/>
    <w:rsid w:val="101B116B"/>
    <w:rsid w:val="101D8B13"/>
    <w:rsid w:val="1037378B"/>
    <w:rsid w:val="10454D07"/>
    <w:rsid w:val="105ACB56"/>
    <w:rsid w:val="105FE7AA"/>
    <w:rsid w:val="1074752A"/>
    <w:rsid w:val="1075F28D"/>
    <w:rsid w:val="10A5B7F3"/>
    <w:rsid w:val="10B0950E"/>
    <w:rsid w:val="10B4AFD6"/>
    <w:rsid w:val="10C93B90"/>
    <w:rsid w:val="11044CB3"/>
    <w:rsid w:val="1122BDC2"/>
    <w:rsid w:val="113CBAFF"/>
    <w:rsid w:val="114314EE"/>
    <w:rsid w:val="114C72CB"/>
    <w:rsid w:val="1180FB3C"/>
    <w:rsid w:val="1193595E"/>
    <w:rsid w:val="11AD96AB"/>
    <w:rsid w:val="11C4D43B"/>
    <w:rsid w:val="11C66225"/>
    <w:rsid w:val="11E21F8D"/>
    <w:rsid w:val="12281F13"/>
    <w:rsid w:val="12544F05"/>
    <w:rsid w:val="1291D5A9"/>
    <w:rsid w:val="12B133AF"/>
    <w:rsid w:val="12B2FAB7"/>
    <w:rsid w:val="12FB45D0"/>
    <w:rsid w:val="13079826"/>
    <w:rsid w:val="1322AD4E"/>
    <w:rsid w:val="133B3A40"/>
    <w:rsid w:val="1384E898"/>
    <w:rsid w:val="1388049F"/>
    <w:rsid w:val="13F3BBB4"/>
    <w:rsid w:val="14160AA2"/>
    <w:rsid w:val="1418A1EC"/>
    <w:rsid w:val="14212332"/>
    <w:rsid w:val="1441EF5C"/>
    <w:rsid w:val="14660AAF"/>
    <w:rsid w:val="1481E3C9"/>
    <w:rsid w:val="14831083"/>
    <w:rsid w:val="148F8099"/>
    <w:rsid w:val="14904F95"/>
    <w:rsid w:val="1497ABEA"/>
    <w:rsid w:val="14BC4415"/>
    <w:rsid w:val="14C018BD"/>
    <w:rsid w:val="14CF1570"/>
    <w:rsid w:val="151F4369"/>
    <w:rsid w:val="152D3A8A"/>
    <w:rsid w:val="1539696D"/>
    <w:rsid w:val="1547FA18"/>
    <w:rsid w:val="1553AA46"/>
    <w:rsid w:val="158BC04F"/>
    <w:rsid w:val="158D6181"/>
    <w:rsid w:val="15A30482"/>
    <w:rsid w:val="15AA0590"/>
    <w:rsid w:val="15C53D8E"/>
    <w:rsid w:val="15EB61CC"/>
    <w:rsid w:val="160C8584"/>
    <w:rsid w:val="161FE517"/>
    <w:rsid w:val="1625AC04"/>
    <w:rsid w:val="163AA3C0"/>
    <w:rsid w:val="164A7E9A"/>
    <w:rsid w:val="16738D4E"/>
    <w:rsid w:val="167DD37F"/>
    <w:rsid w:val="1687BB88"/>
    <w:rsid w:val="16C3362D"/>
    <w:rsid w:val="16EC9136"/>
    <w:rsid w:val="1700E718"/>
    <w:rsid w:val="173D109A"/>
    <w:rsid w:val="175BC7C5"/>
    <w:rsid w:val="177A9E7F"/>
    <w:rsid w:val="17A5F32B"/>
    <w:rsid w:val="17BDD214"/>
    <w:rsid w:val="17CA76C4"/>
    <w:rsid w:val="17DCB8AB"/>
    <w:rsid w:val="18514FF7"/>
    <w:rsid w:val="18938B72"/>
    <w:rsid w:val="18AE7532"/>
    <w:rsid w:val="18CA51F6"/>
    <w:rsid w:val="18D4C608"/>
    <w:rsid w:val="18E53AD0"/>
    <w:rsid w:val="18EF53FB"/>
    <w:rsid w:val="1907C404"/>
    <w:rsid w:val="19336AF0"/>
    <w:rsid w:val="19407FE6"/>
    <w:rsid w:val="1949F895"/>
    <w:rsid w:val="195CD5B8"/>
    <w:rsid w:val="195F6652"/>
    <w:rsid w:val="198A3420"/>
    <w:rsid w:val="199F557A"/>
    <w:rsid w:val="19D8D131"/>
    <w:rsid w:val="19DC2CF5"/>
    <w:rsid w:val="19FAB298"/>
    <w:rsid w:val="1A0972E9"/>
    <w:rsid w:val="1A3293D7"/>
    <w:rsid w:val="1A5B72FA"/>
    <w:rsid w:val="1A9280E2"/>
    <w:rsid w:val="1AA30EC5"/>
    <w:rsid w:val="1AADF1F6"/>
    <w:rsid w:val="1AB147DF"/>
    <w:rsid w:val="1ACDAA2E"/>
    <w:rsid w:val="1B1E532E"/>
    <w:rsid w:val="1B271945"/>
    <w:rsid w:val="1B2DD97E"/>
    <w:rsid w:val="1B7CD854"/>
    <w:rsid w:val="1B946A20"/>
    <w:rsid w:val="1B9F79D8"/>
    <w:rsid w:val="1BA2CFE1"/>
    <w:rsid w:val="1BB87606"/>
    <w:rsid w:val="1BBDA2C2"/>
    <w:rsid w:val="1BFDDBC1"/>
    <w:rsid w:val="1C7F285A"/>
    <w:rsid w:val="1C83972E"/>
    <w:rsid w:val="1C858A2C"/>
    <w:rsid w:val="1CA250F6"/>
    <w:rsid w:val="1CAFF43C"/>
    <w:rsid w:val="1CB53E0D"/>
    <w:rsid w:val="1CC56156"/>
    <w:rsid w:val="1CDA65C7"/>
    <w:rsid w:val="1CE6BAE5"/>
    <w:rsid w:val="1CE7C519"/>
    <w:rsid w:val="1D0EEB2A"/>
    <w:rsid w:val="1D1154A5"/>
    <w:rsid w:val="1D1CF3E2"/>
    <w:rsid w:val="1D6647A8"/>
    <w:rsid w:val="1D7BD796"/>
    <w:rsid w:val="1D9A7344"/>
    <w:rsid w:val="1DCAF199"/>
    <w:rsid w:val="1DE2F7D3"/>
    <w:rsid w:val="1DEDA395"/>
    <w:rsid w:val="1E3A27E0"/>
    <w:rsid w:val="1E71A245"/>
    <w:rsid w:val="1E7A9D80"/>
    <w:rsid w:val="1E7D244C"/>
    <w:rsid w:val="1E8297B8"/>
    <w:rsid w:val="1E848344"/>
    <w:rsid w:val="1EA2B87C"/>
    <w:rsid w:val="1EA7DBBA"/>
    <w:rsid w:val="1EB141BA"/>
    <w:rsid w:val="1EC0EC6E"/>
    <w:rsid w:val="1EC6099F"/>
    <w:rsid w:val="1EED8DAC"/>
    <w:rsid w:val="1F20451D"/>
    <w:rsid w:val="1F2EE2FF"/>
    <w:rsid w:val="1F4323B4"/>
    <w:rsid w:val="1F69FE9B"/>
    <w:rsid w:val="1F73AAA1"/>
    <w:rsid w:val="1F978BFD"/>
    <w:rsid w:val="1F9C8548"/>
    <w:rsid w:val="1FA9BD2B"/>
    <w:rsid w:val="1FBE6F11"/>
    <w:rsid w:val="1FCE8831"/>
    <w:rsid w:val="1FD2B250"/>
    <w:rsid w:val="1FD345FD"/>
    <w:rsid w:val="1FEBCE3F"/>
    <w:rsid w:val="2007AD90"/>
    <w:rsid w:val="20177F91"/>
    <w:rsid w:val="203A562B"/>
    <w:rsid w:val="2042C2AE"/>
    <w:rsid w:val="204F9577"/>
    <w:rsid w:val="205BD7AB"/>
    <w:rsid w:val="20662765"/>
    <w:rsid w:val="207CF6AB"/>
    <w:rsid w:val="208B500D"/>
    <w:rsid w:val="209DC695"/>
    <w:rsid w:val="20F1F1A7"/>
    <w:rsid w:val="20F677C2"/>
    <w:rsid w:val="2107D019"/>
    <w:rsid w:val="211BE627"/>
    <w:rsid w:val="216D5EFF"/>
    <w:rsid w:val="216EAE92"/>
    <w:rsid w:val="2186CD59"/>
    <w:rsid w:val="219FDF8B"/>
    <w:rsid w:val="21AB6FE0"/>
    <w:rsid w:val="21C98D28"/>
    <w:rsid w:val="21DC327D"/>
    <w:rsid w:val="21E1450A"/>
    <w:rsid w:val="2244A1B9"/>
    <w:rsid w:val="224740D4"/>
    <w:rsid w:val="224FEFAF"/>
    <w:rsid w:val="227652C8"/>
    <w:rsid w:val="228C5304"/>
    <w:rsid w:val="2292DF0E"/>
    <w:rsid w:val="22B510A4"/>
    <w:rsid w:val="22BE9B3E"/>
    <w:rsid w:val="22C72837"/>
    <w:rsid w:val="22CD8FCD"/>
    <w:rsid w:val="22EA870D"/>
    <w:rsid w:val="22F90430"/>
    <w:rsid w:val="23670F73"/>
    <w:rsid w:val="237BEE48"/>
    <w:rsid w:val="23B92A35"/>
    <w:rsid w:val="23C69A8C"/>
    <w:rsid w:val="23CAE456"/>
    <w:rsid w:val="2403DC9A"/>
    <w:rsid w:val="24087828"/>
    <w:rsid w:val="241C38AD"/>
    <w:rsid w:val="24263A1C"/>
    <w:rsid w:val="2428470E"/>
    <w:rsid w:val="2444C87F"/>
    <w:rsid w:val="2445D141"/>
    <w:rsid w:val="24483C8A"/>
    <w:rsid w:val="244A1971"/>
    <w:rsid w:val="2460A73C"/>
    <w:rsid w:val="248BFD61"/>
    <w:rsid w:val="248D1F40"/>
    <w:rsid w:val="24A27494"/>
    <w:rsid w:val="24BCF127"/>
    <w:rsid w:val="24E2F137"/>
    <w:rsid w:val="2506590E"/>
    <w:rsid w:val="25347110"/>
    <w:rsid w:val="253F2919"/>
    <w:rsid w:val="25488390"/>
    <w:rsid w:val="2571AB6A"/>
    <w:rsid w:val="2576FA84"/>
    <w:rsid w:val="258624A2"/>
    <w:rsid w:val="258D84D3"/>
    <w:rsid w:val="259DB080"/>
    <w:rsid w:val="25A4902A"/>
    <w:rsid w:val="25B21AFC"/>
    <w:rsid w:val="25B3B40C"/>
    <w:rsid w:val="25C0397D"/>
    <w:rsid w:val="25E787BB"/>
    <w:rsid w:val="25E8B699"/>
    <w:rsid w:val="26134415"/>
    <w:rsid w:val="263A4259"/>
    <w:rsid w:val="263A9C2D"/>
    <w:rsid w:val="263FAC7B"/>
    <w:rsid w:val="26FC06DE"/>
    <w:rsid w:val="27321EC3"/>
    <w:rsid w:val="273613BD"/>
    <w:rsid w:val="274FEF98"/>
    <w:rsid w:val="2751B482"/>
    <w:rsid w:val="275C8091"/>
    <w:rsid w:val="276B16AE"/>
    <w:rsid w:val="27732379"/>
    <w:rsid w:val="2773C9F7"/>
    <w:rsid w:val="2775D058"/>
    <w:rsid w:val="27816A76"/>
    <w:rsid w:val="278E9706"/>
    <w:rsid w:val="281E67E3"/>
    <w:rsid w:val="282A352B"/>
    <w:rsid w:val="28458599"/>
    <w:rsid w:val="28504F37"/>
    <w:rsid w:val="2874CE98"/>
    <w:rsid w:val="2884A160"/>
    <w:rsid w:val="28B6596E"/>
    <w:rsid w:val="28E92F81"/>
    <w:rsid w:val="2906D501"/>
    <w:rsid w:val="292DE72A"/>
    <w:rsid w:val="292F23A2"/>
    <w:rsid w:val="29456769"/>
    <w:rsid w:val="2945B04C"/>
    <w:rsid w:val="2960A349"/>
    <w:rsid w:val="298125B4"/>
    <w:rsid w:val="2A074194"/>
    <w:rsid w:val="2A419592"/>
    <w:rsid w:val="2A62C710"/>
    <w:rsid w:val="2A73364E"/>
    <w:rsid w:val="2AA0260C"/>
    <w:rsid w:val="2AAC67A5"/>
    <w:rsid w:val="2ADC2A69"/>
    <w:rsid w:val="2B60AB70"/>
    <w:rsid w:val="2B6579D9"/>
    <w:rsid w:val="2B6AF5A4"/>
    <w:rsid w:val="2B714C3B"/>
    <w:rsid w:val="2B79D5CF"/>
    <w:rsid w:val="2B8381B3"/>
    <w:rsid w:val="2B9B3A97"/>
    <w:rsid w:val="2BAF2C80"/>
    <w:rsid w:val="2BC81054"/>
    <w:rsid w:val="2BDF63BA"/>
    <w:rsid w:val="2BE2A33F"/>
    <w:rsid w:val="2BFCD648"/>
    <w:rsid w:val="2C1B0E8E"/>
    <w:rsid w:val="2C1CA1A2"/>
    <w:rsid w:val="2C1DEA95"/>
    <w:rsid w:val="2CF46D5E"/>
    <w:rsid w:val="2D04515F"/>
    <w:rsid w:val="2D081D59"/>
    <w:rsid w:val="2D3FF021"/>
    <w:rsid w:val="2D49D6AF"/>
    <w:rsid w:val="2D71FB80"/>
    <w:rsid w:val="2D7A8204"/>
    <w:rsid w:val="2DEB63AD"/>
    <w:rsid w:val="2DEC016F"/>
    <w:rsid w:val="2E001E27"/>
    <w:rsid w:val="2E0105FB"/>
    <w:rsid w:val="2E0684F9"/>
    <w:rsid w:val="2E06E2F2"/>
    <w:rsid w:val="2E1BCB36"/>
    <w:rsid w:val="2E264380"/>
    <w:rsid w:val="2E2680E9"/>
    <w:rsid w:val="2E2F13FE"/>
    <w:rsid w:val="2E34E591"/>
    <w:rsid w:val="2E759A0A"/>
    <w:rsid w:val="2E8EA377"/>
    <w:rsid w:val="2E9ED8E0"/>
    <w:rsid w:val="2EA9A978"/>
    <w:rsid w:val="2ECBA2C2"/>
    <w:rsid w:val="2ECD93FF"/>
    <w:rsid w:val="2EE5309E"/>
    <w:rsid w:val="2F0CEDEE"/>
    <w:rsid w:val="2F14E5B3"/>
    <w:rsid w:val="2F5601AF"/>
    <w:rsid w:val="2F7BC8FF"/>
    <w:rsid w:val="2F8B98EF"/>
    <w:rsid w:val="2F91B82B"/>
    <w:rsid w:val="2F9D51A1"/>
    <w:rsid w:val="2FFFEE2C"/>
    <w:rsid w:val="30052299"/>
    <w:rsid w:val="30175265"/>
    <w:rsid w:val="3018D2DF"/>
    <w:rsid w:val="301E448F"/>
    <w:rsid w:val="3026CF57"/>
    <w:rsid w:val="3088FB41"/>
    <w:rsid w:val="308A70EA"/>
    <w:rsid w:val="309CAE77"/>
    <w:rsid w:val="30ADE94E"/>
    <w:rsid w:val="30DE6C2A"/>
    <w:rsid w:val="30F2ACD1"/>
    <w:rsid w:val="312B6159"/>
    <w:rsid w:val="312EF885"/>
    <w:rsid w:val="3133B6C9"/>
    <w:rsid w:val="313863B3"/>
    <w:rsid w:val="31504A70"/>
    <w:rsid w:val="316D0FBE"/>
    <w:rsid w:val="3179EAA5"/>
    <w:rsid w:val="318883E4"/>
    <w:rsid w:val="318C7BE0"/>
    <w:rsid w:val="31998140"/>
    <w:rsid w:val="31E7DA74"/>
    <w:rsid w:val="31F3C30E"/>
    <w:rsid w:val="323D5A35"/>
    <w:rsid w:val="3246D443"/>
    <w:rsid w:val="3264BFC6"/>
    <w:rsid w:val="329A2F33"/>
    <w:rsid w:val="32FC36EB"/>
    <w:rsid w:val="3301C82C"/>
    <w:rsid w:val="33099305"/>
    <w:rsid w:val="337FBF30"/>
    <w:rsid w:val="33A0CC18"/>
    <w:rsid w:val="33A962A2"/>
    <w:rsid w:val="33C6C89A"/>
    <w:rsid w:val="33CC0581"/>
    <w:rsid w:val="340EC4F6"/>
    <w:rsid w:val="3434A041"/>
    <w:rsid w:val="343D68D3"/>
    <w:rsid w:val="34737D96"/>
    <w:rsid w:val="3494048C"/>
    <w:rsid w:val="34C024A6"/>
    <w:rsid w:val="34C5BEE7"/>
    <w:rsid w:val="34D9E422"/>
    <w:rsid w:val="35311260"/>
    <w:rsid w:val="35BAC7A4"/>
    <w:rsid w:val="3608EA6F"/>
    <w:rsid w:val="361A7F55"/>
    <w:rsid w:val="36289999"/>
    <w:rsid w:val="362FA773"/>
    <w:rsid w:val="363866FE"/>
    <w:rsid w:val="363C3ED5"/>
    <w:rsid w:val="368918FB"/>
    <w:rsid w:val="36B08845"/>
    <w:rsid w:val="36BFCADE"/>
    <w:rsid w:val="36C473EE"/>
    <w:rsid w:val="36D87CE6"/>
    <w:rsid w:val="36DD04D6"/>
    <w:rsid w:val="36EB70F3"/>
    <w:rsid w:val="371D2AD2"/>
    <w:rsid w:val="3758759D"/>
    <w:rsid w:val="376B33B1"/>
    <w:rsid w:val="3789546B"/>
    <w:rsid w:val="3789CAD1"/>
    <w:rsid w:val="37A223BF"/>
    <w:rsid w:val="37C7B86C"/>
    <w:rsid w:val="37F681B6"/>
    <w:rsid w:val="38140A02"/>
    <w:rsid w:val="3820DC68"/>
    <w:rsid w:val="383039C4"/>
    <w:rsid w:val="386139F6"/>
    <w:rsid w:val="38988F30"/>
    <w:rsid w:val="38C821AA"/>
    <w:rsid w:val="38D04B1A"/>
    <w:rsid w:val="38F838BD"/>
    <w:rsid w:val="391BFD6A"/>
    <w:rsid w:val="391EF486"/>
    <w:rsid w:val="3921EE9A"/>
    <w:rsid w:val="3927DB1C"/>
    <w:rsid w:val="394EFA0E"/>
    <w:rsid w:val="397AC876"/>
    <w:rsid w:val="397C6295"/>
    <w:rsid w:val="39911B0C"/>
    <w:rsid w:val="3994E599"/>
    <w:rsid w:val="39AFEF93"/>
    <w:rsid w:val="39B4985A"/>
    <w:rsid w:val="39BE61B3"/>
    <w:rsid w:val="39C074CE"/>
    <w:rsid w:val="39C36AE3"/>
    <w:rsid w:val="39D5A2FA"/>
    <w:rsid w:val="39E2C549"/>
    <w:rsid w:val="39E3A2DC"/>
    <w:rsid w:val="39FDAC67"/>
    <w:rsid w:val="3A0E98B0"/>
    <w:rsid w:val="3A2E88B5"/>
    <w:rsid w:val="3A49D1D0"/>
    <w:rsid w:val="3A5025F1"/>
    <w:rsid w:val="3A576C76"/>
    <w:rsid w:val="3A81A7A7"/>
    <w:rsid w:val="3A914740"/>
    <w:rsid w:val="3A91891C"/>
    <w:rsid w:val="3A91B850"/>
    <w:rsid w:val="3A93C345"/>
    <w:rsid w:val="3AA0801E"/>
    <w:rsid w:val="3AC3F1EE"/>
    <w:rsid w:val="3AC7E7AC"/>
    <w:rsid w:val="3AEBDB94"/>
    <w:rsid w:val="3AFA32D6"/>
    <w:rsid w:val="3AFBA71A"/>
    <w:rsid w:val="3B000D52"/>
    <w:rsid w:val="3B1D372E"/>
    <w:rsid w:val="3B4BAAC4"/>
    <w:rsid w:val="3B56048F"/>
    <w:rsid w:val="3B6A61CC"/>
    <w:rsid w:val="3BC7F27D"/>
    <w:rsid w:val="3BFD9C60"/>
    <w:rsid w:val="3C26EE68"/>
    <w:rsid w:val="3C2D105B"/>
    <w:rsid w:val="3C59C48C"/>
    <w:rsid w:val="3C797217"/>
    <w:rsid w:val="3C82DD7A"/>
    <w:rsid w:val="3C843F6E"/>
    <w:rsid w:val="3CBAF260"/>
    <w:rsid w:val="3CEA9743"/>
    <w:rsid w:val="3D14DDA7"/>
    <w:rsid w:val="3D2AE37B"/>
    <w:rsid w:val="3D37A2E5"/>
    <w:rsid w:val="3D53878A"/>
    <w:rsid w:val="3D540F79"/>
    <w:rsid w:val="3D5B66F2"/>
    <w:rsid w:val="3D7307B5"/>
    <w:rsid w:val="3DB4794A"/>
    <w:rsid w:val="3DB77D8E"/>
    <w:rsid w:val="3DD0E771"/>
    <w:rsid w:val="3DD6C687"/>
    <w:rsid w:val="3DDA0DA9"/>
    <w:rsid w:val="3DE4E6F4"/>
    <w:rsid w:val="3E03D783"/>
    <w:rsid w:val="3E1AB6F7"/>
    <w:rsid w:val="3E49A32C"/>
    <w:rsid w:val="3E50099A"/>
    <w:rsid w:val="3E599553"/>
    <w:rsid w:val="3E717C7C"/>
    <w:rsid w:val="3E845DF7"/>
    <w:rsid w:val="3E9679F4"/>
    <w:rsid w:val="3E9DA25B"/>
    <w:rsid w:val="3EB7800B"/>
    <w:rsid w:val="3EBD07B7"/>
    <w:rsid w:val="3ECA01D0"/>
    <w:rsid w:val="3ED9C9C6"/>
    <w:rsid w:val="3F0638A7"/>
    <w:rsid w:val="3F15D2AA"/>
    <w:rsid w:val="3F3A629A"/>
    <w:rsid w:val="3F556524"/>
    <w:rsid w:val="3F5E8F2A"/>
    <w:rsid w:val="3F76CE59"/>
    <w:rsid w:val="3F802C49"/>
    <w:rsid w:val="3F88A390"/>
    <w:rsid w:val="3FAF8706"/>
    <w:rsid w:val="3FB7BA3B"/>
    <w:rsid w:val="3FE203FD"/>
    <w:rsid w:val="400AC4D3"/>
    <w:rsid w:val="400B216E"/>
    <w:rsid w:val="402C3E09"/>
    <w:rsid w:val="407DBCDE"/>
    <w:rsid w:val="40944DCD"/>
    <w:rsid w:val="409D94B7"/>
    <w:rsid w:val="40A8950A"/>
    <w:rsid w:val="40B2D241"/>
    <w:rsid w:val="40B53ABC"/>
    <w:rsid w:val="40E7EB2D"/>
    <w:rsid w:val="4109A617"/>
    <w:rsid w:val="4125A92C"/>
    <w:rsid w:val="412C96C4"/>
    <w:rsid w:val="4132BCF4"/>
    <w:rsid w:val="41479C50"/>
    <w:rsid w:val="4182483A"/>
    <w:rsid w:val="41834B73"/>
    <w:rsid w:val="41D8E4F3"/>
    <w:rsid w:val="4214C0BB"/>
    <w:rsid w:val="422D2BCC"/>
    <w:rsid w:val="4231EE70"/>
    <w:rsid w:val="424BED4D"/>
    <w:rsid w:val="427EBC2A"/>
    <w:rsid w:val="42A6356E"/>
    <w:rsid w:val="42CAD0BB"/>
    <w:rsid w:val="42EF2B56"/>
    <w:rsid w:val="42FEA7E2"/>
    <w:rsid w:val="43154333"/>
    <w:rsid w:val="431BB699"/>
    <w:rsid w:val="4325042E"/>
    <w:rsid w:val="432B5837"/>
    <w:rsid w:val="433B0F2E"/>
    <w:rsid w:val="4369B2D8"/>
    <w:rsid w:val="439F2DBB"/>
    <w:rsid w:val="43AB5112"/>
    <w:rsid w:val="43BD4F53"/>
    <w:rsid w:val="43BE36FC"/>
    <w:rsid w:val="43C41E16"/>
    <w:rsid w:val="43D7AB5F"/>
    <w:rsid w:val="43F4578F"/>
    <w:rsid w:val="440BBA63"/>
    <w:rsid w:val="44297BAF"/>
    <w:rsid w:val="44323260"/>
    <w:rsid w:val="444232D0"/>
    <w:rsid w:val="4447FA7E"/>
    <w:rsid w:val="44647592"/>
    <w:rsid w:val="446A5423"/>
    <w:rsid w:val="447AB38B"/>
    <w:rsid w:val="447B47F0"/>
    <w:rsid w:val="447D65A0"/>
    <w:rsid w:val="4498E109"/>
    <w:rsid w:val="44A0702F"/>
    <w:rsid w:val="44B99347"/>
    <w:rsid w:val="44C34991"/>
    <w:rsid w:val="44CEFCBF"/>
    <w:rsid w:val="44F58455"/>
    <w:rsid w:val="45128BA9"/>
    <w:rsid w:val="4514595B"/>
    <w:rsid w:val="451B3B2B"/>
    <w:rsid w:val="451D0A1A"/>
    <w:rsid w:val="45258E04"/>
    <w:rsid w:val="45B7599B"/>
    <w:rsid w:val="45D6364A"/>
    <w:rsid w:val="460E904F"/>
    <w:rsid w:val="462157B4"/>
    <w:rsid w:val="46835D1F"/>
    <w:rsid w:val="4708C14E"/>
    <w:rsid w:val="470A486E"/>
    <w:rsid w:val="4747BBDB"/>
    <w:rsid w:val="475D7EA6"/>
    <w:rsid w:val="476E3D1F"/>
    <w:rsid w:val="4786115D"/>
    <w:rsid w:val="47D20DBE"/>
    <w:rsid w:val="4804FC95"/>
    <w:rsid w:val="482A2DCC"/>
    <w:rsid w:val="48467A5B"/>
    <w:rsid w:val="4858F14D"/>
    <w:rsid w:val="488A91FC"/>
    <w:rsid w:val="48B7391F"/>
    <w:rsid w:val="48CDF72E"/>
    <w:rsid w:val="491E7B40"/>
    <w:rsid w:val="4959A681"/>
    <w:rsid w:val="495B81A6"/>
    <w:rsid w:val="497D47B6"/>
    <w:rsid w:val="498C751B"/>
    <w:rsid w:val="499C47FA"/>
    <w:rsid w:val="49CC4D09"/>
    <w:rsid w:val="49D1DCB2"/>
    <w:rsid w:val="49FAC7FA"/>
    <w:rsid w:val="4A012C81"/>
    <w:rsid w:val="4A1B5C8E"/>
    <w:rsid w:val="4A45C51C"/>
    <w:rsid w:val="4AAB5901"/>
    <w:rsid w:val="4AADBBDC"/>
    <w:rsid w:val="4AE46EC8"/>
    <w:rsid w:val="4B3BC5EE"/>
    <w:rsid w:val="4B401E24"/>
    <w:rsid w:val="4B4589F4"/>
    <w:rsid w:val="4B49DCDC"/>
    <w:rsid w:val="4B52323F"/>
    <w:rsid w:val="4B71F06C"/>
    <w:rsid w:val="4B7F77C1"/>
    <w:rsid w:val="4B8FF3A7"/>
    <w:rsid w:val="4BC3468A"/>
    <w:rsid w:val="4BDE57C5"/>
    <w:rsid w:val="4BE393B1"/>
    <w:rsid w:val="4BF94CD9"/>
    <w:rsid w:val="4C5B8C11"/>
    <w:rsid w:val="4C64BF9A"/>
    <w:rsid w:val="4C7F5726"/>
    <w:rsid w:val="4C8A64B1"/>
    <w:rsid w:val="4C8FE9DF"/>
    <w:rsid w:val="4C925653"/>
    <w:rsid w:val="4CB4E23D"/>
    <w:rsid w:val="4CB4E878"/>
    <w:rsid w:val="4CB62DA8"/>
    <w:rsid w:val="4CBADE5D"/>
    <w:rsid w:val="4D0795E1"/>
    <w:rsid w:val="4D097D74"/>
    <w:rsid w:val="4D50718B"/>
    <w:rsid w:val="4D5EADC7"/>
    <w:rsid w:val="4D6E961C"/>
    <w:rsid w:val="4D71A258"/>
    <w:rsid w:val="4D7293D3"/>
    <w:rsid w:val="4D7731FE"/>
    <w:rsid w:val="4D86F792"/>
    <w:rsid w:val="4D8B2329"/>
    <w:rsid w:val="4D99480F"/>
    <w:rsid w:val="4D9C98EC"/>
    <w:rsid w:val="4DB1E641"/>
    <w:rsid w:val="4DBF3045"/>
    <w:rsid w:val="4DE0D019"/>
    <w:rsid w:val="4DE480BB"/>
    <w:rsid w:val="4DE5E653"/>
    <w:rsid w:val="4DF47E00"/>
    <w:rsid w:val="4E0178E4"/>
    <w:rsid w:val="4E2B207C"/>
    <w:rsid w:val="4E36256E"/>
    <w:rsid w:val="4E5EC34F"/>
    <w:rsid w:val="4E6A0CDD"/>
    <w:rsid w:val="4E6B01B3"/>
    <w:rsid w:val="4E755EA4"/>
    <w:rsid w:val="4E898AA7"/>
    <w:rsid w:val="4EB72EAF"/>
    <w:rsid w:val="4ED63254"/>
    <w:rsid w:val="4EF50748"/>
    <w:rsid w:val="4F04A53E"/>
    <w:rsid w:val="4F07D6F1"/>
    <w:rsid w:val="4F2DCDBE"/>
    <w:rsid w:val="4F54E51D"/>
    <w:rsid w:val="4F551F7B"/>
    <w:rsid w:val="4F5AE1A2"/>
    <w:rsid w:val="4F5B00A6"/>
    <w:rsid w:val="4F80C4A0"/>
    <w:rsid w:val="4F882308"/>
    <w:rsid w:val="4F92C5D6"/>
    <w:rsid w:val="4F92F5FD"/>
    <w:rsid w:val="4FCCCB62"/>
    <w:rsid w:val="5000E861"/>
    <w:rsid w:val="50032D5B"/>
    <w:rsid w:val="502226B2"/>
    <w:rsid w:val="5073F335"/>
    <w:rsid w:val="50768BE8"/>
    <w:rsid w:val="508FBAB0"/>
    <w:rsid w:val="50AD5DB2"/>
    <w:rsid w:val="50D0D828"/>
    <w:rsid w:val="50E59FCF"/>
    <w:rsid w:val="510A529D"/>
    <w:rsid w:val="51338C39"/>
    <w:rsid w:val="51417BFE"/>
    <w:rsid w:val="51429433"/>
    <w:rsid w:val="51662D5B"/>
    <w:rsid w:val="51906827"/>
    <w:rsid w:val="51A875DF"/>
    <w:rsid w:val="51AB603A"/>
    <w:rsid w:val="51B2C602"/>
    <w:rsid w:val="51C1E1CF"/>
    <w:rsid w:val="51DA2C10"/>
    <w:rsid w:val="52249F05"/>
    <w:rsid w:val="523978B1"/>
    <w:rsid w:val="52434967"/>
    <w:rsid w:val="5285253E"/>
    <w:rsid w:val="528F33DF"/>
    <w:rsid w:val="529BEAC1"/>
    <w:rsid w:val="529FA1CE"/>
    <w:rsid w:val="52ABAAA8"/>
    <w:rsid w:val="52B0E382"/>
    <w:rsid w:val="52B5906C"/>
    <w:rsid w:val="52C114CF"/>
    <w:rsid w:val="5329EC5A"/>
    <w:rsid w:val="53411CFC"/>
    <w:rsid w:val="536DB3F6"/>
    <w:rsid w:val="5385EA76"/>
    <w:rsid w:val="53CBD20D"/>
    <w:rsid w:val="53D7759E"/>
    <w:rsid w:val="53D9FCD7"/>
    <w:rsid w:val="53F7348C"/>
    <w:rsid w:val="54083023"/>
    <w:rsid w:val="5412691C"/>
    <w:rsid w:val="5445B666"/>
    <w:rsid w:val="546427D5"/>
    <w:rsid w:val="5489148B"/>
    <w:rsid w:val="54A27977"/>
    <w:rsid w:val="54EAFBDF"/>
    <w:rsid w:val="54EC6C3A"/>
    <w:rsid w:val="54ECDC77"/>
    <w:rsid w:val="5516D7D7"/>
    <w:rsid w:val="551EB2D0"/>
    <w:rsid w:val="5522AD17"/>
    <w:rsid w:val="5540D2ED"/>
    <w:rsid w:val="5540D7CF"/>
    <w:rsid w:val="554B2D96"/>
    <w:rsid w:val="554D257B"/>
    <w:rsid w:val="555EA40C"/>
    <w:rsid w:val="556E689F"/>
    <w:rsid w:val="557EC1E0"/>
    <w:rsid w:val="558183FF"/>
    <w:rsid w:val="55F544AC"/>
    <w:rsid w:val="5652F432"/>
    <w:rsid w:val="56710E44"/>
    <w:rsid w:val="5682C121"/>
    <w:rsid w:val="56F352D8"/>
    <w:rsid w:val="5703BC1D"/>
    <w:rsid w:val="571E3B41"/>
    <w:rsid w:val="5727444D"/>
    <w:rsid w:val="574B5694"/>
    <w:rsid w:val="57650F5B"/>
    <w:rsid w:val="57B4AF09"/>
    <w:rsid w:val="57B843F7"/>
    <w:rsid w:val="580A120B"/>
    <w:rsid w:val="580D28A9"/>
    <w:rsid w:val="58631DFE"/>
    <w:rsid w:val="586DD0DD"/>
    <w:rsid w:val="58B47812"/>
    <w:rsid w:val="58C59D17"/>
    <w:rsid w:val="58C8B85C"/>
    <w:rsid w:val="58D5C762"/>
    <w:rsid w:val="58F16F5D"/>
    <w:rsid w:val="590662E9"/>
    <w:rsid w:val="591165A3"/>
    <w:rsid w:val="59212F08"/>
    <w:rsid w:val="5966B9D3"/>
    <w:rsid w:val="59674ABF"/>
    <w:rsid w:val="5988E0B3"/>
    <w:rsid w:val="598939EE"/>
    <w:rsid w:val="5991B18D"/>
    <w:rsid w:val="599547FA"/>
    <w:rsid w:val="59BBAEC4"/>
    <w:rsid w:val="59D35676"/>
    <w:rsid w:val="5A243DE4"/>
    <w:rsid w:val="5A28BA64"/>
    <w:rsid w:val="5A3FA2B5"/>
    <w:rsid w:val="5A4072B4"/>
    <w:rsid w:val="5A53CD4C"/>
    <w:rsid w:val="5A6DAB40"/>
    <w:rsid w:val="5AA25C3B"/>
    <w:rsid w:val="5AA26579"/>
    <w:rsid w:val="5AB08CE8"/>
    <w:rsid w:val="5AC75D8C"/>
    <w:rsid w:val="5ACA04A9"/>
    <w:rsid w:val="5AE62D78"/>
    <w:rsid w:val="5AEEB4C8"/>
    <w:rsid w:val="5AFDDF60"/>
    <w:rsid w:val="5B484423"/>
    <w:rsid w:val="5B4DCA3C"/>
    <w:rsid w:val="5B4E8839"/>
    <w:rsid w:val="5B7E1AFA"/>
    <w:rsid w:val="5BA44D8A"/>
    <w:rsid w:val="5BBEA5BE"/>
    <w:rsid w:val="5BBEDA6B"/>
    <w:rsid w:val="5BC6872B"/>
    <w:rsid w:val="5BD7E1C2"/>
    <w:rsid w:val="5BDC4273"/>
    <w:rsid w:val="5BEB6D4C"/>
    <w:rsid w:val="5BFA5F66"/>
    <w:rsid w:val="5BFB1392"/>
    <w:rsid w:val="5C0C62AD"/>
    <w:rsid w:val="5C0CCD34"/>
    <w:rsid w:val="5C19A656"/>
    <w:rsid w:val="5C402E18"/>
    <w:rsid w:val="5C53AA29"/>
    <w:rsid w:val="5C804C29"/>
    <w:rsid w:val="5C9EC73B"/>
    <w:rsid w:val="5CB981F7"/>
    <w:rsid w:val="5CC73CD0"/>
    <w:rsid w:val="5CD2F9C8"/>
    <w:rsid w:val="5CF1FA0C"/>
    <w:rsid w:val="5D00D1F6"/>
    <w:rsid w:val="5D199539"/>
    <w:rsid w:val="5D38ECCC"/>
    <w:rsid w:val="5D3B461E"/>
    <w:rsid w:val="5D4A40E0"/>
    <w:rsid w:val="5D4EE675"/>
    <w:rsid w:val="5D66B4CF"/>
    <w:rsid w:val="5D675F9D"/>
    <w:rsid w:val="5D7E53A4"/>
    <w:rsid w:val="5DAC9826"/>
    <w:rsid w:val="5DD93184"/>
    <w:rsid w:val="5DDFE5A4"/>
    <w:rsid w:val="5DF2F034"/>
    <w:rsid w:val="5E17247A"/>
    <w:rsid w:val="5E219385"/>
    <w:rsid w:val="5E36FBD7"/>
    <w:rsid w:val="5E491411"/>
    <w:rsid w:val="5E92DB66"/>
    <w:rsid w:val="5E9F86BB"/>
    <w:rsid w:val="5ED0844B"/>
    <w:rsid w:val="5EDF0405"/>
    <w:rsid w:val="5EE994EC"/>
    <w:rsid w:val="5EEA9290"/>
    <w:rsid w:val="5EF20FDC"/>
    <w:rsid w:val="5F029799"/>
    <w:rsid w:val="5F254D87"/>
    <w:rsid w:val="5F6DB1AA"/>
    <w:rsid w:val="5F890DFA"/>
    <w:rsid w:val="5F8A2DB0"/>
    <w:rsid w:val="5FA42321"/>
    <w:rsid w:val="5FA991C7"/>
    <w:rsid w:val="5FCC94E9"/>
    <w:rsid w:val="5FE0058A"/>
    <w:rsid w:val="5FE38ABB"/>
    <w:rsid w:val="5FFF1909"/>
    <w:rsid w:val="600A9A8A"/>
    <w:rsid w:val="602BC085"/>
    <w:rsid w:val="604EFA41"/>
    <w:rsid w:val="60957534"/>
    <w:rsid w:val="60AE1471"/>
    <w:rsid w:val="60D5D1C4"/>
    <w:rsid w:val="60F472A0"/>
    <w:rsid w:val="60F5757A"/>
    <w:rsid w:val="60F874F4"/>
    <w:rsid w:val="610DC551"/>
    <w:rsid w:val="6125CCCC"/>
    <w:rsid w:val="6139A659"/>
    <w:rsid w:val="6139C870"/>
    <w:rsid w:val="61688CEB"/>
    <w:rsid w:val="61725B85"/>
    <w:rsid w:val="61C9EE25"/>
    <w:rsid w:val="61D7277D"/>
    <w:rsid w:val="620EB741"/>
    <w:rsid w:val="6210DAA0"/>
    <w:rsid w:val="6212B3F2"/>
    <w:rsid w:val="622F8A4C"/>
    <w:rsid w:val="6239CB2B"/>
    <w:rsid w:val="627B4445"/>
    <w:rsid w:val="629BA2AA"/>
    <w:rsid w:val="632C461A"/>
    <w:rsid w:val="6332D1B5"/>
    <w:rsid w:val="63465564"/>
    <w:rsid w:val="637496AC"/>
    <w:rsid w:val="6378BD75"/>
    <w:rsid w:val="637BCBD1"/>
    <w:rsid w:val="63888FBD"/>
    <w:rsid w:val="6388FED2"/>
    <w:rsid w:val="639C4C62"/>
    <w:rsid w:val="63E45FE7"/>
    <w:rsid w:val="63E8FC98"/>
    <w:rsid w:val="6402C722"/>
    <w:rsid w:val="64338135"/>
    <w:rsid w:val="645BF8A3"/>
    <w:rsid w:val="645EBC0E"/>
    <w:rsid w:val="646718D6"/>
    <w:rsid w:val="647AEC18"/>
    <w:rsid w:val="64B943F2"/>
    <w:rsid w:val="64CCEDE6"/>
    <w:rsid w:val="64CEBBD8"/>
    <w:rsid w:val="64D47DF7"/>
    <w:rsid w:val="652D10CF"/>
    <w:rsid w:val="652E6A2C"/>
    <w:rsid w:val="652FB903"/>
    <w:rsid w:val="65344970"/>
    <w:rsid w:val="65366882"/>
    <w:rsid w:val="6548C81B"/>
    <w:rsid w:val="65495F5D"/>
    <w:rsid w:val="654B2279"/>
    <w:rsid w:val="65981EFA"/>
    <w:rsid w:val="659ED2E6"/>
    <w:rsid w:val="65A1E740"/>
    <w:rsid w:val="65B45BF8"/>
    <w:rsid w:val="65C62800"/>
    <w:rsid w:val="65DE7930"/>
    <w:rsid w:val="65F0B758"/>
    <w:rsid w:val="66771987"/>
    <w:rsid w:val="6680D50B"/>
    <w:rsid w:val="668D62F7"/>
    <w:rsid w:val="668DBCAD"/>
    <w:rsid w:val="668FC32C"/>
    <w:rsid w:val="66EA648F"/>
    <w:rsid w:val="66F15C1F"/>
    <w:rsid w:val="673A8A6A"/>
    <w:rsid w:val="67581A46"/>
    <w:rsid w:val="676544E1"/>
    <w:rsid w:val="678C4E2A"/>
    <w:rsid w:val="67FE5F9A"/>
    <w:rsid w:val="68298D0E"/>
    <w:rsid w:val="6845A7B2"/>
    <w:rsid w:val="6894CEEF"/>
    <w:rsid w:val="68A81774"/>
    <w:rsid w:val="68AB7680"/>
    <w:rsid w:val="68B6CE8D"/>
    <w:rsid w:val="68E7A258"/>
    <w:rsid w:val="68ECB0EF"/>
    <w:rsid w:val="68F6B41B"/>
    <w:rsid w:val="6908F8F0"/>
    <w:rsid w:val="690E34FF"/>
    <w:rsid w:val="6949147E"/>
    <w:rsid w:val="69535451"/>
    <w:rsid w:val="6987EC48"/>
    <w:rsid w:val="699C833A"/>
    <w:rsid w:val="69A22FAE"/>
    <w:rsid w:val="69C6728C"/>
    <w:rsid w:val="69D12075"/>
    <w:rsid w:val="6A0AE2A1"/>
    <w:rsid w:val="6A19B180"/>
    <w:rsid w:val="6A1D87C2"/>
    <w:rsid w:val="6A42F35C"/>
    <w:rsid w:val="6A5E1328"/>
    <w:rsid w:val="6A689AE8"/>
    <w:rsid w:val="6A6BB445"/>
    <w:rsid w:val="6A762845"/>
    <w:rsid w:val="6A962E05"/>
    <w:rsid w:val="6AA0CB1A"/>
    <w:rsid w:val="6AAA059E"/>
    <w:rsid w:val="6AEF24B2"/>
    <w:rsid w:val="6B0CEA33"/>
    <w:rsid w:val="6B0F4790"/>
    <w:rsid w:val="6B1578A4"/>
    <w:rsid w:val="6B2854E6"/>
    <w:rsid w:val="6B58BFE3"/>
    <w:rsid w:val="6B6433FF"/>
    <w:rsid w:val="6B80ECE6"/>
    <w:rsid w:val="6B8E52A9"/>
    <w:rsid w:val="6B963103"/>
    <w:rsid w:val="6B9D9542"/>
    <w:rsid w:val="6BA4B664"/>
    <w:rsid w:val="6BC863D7"/>
    <w:rsid w:val="6C10CF0E"/>
    <w:rsid w:val="6C130664"/>
    <w:rsid w:val="6C2E9167"/>
    <w:rsid w:val="6C34F916"/>
    <w:rsid w:val="6C3FEC0C"/>
    <w:rsid w:val="6C5496B3"/>
    <w:rsid w:val="6CCA1254"/>
    <w:rsid w:val="6CD11740"/>
    <w:rsid w:val="6CD3F92F"/>
    <w:rsid w:val="6D00A08A"/>
    <w:rsid w:val="6D0D7AAE"/>
    <w:rsid w:val="6D347B97"/>
    <w:rsid w:val="6D366B9D"/>
    <w:rsid w:val="6D440308"/>
    <w:rsid w:val="6D6143F9"/>
    <w:rsid w:val="6D7824A4"/>
    <w:rsid w:val="6DA4ED12"/>
    <w:rsid w:val="6DC0C8B1"/>
    <w:rsid w:val="6DEB364C"/>
    <w:rsid w:val="6E224840"/>
    <w:rsid w:val="6E452CDB"/>
    <w:rsid w:val="6E51DF77"/>
    <w:rsid w:val="6E5C84B2"/>
    <w:rsid w:val="6E907289"/>
    <w:rsid w:val="6E9A89C0"/>
    <w:rsid w:val="6EB54746"/>
    <w:rsid w:val="6ECAC49B"/>
    <w:rsid w:val="6EE695E7"/>
    <w:rsid w:val="6F0CF43A"/>
    <w:rsid w:val="6F1C05A0"/>
    <w:rsid w:val="6F797171"/>
    <w:rsid w:val="6F946938"/>
    <w:rsid w:val="6FD78F98"/>
    <w:rsid w:val="70202841"/>
    <w:rsid w:val="702155F4"/>
    <w:rsid w:val="703389FA"/>
    <w:rsid w:val="7065C903"/>
    <w:rsid w:val="707B720C"/>
    <w:rsid w:val="7090A613"/>
    <w:rsid w:val="70922578"/>
    <w:rsid w:val="70C35D22"/>
    <w:rsid w:val="717E9E9D"/>
    <w:rsid w:val="71B8FFFC"/>
    <w:rsid w:val="720D7744"/>
    <w:rsid w:val="722F7BB0"/>
    <w:rsid w:val="72459D8F"/>
    <w:rsid w:val="728AF2ED"/>
    <w:rsid w:val="72A8B3BA"/>
    <w:rsid w:val="72B8521B"/>
    <w:rsid w:val="72BA9B20"/>
    <w:rsid w:val="72BD2BB0"/>
    <w:rsid w:val="731B6085"/>
    <w:rsid w:val="73323D31"/>
    <w:rsid w:val="7335B67E"/>
    <w:rsid w:val="737BD18C"/>
    <w:rsid w:val="738447AF"/>
    <w:rsid w:val="738555B4"/>
    <w:rsid w:val="738742D3"/>
    <w:rsid w:val="738B51D3"/>
    <w:rsid w:val="73B1C61D"/>
    <w:rsid w:val="73BA72D5"/>
    <w:rsid w:val="73CC676C"/>
    <w:rsid w:val="73E8D84C"/>
    <w:rsid w:val="73FA9E34"/>
    <w:rsid w:val="740C60F1"/>
    <w:rsid w:val="7444A4A4"/>
    <w:rsid w:val="7462384F"/>
    <w:rsid w:val="7466262C"/>
    <w:rsid w:val="7490CC75"/>
    <w:rsid w:val="7495CA88"/>
    <w:rsid w:val="74DCEF0C"/>
    <w:rsid w:val="74E2D900"/>
    <w:rsid w:val="750617E7"/>
    <w:rsid w:val="75132FBB"/>
    <w:rsid w:val="753A4590"/>
    <w:rsid w:val="753B3CC0"/>
    <w:rsid w:val="754ABB8B"/>
    <w:rsid w:val="7553AA50"/>
    <w:rsid w:val="7563D0CD"/>
    <w:rsid w:val="75AFF5DE"/>
    <w:rsid w:val="75B0220F"/>
    <w:rsid w:val="75DD60A8"/>
    <w:rsid w:val="75F6FD0F"/>
    <w:rsid w:val="75FB00EE"/>
    <w:rsid w:val="760B4FCF"/>
    <w:rsid w:val="761D0F2F"/>
    <w:rsid w:val="76497D48"/>
    <w:rsid w:val="76520FC0"/>
    <w:rsid w:val="76567B11"/>
    <w:rsid w:val="765FDB68"/>
    <w:rsid w:val="766DFCCE"/>
    <w:rsid w:val="767E35DC"/>
    <w:rsid w:val="768E7E3B"/>
    <w:rsid w:val="76B6C569"/>
    <w:rsid w:val="76CBFB62"/>
    <w:rsid w:val="76CEB5F6"/>
    <w:rsid w:val="76DEFB57"/>
    <w:rsid w:val="76F728D1"/>
    <w:rsid w:val="770267FE"/>
    <w:rsid w:val="773AF913"/>
    <w:rsid w:val="773DF7D0"/>
    <w:rsid w:val="777BA8F6"/>
    <w:rsid w:val="778B69C9"/>
    <w:rsid w:val="779B643E"/>
    <w:rsid w:val="77C0814D"/>
    <w:rsid w:val="77D6296D"/>
    <w:rsid w:val="77DCE342"/>
    <w:rsid w:val="77ED3DB8"/>
    <w:rsid w:val="780F5E07"/>
    <w:rsid w:val="7836DDBD"/>
    <w:rsid w:val="787BE957"/>
    <w:rsid w:val="78858DE1"/>
    <w:rsid w:val="788ACF3E"/>
    <w:rsid w:val="78936672"/>
    <w:rsid w:val="78985F40"/>
    <w:rsid w:val="78F6EBAF"/>
    <w:rsid w:val="78FB0830"/>
    <w:rsid w:val="792C71B6"/>
    <w:rsid w:val="794E99FF"/>
    <w:rsid w:val="7976A4AB"/>
    <w:rsid w:val="797D5F4E"/>
    <w:rsid w:val="797DA304"/>
    <w:rsid w:val="79A7D6B9"/>
    <w:rsid w:val="79B8B65D"/>
    <w:rsid w:val="79DC4465"/>
    <w:rsid w:val="79E36EBF"/>
    <w:rsid w:val="7A269F9F"/>
    <w:rsid w:val="7A2ACFE0"/>
    <w:rsid w:val="7A2DACDB"/>
    <w:rsid w:val="7A2F38D5"/>
    <w:rsid w:val="7A460057"/>
    <w:rsid w:val="7ACA4432"/>
    <w:rsid w:val="7AD417B3"/>
    <w:rsid w:val="7AF6B543"/>
    <w:rsid w:val="7AF94CAF"/>
    <w:rsid w:val="7B2950D2"/>
    <w:rsid w:val="7B448189"/>
    <w:rsid w:val="7B565937"/>
    <w:rsid w:val="7B59AFF5"/>
    <w:rsid w:val="7B783889"/>
    <w:rsid w:val="7BA1B5B3"/>
    <w:rsid w:val="7BD19C15"/>
    <w:rsid w:val="7BD3D8ED"/>
    <w:rsid w:val="7C2762C6"/>
    <w:rsid w:val="7C2EA3A4"/>
    <w:rsid w:val="7C3E0B91"/>
    <w:rsid w:val="7C6021E1"/>
    <w:rsid w:val="7CCF5A55"/>
    <w:rsid w:val="7CE26B49"/>
    <w:rsid w:val="7D37D93F"/>
    <w:rsid w:val="7D783CE9"/>
    <w:rsid w:val="7D854D0A"/>
    <w:rsid w:val="7D8A3019"/>
    <w:rsid w:val="7D8FDD46"/>
    <w:rsid w:val="7DB5DF97"/>
    <w:rsid w:val="7DBE55A4"/>
    <w:rsid w:val="7DD3D97E"/>
    <w:rsid w:val="7DD41ED3"/>
    <w:rsid w:val="7DE7DA12"/>
    <w:rsid w:val="7DF0B35F"/>
    <w:rsid w:val="7E1C8841"/>
    <w:rsid w:val="7E3CC9CF"/>
    <w:rsid w:val="7E991693"/>
    <w:rsid w:val="7EAEB54C"/>
    <w:rsid w:val="7F107218"/>
    <w:rsid w:val="7F1B36E7"/>
    <w:rsid w:val="7F5E0ADA"/>
    <w:rsid w:val="7F86132B"/>
    <w:rsid w:val="7F9DDBE2"/>
    <w:rsid w:val="7FAB9D38"/>
    <w:rsid w:val="7FCC8CF5"/>
    <w:rsid w:val="7FFC6A1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B5BFFF"/>
  <w15:docId w15:val="{D5B7CF8A-5696-4510-BF73-3668A87EBF3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PMingLiU" w:cs="Times New Roman"/>
        <w:lang w:val="es-E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B1D59"/>
    <w:pPr>
      <w:ind w:firstLine="227"/>
      <w:jc w:val="both"/>
    </w:pPr>
    <w:rPr>
      <w:rFonts w:ascii="Times" w:hAnsi="Times"/>
      <w:lang w:val="es-MX" w:eastAsia="de-DE"/>
    </w:rPr>
  </w:style>
  <w:style w:type="paragraph" w:styleId="Ttulo1">
    <w:name w:val="heading 1"/>
    <w:basedOn w:val="Normal"/>
    <w:next w:val="Normal"/>
    <w:qFormat/>
    <w:pPr>
      <w:keepNext/>
      <w:keepLines/>
      <w:pageBreakBefore/>
      <w:tabs>
        <w:tab w:val="left" w:pos="284"/>
      </w:tabs>
      <w:suppressAutoHyphens/>
      <w:spacing w:after="1600" w:line="320" w:lineRule="exact"/>
      <w:ind w:firstLine="0"/>
      <w:outlineLvl w:val="0"/>
    </w:pPr>
    <w:rPr>
      <w:b/>
      <w:sz w:val="28"/>
    </w:rPr>
  </w:style>
  <w:style w:type="paragraph" w:styleId="Ttulo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Ttulo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Ttulo4">
    <w:name w:val="heading 4"/>
    <w:basedOn w:val="Normal"/>
    <w:next w:val="Normal"/>
    <w:qFormat/>
    <w:pPr>
      <w:keepNext/>
      <w:numPr>
        <w:ilvl w:val="3"/>
        <w:numId w:val="6"/>
      </w:numPr>
      <w:spacing w:before="240" w:after="60"/>
      <w:ind w:firstLine="0"/>
      <w:outlineLvl w:val="3"/>
    </w:pPr>
    <w:rPr>
      <w:rFonts w:ascii="Arial" w:hAnsi="Arial"/>
      <w:b/>
      <w:sz w:val="24"/>
    </w:rPr>
  </w:style>
  <w:style w:type="paragraph" w:styleId="Ttulo5">
    <w:name w:val="heading 5"/>
    <w:basedOn w:val="Normal"/>
    <w:next w:val="Normal"/>
    <w:qFormat/>
    <w:pPr>
      <w:numPr>
        <w:ilvl w:val="4"/>
        <w:numId w:val="6"/>
      </w:numPr>
      <w:spacing w:before="240" w:after="60"/>
      <w:ind w:firstLine="0"/>
      <w:outlineLvl w:val="4"/>
    </w:pPr>
    <w:rPr>
      <w:rFonts w:ascii="Arial" w:hAnsi="Arial"/>
      <w:sz w:val="22"/>
    </w:rPr>
  </w:style>
  <w:style w:type="paragraph" w:styleId="Ttulo6">
    <w:name w:val="heading 6"/>
    <w:basedOn w:val="Normal"/>
    <w:next w:val="Normal"/>
    <w:qFormat/>
    <w:pPr>
      <w:numPr>
        <w:ilvl w:val="5"/>
        <w:numId w:val="6"/>
      </w:numPr>
      <w:spacing w:before="240" w:after="60"/>
      <w:ind w:firstLine="0"/>
      <w:outlineLvl w:val="5"/>
    </w:pPr>
    <w:rPr>
      <w:rFonts w:ascii="Times New Roman" w:hAnsi="Times New Roman"/>
      <w:i/>
      <w:sz w:val="22"/>
    </w:rPr>
  </w:style>
  <w:style w:type="paragraph" w:styleId="Ttulo7">
    <w:name w:val="heading 7"/>
    <w:basedOn w:val="Normal"/>
    <w:next w:val="Normal"/>
    <w:qFormat/>
    <w:pPr>
      <w:numPr>
        <w:ilvl w:val="6"/>
        <w:numId w:val="6"/>
      </w:numPr>
      <w:spacing w:before="240" w:after="60"/>
      <w:ind w:firstLine="0"/>
      <w:outlineLvl w:val="6"/>
    </w:pPr>
    <w:rPr>
      <w:rFonts w:ascii="Arial" w:hAnsi="Arial"/>
    </w:rPr>
  </w:style>
  <w:style w:type="paragraph" w:styleId="Ttulo8">
    <w:name w:val="heading 8"/>
    <w:basedOn w:val="Normal"/>
    <w:next w:val="Normal"/>
    <w:qFormat/>
    <w:pPr>
      <w:numPr>
        <w:ilvl w:val="7"/>
        <w:numId w:val="6"/>
      </w:numPr>
      <w:spacing w:before="240" w:after="60"/>
      <w:ind w:firstLine="0"/>
      <w:outlineLvl w:val="7"/>
    </w:pPr>
    <w:rPr>
      <w:rFonts w:ascii="Arial" w:hAnsi="Arial"/>
      <w:i/>
    </w:rPr>
  </w:style>
  <w:style w:type="paragraph" w:styleId="Ttulo9">
    <w:name w:val="heading 9"/>
    <w:basedOn w:val="Normal"/>
    <w:next w:val="Normal"/>
    <w:qFormat/>
    <w:pPr>
      <w:numPr>
        <w:ilvl w:val="8"/>
        <w:numId w:val="6"/>
      </w:numPr>
      <w:spacing w:before="240" w:after="60"/>
      <w:ind w:firstLine="0"/>
      <w:outlineLvl w:val="8"/>
    </w:pPr>
    <w:rPr>
      <w:rFonts w:ascii="Arial" w:hAnsi="Arial"/>
      <w:b/>
      <w:i/>
      <w:sz w:val="1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pPr>
      <w:tabs>
        <w:tab w:val="center" w:pos="4536"/>
        <w:tab w:val="right" w:pos="9072"/>
      </w:tabs>
    </w:pPr>
  </w:style>
  <w:style w:type="paragraph" w:styleId="Piedepgina">
    <w:name w:val="footer"/>
    <w:basedOn w:val="Normal"/>
    <w:pPr>
      <w:tabs>
        <w:tab w:val="center" w:pos="4536"/>
        <w:tab w:val="right" w:pos="9072"/>
      </w:tabs>
    </w:pPr>
  </w:style>
  <w:style w:type="character" w:styleId="Nmerodepgina">
    <w:name w:val="page number"/>
    <w:basedOn w:val="Fuentedeprrafopredeter"/>
  </w:style>
  <w:style w:type="paragraph" w:styleId="Ttulo10" w:customStyle="1">
    <w:name w:val="Título1"/>
    <w:basedOn w:val="Normal"/>
    <w:next w:val="author"/>
    <w:pPr>
      <w:keepNext/>
      <w:keepLines/>
      <w:pageBreakBefore/>
      <w:tabs>
        <w:tab w:val="left" w:pos="284"/>
      </w:tabs>
      <w:suppressAutoHyphens/>
      <w:spacing w:after="460" w:line="348" w:lineRule="exact"/>
      <w:jc w:val="center"/>
    </w:pPr>
    <w:rPr>
      <w:b/>
      <w:sz w:val="28"/>
    </w:rPr>
  </w:style>
  <w:style w:type="paragraph" w:styleId="author" w:customStyle="1">
    <w:name w:val="author"/>
    <w:basedOn w:val="Normal"/>
    <w:next w:val="authorinfo"/>
    <w:pPr>
      <w:spacing w:after="220"/>
      <w:jc w:val="center"/>
    </w:pPr>
  </w:style>
  <w:style w:type="paragraph" w:styleId="authorinfo" w:customStyle="1">
    <w:name w:val="authorinfo"/>
    <w:basedOn w:val="Normal"/>
    <w:next w:val="email"/>
    <w:pPr>
      <w:jc w:val="center"/>
    </w:pPr>
    <w:rPr>
      <w:sz w:val="18"/>
    </w:rPr>
  </w:style>
  <w:style w:type="paragraph" w:styleId="email" w:customStyle="1">
    <w:name w:val="email"/>
    <w:basedOn w:val="Normal"/>
    <w:next w:val="abstract"/>
    <w:pPr>
      <w:jc w:val="center"/>
    </w:pPr>
    <w:rPr>
      <w:sz w:val="18"/>
    </w:rPr>
  </w:style>
  <w:style w:type="paragraph" w:styleId="heading1" w:customStyle="1">
    <w:name w:val="heading1"/>
    <w:basedOn w:val="Normal"/>
    <w:next w:val="p1a"/>
    <w:pPr>
      <w:keepNext/>
      <w:keepLines/>
      <w:tabs>
        <w:tab w:val="left" w:pos="454"/>
      </w:tabs>
      <w:suppressAutoHyphens/>
      <w:spacing w:before="520" w:after="280"/>
      <w:ind w:firstLine="0"/>
    </w:pPr>
    <w:rPr>
      <w:b/>
      <w:sz w:val="24"/>
    </w:rPr>
  </w:style>
  <w:style w:type="paragraph" w:styleId="heading2" w:customStyle="1">
    <w:name w:val="heading2"/>
    <w:basedOn w:val="Normal"/>
    <w:next w:val="p1a"/>
    <w:pPr>
      <w:keepNext/>
      <w:keepLines/>
      <w:tabs>
        <w:tab w:val="left" w:pos="510"/>
      </w:tabs>
      <w:suppressAutoHyphens/>
      <w:spacing w:before="440" w:after="220"/>
      <w:ind w:firstLine="0"/>
    </w:pPr>
    <w:rPr>
      <w:b/>
    </w:rPr>
  </w:style>
  <w:style w:type="paragraph" w:styleId="heading3" w:customStyle="1">
    <w:name w:val="heading3"/>
    <w:basedOn w:val="Normal"/>
    <w:next w:val="p1a"/>
    <w:link w:val="heading3Zchn"/>
    <w:pPr>
      <w:keepNext/>
      <w:keepLines/>
      <w:tabs>
        <w:tab w:val="left" w:pos="284"/>
      </w:tabs>
      <w:suppressAutoHyphens/>
      <w:spacing w:before="320"/>
      <w:ind w:firstLine="0"/>
    </w:pPr>
    <w:rPr>
      <w:b/>
    </w:rPr>
  </w:style>
  <w:style w:type="paragraph" w:styleId="equation" w:customStyle="1">
    <w:name w:val="equation"/>
    <w:basedOn w:val="Normal"/>
    <w:next w:val="Normal"/>
    <w:pPr>
      <w:tabs>
        <w:tab w:val="left" w:pos="6237"/>
      </w:tabs>
      <w:spacing w:before="120" w:after="120"/>
      <w:ind w:left="227"/>
      <w:jc w:val="center"/>
    </w:pPr>
  </w:style>
  <w:style w:type="paragraph" w:styleId="figlegend" w:customStyle="1">
    <w:name w:val="figlegend"/>
    <w:basedOn w:val="Normal"/>
    <w:next w:val="Normal"/>
    <w:pPr>
      <w:keepNext/>
      <w:keepLines/>
      <w:spacing w:before="120" w:after="240"/>
      <w:ind w:firstLine="0"/>
    </w:pPr>
    <w:rPr>
      <w:sz w:val="18"/>
    </w:rPr>
  </w:style>
  <w:style w:type="paragraph" w:styleId="tablelegend" w:customStyle="1">
    <w:name w:val="tablelegend"/>
    <w:basedOn w:val="Normal"/>
    <w:next w:val="Normal"/>
    <w:pPr>
      <w:keepNext/>
      <w:keepLines/>
      <w:spacing w:before="240" w:after="120"/>
      <w:ind w:firstLine="0"/>
    </w:pPr>
    <w:rPr>
      <w:sz w:val="18"/>
      <w:lang w:val="de-DE"/>
    </w:rPr>
  </w:style>
  <w:style w:type="paragraph" w:styleId="abstract" w:customStyle="1">
    <w:name w:val="abstract"/>
    <w:basedOn w:val="p1a"/>
    <w:next w:val="heading1"/>
    <w:pPr>
      <w:spacing w:before="600" w:after="120"/>
      <w:ind w:left="567" w:right="567"/>
    </w:pPr>
    <w:rPr>
      <w:sz w:val="18"/>
    </w:rPr>
  </w:style>
  <w:style w:type="paragraph" w:styleId="p1a" w:customStyle="1">
    <w:name w:val="p1a"/>
    <w:basedOn w:val="Normal"/>
    <w:next w:val="Normal"/>
    <w:link w:val="p1aZchn"/>
    <w:pPr>
      <w:ind w:firstLine="0"/>
    </w:pPr>
  </w:style>
  <w:style w:type="paragraph" w:styleId="reference" w:customStyle="1">
    <w:name w:val="reference"/>
    <w:basedOn w:val="Normal"/>
    <w:pPr>
      <w:ind w:left="227" w:hanging="227"/>
    </w:pPr>
    <w:rPr>
      <w:sz w:val="18"/>
    </w:rPr>
  </w:style>
  <w:style w:type="character" w:styleId="Refdenotaalpie">
    <w:name w:val="footnote reference"/>
    <w:semiHidden/>
    <w:rPr>
      <w:position w:val="6"/>
      <w:sz w:val="12"/>
      <w:vertAlign w:val="baseline"/>
    </w:rPr>
  </w:style>
  <w:style w:type="paragraph" w:styleId="Runninghead-left" w:customStyle="1">
    <w:name w:val="Running head - left"/>
    <w:basedOn w:val="Normal"/>
    <w:pPr>
      <w:tabs>
        <w:tab w:val="left" w:pos="680"/>
        <w:tab w:val="right" w:pos="6237"/>
        <w:tab w:val="right" w:pos="6917"/>
      </w:tabs>
      <w:spacing w:after="240" w:line="240" w:lineRule="exact"/>
      <w:ind w:firstLine="0"/>
      <w:jc w:val="left"/>
    </w:pPr>
    <w:rPr>
      <w:sz w:val="18"/>
    </w:rPr>
  </w:style>
  <w:style w:type="paragraph" w:styleId="Runninghead-right" w:customStyle="1">
    <w:name w:val="Running head - right"/>
    <w:basedOn w:val="Runninghead-left"/>
    <w:pPr>
      <w:jc w:val="right"/>
    </w:pPr>
  </w:style>
  <w:style w:type="paragraph" w:styleId="BulletItem" w:customStyle="1">
    <w:name w:val="Bullet Item"/>
    <w:basedOn w:val="Item"/>
  </w:style>
  <w:style w:type="paragraph" w:styleId="Item" w:customStyle="1">
    <w:name w:val="Item"/>
    <w:basedOn w:val="Normal"/>
    <w:next w:val="Normal"/>
    <w:pPr>
      <w:tabs>
        <w:tab w:val="left" w:pos="227"/>
        <w:tab w:val="left" w:pos="454"/>
      </w:tabs>
      <w:ind w:left="227" w:hanging="227"/>
    </w:pPr>
  </w:style>
  <w:style w:type="paragraph" w:styleId="NumberedItem" w:customStyle="1">
    <w:name w:val="Numbered Item"/>
    <w:basedOn w:val="Item"/>
  </w:style>
  <w:style w:type="paragraph" w:styleId="Textonotapie">
    <w:name w:val="footnote text"/>
    <w:basedOn w:val="Normal"/>
    <w:semiHidden/>
    <w:pPr>
      <w:tabs>
        <w:tab w:val="left" w:pos="170"/>
      </w:tabs>
      <w:ind w:left="170" w:hanging="170"/>
    </w:pPr>
    <w:rPr>
      <w:sz w:val="18"/>
    </w:rPr>
  </w:style>
  <w:style w:type="paragraph" w:styleId="programcode" w:customStyle="1">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styleId="FunotentextFootnote" w:customStyle="1">
    <w:name w:val="Fußnotentext.Footnote"/>
    <w:basedOn w:val="Normal"/>
    <w:pPr>
      <w:tabs>
        <w:tab w:val="left" w:pos="170"/>
      </w:tabs>
      <w:ind w:left="170" w:hanging="170"/>
    </w:pPr>
    <w:rPr>
      <w:sz w:val="18"/>
    </w:rPr>
  </w:style>
  <w:style w:type="paragraph" w:styleId="Descripcin">
    <w:name w:val="caption"/>
    <w:basedOn w:val="Normal"/>
    <w:next w:val="Normal"/>
    <w:qFormat/>
    <w:pPr>
      <w:spacing w:before="120" w:after="120"/>
    </w:pPr>
    <w:rPr>
      <w:b/>
    </w:rPr>
  </w:style>
  <w:style w:type="paragraph" w:styleId="heading4" w:customStyle="1">
    <w:name w:val="heading4"/>
    <w:basedOn w:val="Normal"/>
    <w:next w:val="p1a"/>
    <w:pPr>
      <w:spacing w:before="320"/>
      <w:ind w:firstLine="0"/>
    </w:pPr>
    <w:rPr>
      <w:i/>
    </w:rPr>
  </w:style>
  <w:style w:type="paragraph" w:styleId="address" w:customStyle="1">
    <w:name w:val="address"/>
    <w:basedOn w:val="Normal"/>
    <w:next w:val="email"/>
    <w:rsid w:val="009B1D59"/>
    <w:pPr>
      <w:jc w:val="center"/>
    </w:pPr>
    <w:rPr>
      <w:sz w:val="18"/>
    </w:rPr>
  </w:style>
  <w:style w:type="paragraph" w:styleId="figurelegend" w:customStyle="1">
    <w:name w:val="figure legend"/>
    <w:basedOn w:val="Normal"/>
    <w:next w:val="Normal"/>
    <w:rsid w:val="009B1D59"/>
    <w:pPr>
      <w:keepNext/>
      <w:keepLines/>
      <w:spacing w:before="120" w:after="240"/>
      <w:ind w:firstLine="0"/>
    </w:pPr>
    <w:rPr>
      <w:sz w:val="18"/>
    </w:rPr>
  </w:style>
  <w:style w:type="paragraph" w:styleId="tabletitle" w:customStyle="1">
    <w:name w:val="table title"/>
    <w:basedOn w:val="Normal"/>
    <w:next w:val="Normal"/>
    <w:rsid w:val="009B1D59"/>
    <w:pPr>
      <w:keepNext/>
      <w:keepLines/>
      <w:spacing w:before="240" w:after="120"/>
      <w:ind w:firstLine="0"/>
    </w:pPr>
    <w:rPr>
      <w:sz w:val="18"/>
      <w:lang w:val="de-DE"/>
    </w:rPr>
  </w:style>
  <w:style w:type="paragraph" w:styleId="referenceitem" w:customStyle="1">
    <w:name w:val="referenceitem"/>
    <w:basedOn w:val="Normal"/>
    <w:rsid w:val="009B1D59"/>
    <w:pPr>
      <w:ind w:left="227" w:hanging="227"/>
    </w:pPr>
    <w:rPr>
      <w:sz w:val="18"/>
    </w:rPr>
  </w:style>
  <w:style w:type="character" w:styleId="Hipervnculo">
    <w:name w:val="Hyperlink"/>
    <w:rsid w:val="009B1D59"/>
    <w:rPr>
      <w:color w:val="0000FF"/>
      <w:u w:val="single"/>
    </w:rPr>
  </w:style>
  <w:style w:type="paragraph" w:styleId="BodyText21" w:customStyle="1">
    <w:name w:val="Body Text 21"/>
    <w:basedOn w:val="Normal"/>
    <w:rsid w:val="009B1D59"/>
  </w:style>
  <w:style w:type="character" w:styleId="heading3Zchn" w:customStyle="1">
    <w:name w:val="heading3 Zchn"/>
    <w:link w:val="heading3"/>
    <w:rsid w:val="009F4136"/>
    <w:rPr>
      <w:rFonts w:ascii="Times" w:hAnsi="Times"/>
      <w:b/>
      <w:lang w:val="en-US" w:eastAsia="de-DE" w:bidi="ar-SA"/>
    </w:rPr>
  </w:style>
  <w:style w:type="character" w:styleId="p1aZchn" w:customStyle="1">
    <w:name w:val="p1a Zchn"/>
    <w:link w:val="p1a"/>
    <w:rsid w:val="009F4136"/>
    <w:rPr>
      <w:rFonts w:ascii="Times" w:hAnsi="Times"/>
      <w:lang w:val="en-US" w:eastAsia="de-DE" w:bidi="ar-SA"/>
    </w:rPr>
  </w:style>
  <w:style w:type="character" w:styleId="UnresolvedMention" w:customStyle="1">
    <w:name w:val="Unresolved Mention"/>
    <w:uiPriority w:val="99"/>
    <w:semiHidden/>
    <w:unhideWhenUsed/>
    <w:rsid w:val="00CC1011"/>
    <w:rPr>
      <w:color w:val="605E5C"/>
      <w:shd w:val="clear" w:color="auto" w:fill="E1DFDD"/>
    </w:rPr>
  </w:style>
  <w:style w:type="paragraph" w:styleId="Prrafodelista">
    <w:name w:val="List Paragraph"/>
    <w:basedOn w:val="Normal"/>
    <w:uiPriority w:val="34"/>
    <w:qFormat/>
    <w:rsid w:val="00EB653C"/>
    <w:pPr>
      <w:ind w:left="708"/>
    </w:pPr>
  </w:style>
  <w:style w:type="paragraph" w:styleId="NormalWeb">
    <w:name w:val="Normal (Web)"/>
    <w:basedOn w:val="Normal"/>
    <w:uiPriority w:val="99"/>
    <w:unhideWhenUsed/>
    <w:rsid w:val="00070BDD"/>
    <w:pPr>
      <w:spacing w:before="100" w:beforeAutospacing="1" w:after="100" w:afterAutospacing="1"/>
      <w:ind w:firstLine="0"/>
      <w:jc w:val="left"/>
    </w:pPr>
    <w:rPr>
      <w:rFonts w:ascii="Times New Roman" w:hAnsi="Times New Roman" w:eastAsia="Times New Roman"/>
      <w:sz w:val="24"/>
      <w:szCs w:val="24"/>
      <w:lang w:eastAsia="es-MX"/>
    </w:rPr>
  </w:style>
  <w:style w:type="table" w:styleId="Tablaconcuadrcula">
    <w:name w:val="Table Grid"/>
    <w:basedOn w:val="Tablanormal"/>
    <w:uiPriority w:val="59"/>
    <w:rsid w:val="00904589"/>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nfasis">
    <w:name w:val="Emphasis"/>
    <w:uiPriority w:val="20"/>
    <w:qFormat/>
    <w:rsid w:val="006D6F15"/>
    <w:rPr>
      <w:i/>
      <w:iCs/>
    </w:rPr>
  </w:style>
  <w:style w:type="table" w:styleId="Tabladelista3">
    <w:name w:val="List Table 3"/>
    <w:basedOn w:val="Tablanormal"/>
    <w:uiPriority w:val="48"/>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Tabladecuadrcula4">
    <w:name w:val="Grid Table 4"/>
    <w:basedOn w:val="Tablanormal"/>
    <w:uiPriority w:val="49"/>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1clara">
    <w:name w:val="Grid Table 1 Light"/>
    <w:basedOn w:val="Tablanormal"/>
    <w:uiPriority w:val="46"/>
    <w:tblPr>
      <w:tblStyleRowBandSize w:val="1"/>
      <w:tblStyleColBandSize w:val="1"/>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Textodelmarcadordeposicin">
    <w:name w:val="Placeholder Text"/>
    <w:basedOn w:val="Fuentedeprrafopredeter"/>
    <w:uiPriority w:val="99"/>
    <w:semiHidden/>
    <w:rsid w:val="00D86F13"/>
    <w:rPr>
      <w:color w:val="808080"/>
    </w:rPr>
  </w:style>
  <w:style w:type="table" w:styleId="Tabladecuadrcula2">
    <w:name w:val="Grid Table 2"/>
    <w:basedOn w:val="Tablanormal"/>
    <w:uiPriority w:val="47"/>
    <w:tblPr>
      <w:tblStyleRowBandSize w:val="1"/>
      <w:tblStyleColBandSize w:val="1"/>
      <w:tblInd w:w="0" w:type="dxa"/>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CellMar>
        <w:top w:w="0" w:type="dxa"/>
        <w:left w:w="108" w:type="dxa"/>
        <w:bottom w:w="0" w:type="dxa"/>
        <w:right w:w="108" w:type="dxa"/>
      </w:tblCellMar>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2">
    <w:name w:val="Plain Table 2"/>
    <w:basedOn w:val="Tablanormal"/>
    <w:uiPriority w:val="42"/>
    <w:tblPr>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2935">
      <w:bodyDiv w:val="1"/>
      <w:marLeft w:val="0"/>
      <w:marRight w:val="0"/>
      <w:marTop w:val="0"/>
      <w:marBottom w:val="0"/>
      <w:divBdr>
        <w:top w:val="none" w:sz="0" w:space="0" w:color="auto"/>
        <w:left w:val="none" w:sz="0" w:space="0" w:color="auto"/>
        <w:bottom w:val="none" w:sz="0" w:space="0" w:color="auto"/>
        <w:right w:val="none" w:sz="0" w:space="0" w:color="auto"/>
      </w:divBdr>
      <w:divsChild>
        <w:div w:id="990447269">
          <w:marLeft w:val="-720"/>
          <w:marRight w:val="0"/>
          <w:marTop w:val="0"/>
          <w:marBottom w:val="0"/>
          <w:divBdr>
            <w:top w:val="none" w:sz="0" w:space="0" w:color="auto"/>
            <w:left w:val="none" w:sz="0" w:space="0" w:color="auto"/>
            <w:bottom w:val="none" w:sz="0" w:space="0" w:color="auto"/>
            <w:right w:val="none" w:sz="0" w:space="0" w:color="auto"/>
          </w:divBdr>
        </w:div>
      </w:divsChild>
    </w:div>
    <w:div w:id="167719222">
      <w:bodyDiv w:val="1"/>
      <w:marLeft w:val="0"/>
      <w:marRight w:val="0"/>
      <w:marTop w:val="0"/>
      <w:marBottom w:val="0"/>
      <w:divBdr>
        <w:top w:val="none" w:sz="0" w:space="0" w:color="auto"/>
        <w:left w:val="none" w:sz="0" w:space="0" w:color="auto"/>
        <w:bottom w:val="none" w:sz="0" w:space="0" w:color="auto"/>
        <w:right w:val="none" w:sz="0" w:space="0" w:color="auto"/>
      </w:divBdr>
    </w:div>
    <w:div w:id="171727663">
      <w:bodyDiv w:val="1"/>
      <w:marLeft w:val="0"/>
      <w:marRight w:val="0"/>
      <w:marTop w:val="0"/>
      <w:marBottom w:val="0"/>
      <w:divBdr>
        <w:top w:val="none" w:sz="0" w:space="0" w:color="auto"/>
        <w:left w:val="none" w:sz="0" w:space="0" w:color="auto"/>
        <w:bottom w:val="none" w:sz="0" w:space="0" w:color="auto"/>
        <w:right w:val="none" w:sz="0" w:space="0" w:color="auto"/>
      </w:divBdr>
      <w:divsChild>
        <w:div w:id="1301423037">
          <w:marLeft w:val="0"/>
          <w:marRight w:val="0"/>
          <w:marTop w:val="0"/>
          <w:marBottom w:val="0"/>
          <w:divBdr>
            <w:top w:val="none" w:sz="0" w:space="0" w:color="auto"/>
            <w:left w:val="none" w:sz="0" w:space="0" w:color="auto"/>
            <w:bottom w:val="none" w:sz="0" w:space="0" w:color="auto"/>
            <w:right w:val="none" w:sz="0" w:space="0" w:color="auto"/>
          </w:divBdr>
        </w:div>
        <w:div w:id="1962956232">
          <w:marLeft w:val="0"/>
          <w:marRight w:val="0"/>
          <w:marTop w:val="0"/>
          <w:marBottom w:val="0"/>
          <w:divBdr>
            <w:top w:val="single" w:sz="2" w:space="0" w:color="E3E3E3"/>
            <w:left w:val="single" w:sz="2" w:space="0" w:color="E3E3E3"/>
            <w:bottom w:val="single" w:sz="2" w:space="0" w:color="E3E3E3"/>
            <w:right w:val="single" w:sz="2" w:space="0" w:color="E3E3E3"/>
          </w:divBdr>
          <w:divsChild>
            <w:div w:id="1826122159">
              <w:marLeft w:val="0"/>
              <w:marRight w:val="0"/>
              <w:marTop w:val="0"/>
              <w:marBottom w:val="0"/>
              <w:divBdr>
                <w:top w:val="single" w:sz="2" w:space="0" w:color="E3E3E3"/>
                <w:left w:val="single" w:sz="2" w:space="0" w:color="E3E3E3"/>
                <w:bottom w:val="single" w:sz="2" w:space="0" w:color="E3E3E3"/>
                <w:right w:val="single" w:sz="2" w:space="0" w:color="E3E3E3"/>
              </w:divBdr>
              <w:divsChild>
                <w:div w:id="2111777507">
                  <w:marLeft w:val="0"/>
                  <w:marRight w:val="0"/>
                  <w:marTop w:val="0"/>
                  <w:marBottom w:val="0"/>
                  <w:divBdr>
                    <w:top w:val="single" w:sz="2" w:space="0" w:color="E3E3E3"/>
                    <w:left w:val="single" w:sz="2" w:space="0" w:color="E3E3E3"/>
                    <w:bottom w:val="single" w:sz="2" w:space="0" w:color="E3E3E3"/>
                    <w:right w:val="single" w:sz="2" w:space="0" w:color="E3E3E3"/>
                  </w:divBdr>
                  <w:divsChild>
                    <w:div w:id="173157155">
                      <w:marLeft w:val="0"/>
                      <w:marRight w:val="0"/>
                      <w:marTop w:val="0"/>
                      <w:marBottom w:val="0"/>
                      <w:divBdr>
                        <w:top w:val="single" w:sz="2" w:space="0" w:color="E3E3E3"/>
                        <w:left w:val="single" w:sz="2" w:space="0" w:color="E3E3E3"/>
                        <w:bottom w:val="single" w:sz="2" w:space="0" w:color="E3E3E3"/>
                        <w:right w:val="single" w:sz="2" w:space="0" w:color="E3E3E3"/>
                      </w:divBdr>
                      <w:divsChild>
                        <w:div w:id="350304760">
                          <w:marLeft w:val="0"/>
                          <w:marRight w:val="0"/>
                          <w:marTop w:val="0"/>
                          <w:marBottom w:val="0"/>
                          <w:divBdr>
                            <w:top w:val="single" w:sz="2" w:space="0" w:color="E3E3E3"/>
                            <w:left w:val="single" w:sz="2" w:space="0" w:color="E3E3E3"/>
                            <w:bottom w:val="single" w:sz="2" w:space="0" w:color="E3E3E3"/>
                            <w:right w:val="single" w:sz="2" w:space="0" w:color="E3E3E3"/>
                          </w:divBdr>
                          <w:divsChild>
                            <w:div w:id="1597860522">
                              <w:marLeft w:val="0"/>
                              <w:marRight w:val="0"/>
                              <w:marTop w:val="100"/>
                              <w:marBottom w:val="100"/>
                              <w:divBdr>
                                <w:top w:val="single" w:sz="2" w:space="0" w:color="E3E3E3"/>
                                <w:left w:val="single" w:sz="2" w:space="0" w:color="E3E3E3"/>
                                <w:bottom w:val="single" w:sz="2" w:space="0" w:color="E3E3E3"/>
                                <w:right w:val="single" w:sz="2" w:space="0" w:color="E3E3E3"/>
                              </w:divBdr>
                              <w:divsChild>
                                <w:div w:id="794251712">
                                  <w:marLeft w:val="0"/>
                                  <w:marRight w:val="0"/>
                                  <w:marTop w:val="0"/>
                                  <w:marBottom w:val="0"/>
                                  <w:divBdr>
                                    <w:top w:val="single" w:sz="2" w:space="0" w:color="E3E3E3"/>
                                    <w:left w:val="single" w:sz="2" w:space="0" w:color="E3E3E3"/>
                                    <w:bottom w:val="single" w:sz="2" w:space="0" w:color="E3E3E3"/>
                                    <w:right w:val="single" w:sz="2" w:space="0" w:color="E3E3E3"/>
                                  </w:divBdr>
                                  <w:divsChild>
                                    <w:div w:id="135992903">
                                      <w:marLeft w:val="0"/>
                                      <w:marRight w:val="0"/>
                                      <w:marTop w:val="0"/>
                                      <w:marBottom w:val="0"/>
                                      <w:divBdr>
                                        <w:top w:val="single" w:sz="2" w:space="0" w:color="E3E3E3"/>
                                        <w:left w:val="single" w:sz="2" w:space="0" w:color="E3E3E3"/>
                                        <w:bottom w:val="single" w:sz="2" w:space="0" w:color="E3E3E3"/>
                                        <w:right w:val="single" w:sz="2" w:space="0" w:color="E3E3E3"/>
                                      </w:divBdr>
                                      <w:divsChild>
                                        <w:div w:id="1904483607">
                                          <w:marLeft w:val="0"/>
                                          <w:marRight w:val="0"/>
                                          <w:marTop w:val="0"/>
                                          <w:marBottom w:val="0"/>
                                          <w:divBdr>
                                            <w:top w:val="single" w:sz="2" w:space="0" w:color="E3E3E3"/>
                                            <w:left w:val="single" w:sz="2" w:space="0" w:color="E3E3E3"/>
                                            <w:bottom w:val="single" w:sz="2" w:space="0" w:color="E3E3E3"/>
                                            <w:right w:val="single" w:sz="2" w:space="0" w:color="E3E3E3"/>
                                          </w:divBdr>
                                          <w:divsChild>
                                            <w:div w:id="1599560777">
                                              <w:marLeft w:val="0"/>
                                              <w:marRight w:val="0"/>
                                              <w:marTop w:val="0"/>
                                              <w:marBottom w:val="0"/>
                                              <w:divBdr>
                                                <w:top w:val="single" w:sz="2" w:space="0" w:color="E3E3E3"/>
                                                <w:left w:val="single" w:sz="2" w:space="0" w:color="E3E3E3"/>
                                                <w:bottom w:val="single" w:sz="2" w:space="0" w:color="E3E3E3"/>
                                                <w:right w:val="single" w:sz="2" w:space="0" w:color="E3E3E3"/>
                                              </w:divBdr>
                                              <w:divsChild>
                                                <w:div w:id="441192158">
                                                  <w:marLeft w:val="0"/>
                                                  <w:marRight w:val="0"/>
                                                  <w:marTop w:val="0"/>
                                                  <w:marBottom w:val="0"/>
                                                  <w:divBdr>
                                                    <w:top w:val="single" w:sz="2" w:space="0" w:color="E3E3E3"/>
                                                    <w:left w:val="single" w:sz="2" w:space="0" w:color="E3E3E3"/>
                                                    <w:bottom w:val="single" w:sz="2" w:space="0" w:color="E3E3E3"/>
                                                    <w:right w:val="single" w:sz="2" w:space="0" w:color="E3E3E3"/>
                                                  </w:divBdr>
                                                  <w:divsChild>
                                                    <w:div w:id="1606574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1423017">
      <w:bodyDiv w:val="1"/>
      <w:marLeft w:val="0"/>
      <w:marRight w:val="0"/>
      <w:marTop w:val="0"/>
      <w:marBottom w:val="0"/>
      <w:divBdr>
        <w:top w:val="none" w:sz="0" w:space="0" w:color="auto"/>
        <w:left w:val="none" w:sz="0" w:space="0" w:color="auto"/>
        <w:bottom w:val="none" w:sz="0" w:space="0" w:color="auto"/>
        <w:right w:val="none" w:sz="0" w:space="0" w:color="auto"/>
      </w:divBdr>
    </w:div>
    <w:div w:id="1008481858">
      <w:bodyDiv w:val="1"/>
      <w:marLeft w:val="0"/>
      <w:marRight w:val="0"/>
      <w:marTop w:val="0"/>
      <w:marBottom w:val="0"/>
      <w:divBdr>
        <w:top w:val="none" w:sz="0" w:space="0" w:color="auto"/>
        <w:left w:val="none" w:sz="0" w:space="0" w:color="auto"/>
        <w:bottom w:val="none" w:sz="0" w:space="0" w:color="auto"/>
        <w:right w:val="none" w:sz="0" w:space="0" w:color="auto"/>
      </w:divBdr>
      <w:divsChild>
        <w:div w:id="171605256">
          <w:marLeft w:val="0"/>
          <w:marRight w:val="0"/>
          <w:marTop w:val="0"/>
          <w:marBottom w:val="0"/>
          <w:divBdr>
            <w:top w:val="none" w:sz="0" w:space="0" w:color="auto"/>
            <w:left w:val="none" w:sz="0" w:space="0" w:color="auto"/>
            <w:bottom w:val="none" w:sz="0" w:space="0" w:color="auto"/>
            <w:right w:val="none" w:sz="0" w:space="0" w:color="auto"/>
          </w:divBdr>
          <w:divsChild>
            <w:div w:id="746733693">
              <w:marLeft w:val="0"/>
              <w:marRight w:val="0"/>
              <w:marTop w:val="0"/>
              <w:marBottom w:val="0"/>
              <w:divBdr>
                <w:top w:val="none" w:sz="0" w:space="0" w:color="auto"/>
                <w:left w:val="none" w:sz="0" w:space="0" w:color="auto"/>
                <w:bottom w:val="none" w:sz="0" w:space="0" w:color="auto"/>
                <w:right w:val="none" w:sz="0" w:space="0" w:color="auto"/>
              </w:divBdr>
              <w:divsChild>
                <w:div w:id="162419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577704">
      <w:bodyDiv w:val="1"/>
      <w:marLeft w:val="0"/>
      <w:marRight w:val="0"/>
      <w:marTop w:val="0"/>
      <w:marBottom w:val="0"/>
      <w:divBdr>
        <w:top w:val="none" w:sz="0" w:space="0" w:color="auto"/>
        <w:left w:val="none" w:sz="0" w:space="0" w:color="auto"/>
        <w:bottom w:val="none" w:sz="0" w:space="0" w:color="auto"/>
        <w:right w:val="none" w:sz="0" w:space="0" w:color="auto"/>
      </w:divBdr>
      <w:divsChild>
        <w:div w:id="1744376548">
          <w:marLeft w:val="-720"/>
          <w:marRight w:val="0"/>
          <w:marTop w:val="0"/>
          <w:marBottom w:val="0"/>
          <w:divBdr>
            <w:top w:val="none" w:sz="0" w:space="0" w:color="auto"/>
            <w:left w:val="none" w:sz="0" w:space="0" w:color="auto"/>
            <w:bottom w:val="none" w:sz="0" w:space="0" w:color="auto"/>
            <w:right w:val="none" w:sz="0" w:space="0" w:color="auto"/>
          </w:divBdr>
        </w:div>
      </w:divsChild>
    </w:div>
    <w:div w:id="1366784933">
      <w:bodyDiv w:val="1"/>
      <w:marLeft w:val="0"/>
      <w:marRight w:val="0"/>
      <w:marTop w:val="0"/>
      <w:marBottom w:val="0"/>
      <w:divBdr>
        <w:top w:val="none" w:sz="0" w:space="0" w:color="auto"/>
        <w:left w:val="none" w:sz="0" w:space="0" w:color="auto"/>
        <w:bottom w:val="none" w:sz="0" w:space="0" w:color="auto"/>
        <w:right w:val="none" w:sz="0" w:space="0" w:color="auto"/>
      </w:divBdr>
      <w:divsChild>
        <w:div w:id="123305881">
          <w:marLeft w:val="0"/>
          <w:marRight w:val="0"/>
          <w:marTop w:val="0"/>
          <w:marBottom w:val="0"/>
          <w:divBdr>
            <w:top w:val="none" w:sz="0" w:space="0" w:color="auto"/>
            <w:left w:val="none" w:sz="0" w:space="0" w:color="auto"/>
            <w:bottom w:val="none" w:sz="0" w:space="0" w:color="auto"/>
            <w:right w:val="none" w:sz="0" w:space="0" w:color="auto"/>
          </w:divBdr>
          <w:divsChild>
            <w:div w:id="1358578916">
              <w:marLeft w:val="0"/>
              <w:marRight w:val="0"/>
              <w:marTop w:val="0"/>
              <w:marBottom w:val="0"/>
              <w:divBdr>
                <w:top w:val="none" w:sz="0" w:space="0" w:color="auto"/>
                <w:left w:val="none" w:sz="0" w:space="0" w:color="auto"/>
                <w:bottom w:val="none" w:sz="0" w:space="0" w:color="auto"/>
                <w:right w:val="none" w:sz="0" w:space="0" w:color="auto"/>
              </w:divBdr>
              <w:divsChild>
                <w:div w:id="206386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691022">
      <w:bodyDiv w:val="1"/>
      <w:marLeft w:val="0"/>
      <w:marRight w:val="0"/>
      <w:marTop w:val="0"/>
      <w:marBottom w:val="0"/>
      <w:divBdr>
        <w:top w:val="none" w:sz="0" w:space="0" w:color="auto"/>
        <w:left w:val="none" w:sz="0" w:space="0" w:color="auto"/>
        <w:bottom w:val="none" w:sz="0" w:space="0" w:color="auto"/>
        <w:right w:val="none" w:sz="0" w:space="0" w:color="auto"/>
      </w:divBdr>
    </w:div>
    <w:div w:id="1624457485">
      <w:bodyDiv w:val="1"/>
      <w:marLeft w:val="0"/>
      <w:marRight w:val="0"/>
      <w:marTop w:val="0"/>
      <w:marBottom w:val="0"/>
      <w:divBdr>
        <w:top w:val="none" w:sz="0" w:space="0" w:color="auto"/>
        <w:left w:val="none" w:sz="0" w:space="0" w:color="auto"/>
        <w:bottom w:val="none" w:sz="0" w:space="0" w:color="auto"/>
        <w:right w:val="none" w:sz="0" w:space="0" w:color="auto"/>
      </w:divBdr>
    </w:div>
    <w:div w:id="1707365774">
      <w:bodyDiv w:val="1"/>
      <w:marLeft w:val="0"/>
      <w:marRight w:val="0"/>
      <w:marTop w:val="0"/>
      <w:marBottom w:val="0"/>
      <w:divBdr>
        <w:top w:val="none" w:sz="0" w:space="0" w:color="auto"/>
        <w:left w:val="none" w:sz="0" w:space="0" w:color="auto"/>
        <w:bottom w:val="none" w:sz="0" w:space="0" w:color="auto"/>
        <w:right w:val="none" w:sz="0" w:space="0" w:color="auto"/>
      </w:divBdr>
      <w:divsChild>
        <w:div w:id="1277372578">
          <w:marLeft w:val="0"/>
          <w:marRight w:val="0"/>
          <w:marTop w:val="0"/>
          <w:marBottom w:val="0"/>
          <w:divBdr>
            <w:top w:val="none" w:sz="0" w:space="0" w:color="auto"/>
            <w:left w:val="none" w:sz="0" w:space="0" w:color="auto"/>
            <w:bottom w:val="none" w:sz="0" w:space="0" w:color="auto"/>
            <w:right w:val="none" w:sz="0" w:space="0" w:color="auto"/>
          </w:divBdr>
          <w:divsChild>
            <w:div w:id="155386518">
              <w:marLeft w:val="0"/>
              <w:marRight w:val="0"/>
              <w:marTop w:val="0"/>
              <w:marBottom w:val="0"/>
              <w:divBdr>
                <w:top w:val="none" w:sz="0" w:space="0" w:color="auto"/>
                <w:left w:val="none" w:sz="0" w:space="0" w:color="auto"/>
                <w:bottom w:val="none" w:sz="0" w:space="0" w:color="auto"/>
                <w:right w:val="none" w:sz="0" w:space="0" w:color="auto"/>
              </w:divBdr>
              <w:divsChild>
                <w:div w:id="27860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943715">
      <w:bodyDiv w:val="1"/>
      <w:marLeft w:val="0"/>
      <w:marRight w:val="0"/>
      <w:marTop w:val="0"/>
      <w:marBottom w:val="0"/>
      <w:divBdr>
        <w:top w:val="none" w:sz="0" w:space="0" w:color="auto"/>
        <w:left w:val="none" w:sz="0" w:space="0" w:color="auto"/>
        <w:bottom w:val="none" w:sz="0" w:space="0" w:color="auto"/>
        <w:right w:val="none" w:sz="0" w:space="0" w:color="auto"/>
      </w:divBdr>
      <w:divsChild>
        <w:div w:id="839278294">
          <w:marLeft w:val="0"/>
          <w:marRight w:val="0"/>
          <w:marTop w:val="0"/>
          <w:marBottom w:val="0"/>
          <w:divBdr>
            <w:top w:val="single" w:sz="2" w:space="0" w:color="E3E3E3"/>
            <w:left w:val="single" w:sz="2" w:space="0" w:color="E3E3E3"/>
            <w:bottom w:val="single" w:sz="2" w:space="0" w:color="E3E3E3"/>
            <w:right w:val="single" w:sz="2" w:space="0" w:color="E3E3E3"/>
          </w:divBdr>
          <w:divsChild>
            <w:div w:id="1021662205">
              <w:marLeft w:val="0"/>
              <w:marRight w:val="0"/>
              <w:marTop w:val="0"/>
              <w:marBottom w:val="0"/>
              <w:divBdr>
                <w:top w:val="single" w:sz="2" w:space="0" w:color="E3E3E3"/>
                <w:left w:val="single" w:sz="2" w:space="0" w:color="E3E3E3"/>
                <w:bottom w:val="single" w:sz="2" w:space="0" w:color="E3E3E3"/>
                <w:right w:val="single" w:sz="2" w:space="0" w:color="E3E3E3"/>
              </w:divBdr>
              <w:divsChild>
                <w:div w:id="1145854130">
                  <w:marLeft w:val="0"/>
                  <w:marRight w:val="0"/>
                  <w:marTop w:val="0"/>
                  <w:marBottom w:val="0"/>
                  <w:divBdr>
                    <w:top w:val="single" w:sz="2" w:space="0" w:color="E3E3E3"/>
                    <w:left w:val="single" w:sz="2" w:space="0" w:color="E3E3E3"/>
                    <w:bottom w:val="single" w:sz="2" w:space="0" w:color="E3E3E3"/>
                    <w:right w:val="single" w:sz="2" w:space="0" w:color="E3E3E3"/>
                  </w:divBdr>
                  <w:divsChild>
                    <w:div w:id="91781253">
                      <w:marLeft w:val="0"/>
                      <w:marRight w:val="0"/>
                      <w:marTop w:val="0"/>
                      <w:marBottom w:val="0"/>
                      <w:divBdr>
                        <w:top w:val="single" w:sz="2" w:space="0" w:color="E3E3E3"/>
                        <w:left w:val="single" w:sz="2" w:space="0" w:color="E3E3E3"/>
                        <w:bottom w:val="single" w:sz="2" w:space="0" w:color="E3E3E3"/>
                        <w:right w:val="single" w:sz="2" w:space="0" w:color="E3E3E3"/>
                      </w:divBdr>
                      <w:divsChild>
                        <w:div w:id="1563251668">
                          <w:marLeft w:val="0"/>
                          <w:marRight w:val="0"/>
                          <w:marTop w:val="0"/>
                          <w:marBottom w:val="0"/>
                          <w:divBdr>
                            <w:top w:val="single" w:sz="2" w:space="0" w:color="E3E3E3"/>
                            <w:left w:val="single" w:sz="2" w:space="0" w:color="E3E3E3"/>
                            <w:bottom w:val="single" w:sz="2" w:space="0" w:color="E3E3E3"/>
                            <w:right w:val="single" w:sz="2" w:space="0" w:color="E3E3E3"/>
                          </w:divBdr>
                          <w:divsChild>
                            <w:div w:id="871768826">
                              <w:marLeft w:val="0"/>
                              <w:marRight w:val="0"/>
                              <w:marTop w:val="100"/>
                              <w:marBottom w:val="100"/>
                              <w:divBdr>
                                <w:top w:val="single" w:sz="2" w:space="0" w:color="E3E3E3"/>
                                <w:left w:val="single" w:sz="2" w:space="0" w:color="E3E3E3"/>
                                <w:bottom w:val="single" w:sz="2" w:space="0" w:color="E3E3E3"/>
                                <w:right w:val="single" w:sz="2" w:space="0" w:color="E3E3E3"/>
                              </w:divBdr>
                              <w:divsChild>
                                <w:div w:id="620183334">
                                  <w:marLeft w:val="0"/>
                                  <w:marRight w:val="0"/>
                                  <w:marTop w:val="0"/>
                                  <w:marBottom w:val="0"/>
                                  <w:divBdr>
                                    <w:top w:val="single" w:sz="2" w:space="0" w:color="E3E3E3"/>
                                    <w:left w:val="single" w:sz="2" w:space="0" w:color="E3E3E3"/>
                                    <w:bottom w:val="single" w:sz="2" w:space="0" w:color="E3E3E3"/>
                                    <w:right w:val="single" w:sz="2" w:space="0" w:color="E3E3E3"/>
                                  </w:divBdr>
                                  <w:divsChild>
                                    <w:div w:id="404258689">
                                      <w:marLeft w:val="0"/>
                                      <w:marRight w:val="0"/>
                                      <w:marTop w:val="0"/>
                                      <w:marBottom w:val="0"/>
                                      <w:divBdr>
                                        <w:top w:val="single" w:sz="2" w:space="0" w:color="E3E3E3"/>
                                        <w:left w:val="single" w:sz="2" w:space="0" w:color="E3E3E3"/>
                                        <w:bottom w:val="single" w:sz="2" w:space="0" w:color="E3E3E3"/>
                                        <w:right w:val="single" w:sz="2" w:space="0" w:color="E3E3E3"/>
                                      </w:divBdr>
                                      <w:divsChild>
                                        <w:div w:id="895238663">
                                          <w:marLeft w:val="0"/>
                                          <w:marRight w:val="0"/>
                                          <w:marTop w:val="0"/>
                                          <w:marBottom w:val="0"/>
                                          <w:divBdr>
                                            <w:top w:val="single" w:sz="2" w:space="0" w:color="E3E3E3"/>
                                            <w:left w:val="single" w:sz="2" w:space="0" w:color="E3E3E3"/>
                                            <w:bottom w:val="single" w:sz="2" w:space="0" w:color="E3E3E3"/>
                                            <w:right w:val="single" w:sz="2" w:space="0" w:color="E3E3E3"/>
                                          </w:divBdr>
                                          <w:divsChild>
                                            <w:div w:id="294913236">
                                              <w:marLeft w:val="0"/>
                                              <w:marRight w:val="0"/>
                                              <w:marTop w:val="0"/>
                                              <w:marBottom w:val="0"/>
                                              <w:divBdr>
                                                <w:top w:val="single" w:sz="2" w:space="0" w:color="E3E3E3"/>
                                                <w:left w:val="single" w:sz="2" w:space="0" w:color="E3E3E3"/>
                                                <w:bottom w:val="single" w:sz="2" w:space="0" w:color="E3E3E3"/>
                                                <w:right w:val="single" w:sz="2" w:space="0" w:color="E3E3E3"/>
                                              </w:divBdr>
                                              <w:divsChild>
                                                <w:div w:id="1152916459">
                                                  <w:marLeft w:val="0"/>
                                                  <w:marRight w:val="0"/>
                                                  <w:marTop w:val="0"/>
                                                  <w:marBottom w:val="0"/>
                                                  <w:divBdr>
                                                    <w:top w:val="single" w:sz="2" w:space="0" w:color="E3E3E3"/>
                                                    <w:left w:val="single" w:sz="2" w:space="0" w:color="E3E3E3"/>
                                                    <w:bottom w:val="single" w:sz="2" w:space="0" w:color="E3E3E3"/>
                                                    <w:right w:val="single" w:sz="2" w:space="0" w:color="E3E3E3"/>
                                                  </w:divBdr>
                                                  <w:divsChild>
                                                    <w:div w:id="930554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01986012">
          <w:marLeft w:val="0"/>
          <w:marRight w:val="0"/>
          <w:marTop w:val="0"/>
          <w:marBottom w:val="0"/>
          <w:divBdr>
            <w:top w:val="none" w:sz="0" w:space="0" w:color="auto"/>
            <w:left w:val="none" w:sz="0" w:space="0" w:color="auto"/>
            <w:bottom w:val="none" w:sz="0" w:space="0" w:color="auto"/>
            <w:right w:val="none" w:sz="0" w:space="0" w:color="auto"/>
          </w:divBdr>
        </w:div>
      </w:divsChild>
    </w:div>
    <w:div w:id="1783300112">
      <w:bodyDiv w:val="1"/>
      <w:marLeft w:val="0"/>
      <w:marRight w:val="0"/>
      <w:marTop w:val="0"/>
      <w:marBottom w:val="0"/>
      <w:divBdr>
        <w:top w:val="none" w:sz="0" w:space="0" w:color="auto"/>
        <w:left w:val="none" w:sz="0" w:space="0" w:color="auto"/>
        <w:bottom w:val="none" w:sz="0" w:space="0" w:color="auto"/>
        <w:right w:val="none" w:sz="0" w:space="0" w:color="auto"/>
      </w:divBdr>
    </w:div>
    <w:div w:id="1890339134">
      <w:bodyDiv w:val="1"/>
      <w:marLeft w:val="0"/>
      <w:marRight w:val="0"/>
      <w:marTop w:val="0"/>
      <w:marBottom w:val="0"/>
      <w:divBdr>
        <w:top w:val="none" w:sz="0" w:space="0" w:color="auto"/>
        <w:left w:val="none" w:sz="0" w:space="0" w:color="auto"/>
        <w:bottom w:val="none" w:sz="0" w:space="0" w:color="auto"/>
        <w:right w:val="none" w:sz="0" w:space="0" w:color="auto"/>
      </w:divBdr>
      <w:divsChild>
        <w:div w:id="34892738">
          <w:marLeft w:val="0"/>
          <w:marRight w:val="0"/>
          <w:marTop w:val="0"/>
          <w:marBottom w:val="0"/>
          <w:divBdr>
            <w:top w:val="single" w:sz="2" w:space="0" w:color="E3E3E3"/>
            <w:left w:val="single" w:sz="2" w:space="0" w:color="E3E3E3"/>
            <w:bottom w:val="single" w:sz="2" w:space="0" w:color="E3E3E3"/>
            <w:right w:val="single" w:sz="2" w:space="0" w:color="E3E3E3"/>
          </w:divBdr>
          <w:divsChild>
            <w:div w:id="344064827">
              <w:marLeft w:val="0"/>
              <w:marRight w:val="0"/>
              <w:marTop w:val="0"/>
              <w:marBottom w:val="0"/>
              <w:divBdr>
                <w:top w:val="single" w:sz="2" w:space="0" w:color="E3E3E3"/>
                <w:left w:val="single" w:sz="2" w:space="0" w:color="E3E3E3"/>
                <w:bottom w:val="single" w:sz="2" w:space="0" w:color="E3E3E3"/>
                <w:right w:val="single" w:sz="2" w:space="0" w:color="E3E3E3"/>
              </w:divBdr>
              <w:divsChild>
                <w:div w:id="82918638">
                  <w:marLeft w:val="0"/>
                  <w:marRight w:val="0"/>
                  <w:marTop w:val="0"/>
                  <w:marBottom w:val="0"/>
                  <w:divBdr>
                    <w:top w:val="single" w:sz="2" w:space="0" w:color="E3E3E3"/>
                    <w:left w:val="single" w:sz="2" w:space="0" w:color="E3E3E3"/>
                    <w:bottom w:val="single" w:sz="2" w:space="0" w:color="E3E3E3"/>
                    <w:right w:val="single" w:sz="2" w:space="0" w:color="E3E3E3"/>
                  </w:divBdr>
                  <w:divsChild>
                    <w:div w:id="1041246368">
                      <w:marLeft w:val="0"/>
                      <w:marRight w:val="0"/>
                      <w:marTop w:val="0"/>
                      <w:marBottom w:val="0"/>
                      <w:divBdr>
                        <w:top w:val="single" w:sz="2" w:space="0" w:color="E3E3E3"/>
                        <w:left w:val="single" w:sz="2" w:space="0" w:color="E3E3E3"/>
                        <w:bottom w:val="single" w:sz="2" w:space="0" w:color="E3E3E3"/>
                        <w:right w:val="single" w:sz="2" w:space="0" w:color="E3E3E3"/>
                      </w:divBdr>
                      <w:divsChild>
                        <w:div w:id="11881285">
                          <w:marLeft w:val="0"/>
                          <w:marRight w:val="0"/>
                          <w:marTop w:val="0"/>
                          <w:marBottom w:val="0"/>
                          <w:divBdr>
                            <w:top w:val="single" w:sz="2" w:space="0" w:color="E3E3E3"/>
                            <w:left w:val="single" w:sz="2" w:space="0" w:color="E3E3E3"/>
                            <w:bottom w:val="single" w:sz="2" w:space="0" w:color="E3E3E3"/>
                            <w:right w:val="single" w:sz="2" w:space="0" w:color="E3E3E3"/>
                          </w:divBdr>
                          <w:divsChild>
                            <w:div w:id="882180256">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904863">
                                  <w:marLeft w:val="0"/>
                                  <w:marRight w:val="0"/>
                                  <w:marTop w:val="0"/>
                                  <w:marBottom w:val="0"/>
                                  <w:divBdr>
                                    <w:top w:val="single" w:sz="2" w:space="0" w:color="E3E3E3"/>
                                    <w:left w:val="single" w:sz="2" w:space="0" w:color="E3E3E3"/>
                                    <w:bottom w:val="single" w:sz="2" w:space="0" w:color="E3E3E3"/>
                                    <w:right w:val="single" w:sz="2" w:space="0" w:color="E3E3E3"/>
                                  </w:divBdr>
                                  <w:divsChild>
                                    <w:div w:id="828979717">
                                      <w:marLeft w:val="0"/>
                                      <w:marRight w:val="0"/>
                                      <w:marTop w:val="0"/>
                                      <w:marBottom w:val="0"/>
                                      <w:divBdr>
                                        <w:top w:val="single" w:sz="2" w:space="0" w:color="E3E3E3"/>
                                        <w:left w:val="single" w:sz="2" w:space="0" w:color="E3E3E3"/>
                                        <w:bottom w:val="single" w:sz="2" w:space="0" w:color="E3E3E3"/>
                                        <w:right w:val="single" w:sz="2" w:space="0" w:color="E3E3E3"/>
                                      </w:divBdr>
                                      <w:divsChild>
                                        <w:div w:id="1168910223">
                                          <w:marLeft w:val="0"/>
                                          <w:marRight w:val="0"/>
                                          <w:marTop w:val="0"/>
                                          <w:marBottom w:val="0"/>
                                          <w:divBdr>
                                            <w:top w:val="single" w:sz="2" w:space="0" w:color="E3E3E3"/>
                                            <w:left w:val="single" w:sz="2" w:space="0" w:color="E3E3E3"/>
                                            <w:bottom w:val="single" w:sz="2" w:space="0" w:color="E3E3E3"/>
                                            <w:right w:val="single" w:sz="2" w:space="0" w:color="E3E3E3"/>
                                          </w:divBdr>
                                          <w:divsChild>
                                            <w:div w:id="1423573898">
                                              <w:marLeft w:val="0"/>
                                              <w:marRight w:val="0"/>
                                              <w:marTop w:val="0"/>
                                              <w:marBottom w:val="0"/>
                                              <w:divBdr>
                                                <w:top w:val="single" w:sz="2" w:space="0" w:color="E3E3E3"/>
                                                <w:left w:val="single" w:sz="2" w:space="0" w:color="E3E3E3"/>
                                                <w:bottom w:val="single" w:sz="2" w:space="0" w:color="E3E3E3"/>
                                                <w:right w:val="single" w:sz="2" w:space="0" w:color="E3E3E3"/>
                                              </w:divBdr>
                                              <w:divsChild>
                                                <w:div w:id="1657300197">
                                                  <w:marLeft w:val="0"/>
                                                  <w:marRight w:val="0"/>
                                                  <w:marTop w:val="0"/>
                                                  <w:marBottom w:val="0"/>
                                                  <w:divBdr>
                                                    <w:top w:val="single" w:sz="2" w:space="0" w:color="E3E3E3"/>
                                                    <w:left w:val="single" w:sz="2" w:space="0" w:color="E3E3E3"/>
                                                    <w:bottom w:val="single" w:sz="2" w:space="0" w:color="E3E3E3"/>
                                                    <w:right w:val="single" w:sz="2" w:space="0" w:color="E3E3E3"/>
                                                  </w:divBdr>
                                                  <w:divsChild>
                                                    <w:div w:id="876937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348964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hyperlink" Target="http://upcommons.upc" TargetMode="External" Id="rId39" /><Relationship Type="http://schemas.openxmlformats.org/officeDocument/2006/relationships/hyperlink" Target="https://e-archivo.uc3m.es/rest/api/core/bitstreams/3cfaf641-c759-41d5-9e0f-529f9393b9f4/content" TargetMode="External" Id="rId34" /><Relationship Type="http://schemas.openxmlformats.org/officeDocument/2006/relationships/hyperlink" Target="https://www.redalyc.org/articulo.oa?id=84920977016" TargetMode="External" Id="rId42" /><Relationship Type="http://schemas.openxmlformats.org/officeDocument/2006/relationships/hyperlink" Target="http://www.vizzion.cl/files/ACCA_biometria_final.pdf" TargetMode="External" Id="rId47" /><Relationship Type="http://schemas.openxmlformats.org/officeDocument/2006/relationships/hyperlink" Target="http://arantxa.ii.uam.es/~jms/pfcsteleco/lecturas/20100426AliciaBeisnerMunoz.pdf" TargetMode="External" Id="rId50" /><Relationship Type="http://schemas.openxmlformats.org/officeDocument/2006/relationships/hyperlink" Target="https://investigacion.us.es/noticias/5403" TargetMode="Externa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hyperlink" Target="https://www.scielo.cl/scielo.php?script=sci_arttext&amp;pid=S0718-00122023000100003&amp;lng=en&amp;tlng=es" TargetMode="External" Id="rId41" /><Relationship Type="http://schemas.openxmlformats.org/officeDocument/2006/relationships/hyperlink" Target="https://transparencia.inaes.gob.mx/doctos/pdf/transparencia/Guias/Gu%C3%ADa_Tecnologias_biometricas_aplicadas_ciberseguridad_metad.pdf" TargetMode="Externa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mailto:%7bisaid.garcia@alumno.buap.mx" TargetMode="External" Id="rId11" /><Relationship Type="http://schemas.openxmlformats.org/officeDocument/2006/relationships/hyperlink" Target="https://bodytrak.co/es/news/guia-de-dispositivos-biometricos-para-la-seguridad/" TargetMode="External" Id="rId32" /><Relationship Type="http://schemas.openxmlformats.org/officeDocument/2006/relationships/hyperlink" Target="https://sinc.unl.edu.ar/sinc-publications/2007/LMM07/sinc_LMM07.pdf" TargetMode="External" Id="rId37" /><Relationship Type="http://schemas.openxmlformats.org/officeDocument/2006/relationships/hyperlink" Target="http://www.cad.zju.edu.cn/" TargetMode="External" Id="rId40" /><Relationship Type="http://schemas.openxmlformats.org/officeDocument/2006/relationships/hyperlink" Target="https://d1wqtxts1xzle7.cloudfront.net/58994517/1827-Texto_del_articulo-8766-1-10-20180623_120190422-21930-1o1mjh3-libre.pdf?1555993051=&amp;response-content-disposition=inline%3B+filename%3DSistema_de_reconocimiento_de_voz_un_enla.pdf&amp;Expires=1713485548&amp;Signature=BLD16-i2Kbn5i~N1N2NjTSl4AgYH4KWHikHWHGhtsnqsi5edtwSj-D--iRszA8ozbY~Uy9~9jcDPzOYTLBdGjGPAcE~PqE0SRM~Ptlt3WB~Sg94EwJyrdQQn08cV70aZoAmDJvXBEYvXBAAajPFP5fWacbI4iekvu9nZ6VD5LVlP0AScMNqddIEAXVeWZJFKS9aObUzZrdzlftyOqYlNoqY7r-yDtehn9cLwvqj0eEuIvwgP00RPohnS2Qz-65aRxL4Obpexn~L2nIZfd56lIeDPVSvD~S4jxTLgWpnoyHiGb~8qWV1BdufLhJpuJVipIWfVawe7fYoPlMoR50ojkA__&amp;Key-Pair-Id=APKAJLOHF5GGSLRBV4ZA" TargetMode="External" Id="rId45" /><Relationship Type="http://schemas.openxmlformats.org/officeDocument/2006/relationships/hyperlink" Target="https://repository.unipiloto.edu.co/bitstream/handle/20.500.12277/1005/Sistema%20de%20seguridad%20biom%c3%a9trico,%20basado%20en%20el%20an%c3%a1lisis%20de%20la%20geometr%c3%ada%20de%20la%20mano.pdf?sequence=1&amp;isAllowed=y" TargetMode="External" Id="rId53"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hyperlink" Target="https://revista.profesionaldelainformacion.com/index.php/EPI/article/view/epi.2009.jul.11/21552" TargetMode="External" Id="rId36" /><Relationship Type="http://schemas.openxmlformats.org/officeDocument/2006/relationships/hyperlink" Target="https://rdu.unc.edu.ar/bitstream/handle/11086/12/14436.pdf?sequence=1&amp;isAllowed=y" TargetMode="External" Id="rId49" /><Relationship Type="http://schemas.microsoft.com/office/2020/10/relationships/intelligence" Target="intelligence2.xml" Id="rId61"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hyperlink" Target="https://www.repositoriodigital.ipn.mx/bitstream/123456789/8502/1/Azul231_original.pdf" TargetMode="External" Id="rId44" /><Relationship Type="http://schemas.openxmlformats.org/officeDocument/2006/relationships/hyperlink" Target="http://difu100cia.uaz.edu.mx/index.php/difuciencia/article/view/75" TargetMode="External" Id="rId52" /><Relationship Type="http://schemas.openxmlformats.org/officeDocument/2006/relationships/theme" Target="theme/theme1.xml"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hyperlink" Target="https://www.thalesgroup.com/es/countries/americas/latin-america/dis/gobierno/inspiracion/reconocimiento-facial" TargetMode="External" Id="rId35" /><Relationship Type="http://schemas.openxmlformats.org/officeDocument/2006/relationships/hyperlink" Target="https://uvadoc.uva.es/bitstream/handle/10324/130/TESIS52-100223.pdf?sequence=1&amp;isAllowed=y" TargetMode="External" Id="rId43" /><Relationship Type="http://schemas.openxmlformats.org/officeDocument/2006/relationships/hyperlink" Target="https://repository.unimilitar.edu.co/" TargetMode="External" Id="rId48" /><Relationship Type="http://schemas.openxmlformats.org/officeDocument/2006/relationships/hyperlink" Target="https://revistas.unal.edu.co/index.php/avances/article/view/20295/21415" TargetMode="External" Id="rId56" /><Relationship Type="http://schemas.openxmlformats.org/officeDocument/2006/relationships/webSettings" Target="webSettings.xml" Id="rId8" /><Relationship Type="http://schemas.openxmlformats.org/officeDocument/2006/relationships/hyperlink" Target="https://www.scielo.org.mx/pdf/cys/v16n3/v16n3a2.pdf" TargetMode="External" Id="rId51"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hyperlink" Target="http://www.scielo.cl/scielo.php?script=sci_arttext&amp;pid=S1726-569X2020000100043" TargetMode="External" Id="rId33" /><Relationship Type="http://schemas.openxmlformats.org/officeDocument/2006/relationships/hyperlink" Target="https://www.researchgate.net/" TargetMode="External" Id="rId38" /><Relationship Type="http://schemas.openxmlformats.org/officeDocument/2006/relationships/hyperlink" Target="http://tutorial-biometria.galeon.com/pages/sistemas.html" TargetMode="External" Id="rId46" /><Relationship Type="http://schemas.openxmlformats.org/officeDocument/2006/relationships/fontTable" Target="fontTable.xml" Id="rId59" /><Relationship Type="http://schemas.openxmlformats.org/officeDocument/2006/relationships/image" Target="/media/imagec.png" Id="R46c7c87c46944847" /><Relationship Type="http://schemas.openxmlformats.org/officeDocument/2006/relationships/image" Target="/media/image.jpg" Id="R778ef77eef96433b" /><Relationship Type="http://schemas.openxmlformats.org/officeDocument/2006/relationships/image" Target="/media/image2.jpg" Id="Rba68277a905d4a7a" /><Relationship Type="http://schemas.openxmlformats.org/officeDocument/2006/relationships/image" Target="/media/image3.jpg" Id="Rc3d2556e7dc24b48" /><Relationship Type="http://schemas.openxmlformats.org/officeDocument/2006/relationships/image" Target="/media/image4.jpg" Id="R4ee34a8d4abd4328" /><Relationship Type="http://schemas.openxmlformats.org/officeDocument/2006/relationships/image" Target="/media/image5.jpg" Id="Rd65f7f6355dc4c2a" /></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D2296F2FCEA414C8D07C62627E5625C" ma:contentTypeVersion="4" ma:contentTypeDescription="Create a new document." ma:contentTypeScope="" ma:versionID="63158d91488a865853493e3ef3d89316">
  <xsd:schema xmlns:xsd="http://www.w3.org/2001/XMLSchema" xmlns:xs="http://www.w3.org/2001/XMLSchema" xmlns:p="http://schemas.microsoft.com/office/2006/metadata/properties" xmlns:ns2="4e8c10a4-3a38-472a-ae99-a207c5300a69" targetNamespace="http://schemas.microsoft.com/office/2006/metadata/properties" ma:root="true" ma:fieldsID="b617ba5236fa1755cf41d88627143af9" ns2:_="">
    <xsd:import namespace="4e8c10a4-3a38-472a-ae99-a207c5300a6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8c10a4-3a38-472a-ae99-a207c5300a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02153-B1FC-460D-8E09-FD2409F42E8B}">
  <ds:schemaRefs>
    <ds:schemaRef ds:uri="http://schemas.microsoft.com/office/2006/metadata/longProperties"/>
  </ds:schemaRefs>
</ds:datastoreItem>
</file>

<file path=customXml/itemProps2.xml><?xml version="1.0" encoding="utf-8"?>
<ds:datastoreItem xmlns:ds="http://schemas.openxmlformats.org/officeDocument/2006/customXml" ds:itemID="{D8AF1B8E-9A2A-43C6-8915-6CE05BD6D984}">
  <ds:schemaRefs>
    <ds:schemaRef ds:uri="http://schemas.microsoft.com/sharepoint/v3/contenttype/forms"/>
  </ds:schemaRefs>
</ds:datastoreItem>
</file>

<file path=customXml/itemProps3.xml><?xml version="1.0" encoding="utf-8"?>
<ds:datastoreItem xmlns:ds="http://schemas.openxmlformats.org/officeDocument/2006/customXml" ds:itemID="{DE1E0E8D-BD97-4D84-A350-8BD8A8A9D014}">
  <ds:schemaRefs>
    <ds:schemaRef ds:uri="http://schemas.microsoft.com/office/2006/metadata/contentType"/>
    <ds:schemaRef ds:uri="http://schemas.microsoft.com/office/2006/metadata/properties/metaAttributes"/>
    <ds:schemaRef ds:uri="http://www.w3.org/2000/xmlns/"/>
    <ds:schemaRef ds:uri="http://www.w3.org/2001/XMLSchema"/>
    <ds:schemaRef ds:uri="4e8c10a4-3a38-472a-ae99-a207c5300a69"/>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819BAC-86ED-4907-847D-9B1DEDE67BD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trial</ap:Template>
  <ap:Application>Microsoft Word for the web</ap:Application>
  <ap:DocSecurity>0</ap:DocSecurity>
  <ap:ScaleCrop>false</ap:ScaleCrop>
  <ap:Company>Springer Verlag GmbH &amp; Co.KG</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sv-lncs</dc:title>
  <dc:subject/>
  <dc:creator>Springer-SBM</dc:creator>
  <keywords/>
  <dc:description>Copyright Springer-Verlag Heidelberg Berlin 2002</dc:description>
  <lastModifiedBy>Aldo Manuel Garcia Perez</lastModifiedBy>
  <revision>30</revision>
  <lastPrinted>2006-03-24T17:58:00.0000000Z</lastPrinted>
  <dcterms:created xsi:type="dcterms:W3CDTF">2024-05-06T18:26:00.0000000Z</dcterms:created>
  <dcterms:modified xsi:type="dcterms:W3CDTF">2024-05-20T22:05:58.9531211Z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display_urn:schemas-microsoft-com:office:office#Editor">
    <vt:lpwstr>YEINY ROMERO - HERNANDEZ</vt:lpwstr>
  </property>
  <property fmtid="{D5CDD505-2E9C-101B-9397-08002B2CF9AE}" pid="4" name="Order">
    <vt:lpwstr>1700.00000000000</vt:lpwstr>
  </property>
  <property fmtid="{D5CDD505-2E9C-101B-9397-08002B2CF9AE}" pid="5" name="xd_ProgID">
    <vt:lpwstr/>
  </property>
  <property fmtid="{D5CDD505-2E9C-101B-9397-08002B2CF9AE}" pid="6" name="_ExtendedDescription">
    <vt:lpwstr/>
  </property>
  <property fmtid="{D5CDD505-2E9C-101B-9397-08002B2CF9AE}" pid="7" name="display_urn:schemas-microsoft-com:office:office#Author">
    <vt:lpwstr>YEINY ROMERO - HERNANDEZ</vt:lpwstr>
  </property>
  <property fmtid="{D5CDD505-2E9C-101B-9397-08002B2CF9AE}" pid="8" name="ComplianceAssetId">
    <vt:lpwstr/>
  </property>
  <property fmtid="{D5CDD505-2E9C-101B-9397-08002B2CF9AE}" pid="9" name="TemplateUrl">
    <vt:lpwstr/>
  </property>
  <property fmtid="{D5CDD505-2E9C-101B-9397-08002B2CF9AE}" pid="10" name="ContentTypeId">
    <vt:lpwstr>0x010100E2983528FBA99048AFAA0193D414DD2A</vt:lpwstr>
  </property>
  <property fmtid="{D5CDD505-2E9C-101B-9397-08002B2CF9AE}" pid="11" name="TriggerFlowInfo">
    <vt:lpwstr/>
  </property>
  <property fmtid="{D5CDD505-2E9C-101B-9397-08002B2CF9AE}" pid="12" name="GrammarlyDocumentId">
    <vt:lpwstr>69849c0825194c70d7a7005fb4370384690e7ca7e521e56882671a0ff574642f</vt:lpwstr>
  </property>
</Properties>
</file>